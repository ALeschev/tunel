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A36DC5"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B64332" w:rsidRPr="002A3B1B" w:rsidRDefault="00B64332" w:rsidP="00AF6C3A">
                  <w:pPr>
                    <w:pStyle w:val="a5"/>
                    <w:jc w:val="center"/>
                    <w:rPr>
                      <w:b/>
                      <w:sz w:val="32"/>
                      <w:szCs w:val="32"/>
                    </w:rPr>
                  </w:pPr>
                  <w:r w:rsidRPr="002A3B1B">
                    <w:rPr>
                      <w:b/>
                      <w:sz w:val="32"/>
                      <w:szCs w:val="32"/>
                    </w:rPr>
                    <w:t>Федеральное агентство связи</w:t>
                  </w:r>
                </w:p>
                <w:p w:rsidR="00B64332" w:rsidRPr="00A23C6D" w:rsidRDefault="00B64332"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B64332" w:rsidRPr="00620E06" w:rsidRDefault="00B64332" w:rsidP="00AF6C3A">
                  <w:pPr>
                    <w:pStyle w:val="a5"/>
                    <w:jc w:val="center"/>
                    <w:rPr>
                      <w:b/>
                      <w:sz w:val="32"/>
                      <w:szCs w:val="32"/>
                    </w:rPr>
                  </w:pPr>
                  <w:r>
                    <w:rPr>
                      <w:b/>
                      <w:sz w:val="32"/>
                      <w:szCs w:val="32"/>
                    </w:rPr>
                    <w:t>профессионального образования</w:t>
                  </w:r>
                </w:p>
                <w:p w:rsidR="00B64332" w:rsidRDefault="00B64332"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B64332" w:rsidRPr="002A3B1B" w:rsidRDefault="00B64332" w:rsidP="00AF6C3A">
                  <w:pPr>
                    <w:pStyle w:val="a5"/>
                    <w:jc w:val="center"/>
                    <w:rPr>
                      <w:b/>
                      <w:sz w:val="32"/>
                      <w:szCs w:val="32"/>
                    </w:rPr>
                  </w:pPr>
                  <w:r>
                    <w:rPr>
                      <w:b/>
                      <w:sz w:val="32"/>
                      <w:szCs w:val="32"/>
                    </w:rPr>
                    <w:t>(ФГОБУ ВПО «СибГУТИ»)</w:t>
                  </w:r>
                </w:p>
                <w:p w:rsidR="00B64332" w:rsidRDefault="00B64332"/>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A36DC5"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B64332" w:rsidRDefault="00B64332" w:rsidP="00661B11">
                  <w:pPr>
                    <w:pStyle w:val="a5"/>
                    <w:jc w:val="right"/>
                    <w:rPr>
                      <w:sz w:val="24"/>
                    </w:rPr>
                  </w:pPr>
                  <w:r w:rsidRPr="00637121">
                    <w:rPr>
                      <w:sz w:val="24"/>
                    </w:rPr>
                    <w:t>Форма</w:t>
                  </w:r>
                  <w:r>
                    <w:rPr>
                      <w:sz w:val="24"/>
                    </w:rPr>
                    <w:t xml:space="preserve"> утверждена </w:t>
                  </w:r>
                </w:p>
                <w:p w:rsidR="00B64332" w:rsidRDefault="00B64332" w:rsidP="00661B11">
                  <w:pPr>
                    <w:pStyle w:val="a5"/>
                    <w:jc w:val="right"/>
                    <w:rPr>
                      <w:sz w:val="24"/>
                    </w:rPr>
                  </w:pPr>
                  <w:r>
                    <w:rPr>
                      <w:sz w:val="24"/>
                    </w:rPr>
                    <w:t>научно-методическим</w:t>
                  </w:r>
                </w:p>
                <w:p w:rsidR="00B64332" w:rsidRDefault="00B64332" w:rsidP="00661B11">
                  <w:pPr>
                    <w:pStyle w:val="a5"/>
                    <w:jc w:val="right"/>
                    <w:rPr>
                      <w:sz w:val="24"/>
                    </w:rPr>
                  </w:pPr>
                  <w:r w:rsidRPr="00637121">
                    <w:rPr>
                      <w:sz w:val="24"/>
                    </w:rPr>
                    <w:t>советом</w:t>
                  </w:r>
                  <w:r>
                    <w:rPr>
                      <w:sz w:val="24"/>
                    </w:rPr>
                    <w:t xml:space="preserve"> ФГОБУ ВПО «СибГУТИ»</w:t>
                  </w:r>
                </w:p>
                <w:p w:rsidR="00B64332" w:rsidRPr="00637121" w:rsidRDefault="00B64332" w:rsidP="00661B11">
                  <w:pPr>
                    <w:pStyle w:val="a5"/>
                    <w:jc w:val="right"/>
                    <w:rPr>
                      <w:sz w:val="24"/>
                    </w:rPr>
                  </w:pPr>
                  <w:r>
                    <w:rPr>
                      <w:sz w:val="24"/>
                    </w:rPr>
                    <w:t>Протокол №2 от 04.03.2014</w:t>
                  </w:r>
                  <w:r w:rsidRPr="00637121">
                    <w:rPr>
                      <w:sz w:val="24"/>
                    </w:rPr>
                    <w:t xml:space="preserve"> г.</w:t>
                  </w:r>
                </w:p>
                <w:p w:rsidR="00B64332" w:rsidRDefault="00B64332" w:rsidP="002A3B1B">
                  <w:pPr>
                    <w:pStyle w:val="a5"/>
                    <w:rPr>
                      <w:sz w:val="28"/>
                      <w:szCs w:val="28"/>
                    </w:rPr>
                  </w:pPr>
                </w:p>
                <w:p w:rsidR="00B64332" w:rsidRDefault="00B64332"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B64332" w:rsidRPr="002A3B1B" w:rsidRDefault="00B64332" w:rsidP="002A3B1B">
                  <w:pPr>
                    <w:pStyle w:val="a5"/>
                    <w:rPr>
                      <w:sz w:val="28"/>
                      <w:szCs w:val="28"/>
                    </w:rPr>
                  </w:pPr>
                  <w:r w:rsidRPr="002A3B1B">
                    <w:rPr>
                      <w:sz w:val="28"/>
                      <w:szCs w:val="28"/>
                    </w:rPr>
                    <w:t>Допустить к защите</w:t>
                  </w:r>
                </w:p>
                <w:p w:rsidR="00B64332" w:rsidRPr="00C1756A" w:rsidRDefault="00B64332"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B64332" w:rsidRPr="00C1756A" w:rsidRDefault="00B64332"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A36DC5"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B64332" w:rsidRPr="00F4666F" w:rsidRDefault="00B64332"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A36DC5"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B64332" w:rsidRPr="00C9421B" w:rsidRDefault="00B64332"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A36DC5"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B64332" w:rsidRPr="009142BA" w:rsidRDefault="00B64332" w:rsidP="005E66BE">
                  <w:pPr>
                    <w:pStyle w:val="a5"/>
                    <w:spacing w:after="240"/>
                    <w:rPr>
                      <w:sz w:val="32"/>
                      <w:szCs w:val="32"/>
                    </w:rPr>
                  </w:pPr>
                  <w:r w:rsidRPr="009142BA">
                    <w:rPr>
                      <w:sz w:val="32"/>
                      <w:szCs w:val="32"/>
                    </w:rPr>
                    <w:t>Пояснительная записка</w:t>
                  </w:r>
                </w:p>
                <w:p w:rsidR="00B64332" w:rsidRPr="009142BA" w:rsidRDefault="00B64332"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B64332" w:rsidRPr="00F84336" w:rsidRDefault="00B64332"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Pr>
                        <w:sz w:val="32"/>
                        <w:szCs w:val="32"/>
                        <w:u w:val="single"/>
                      </w:rPr>
                      <w:t>Лещё</w:t>
                    </w:r>
                    <w:r w:rsidRPr="00136EA6">
                      <w:rPr>
                        <w:sz w:val="32"/>
                        <w:szCs w:val="32"/>
                        <w:u w:val="single"/>
                      </w:rPr>
                      <w:t>в А.В.</w:t>
                    </w:r>
                  </w:fldSimple>
                </w:p>
                <w:p w:rsidR="00B64332" w:rsidRPr="00F84336" w:rsidRDefault="00B64332"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B64332" w:rsidRPr="00C1756A" w:rsidRDefault="00B64332"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B64332" w:rsidRPr="009142BA" w:rsidRDefault="00B64332"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B64332" w:rsidRPr="009142BA" w:rsidRDefault="00B64332"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B64332" w:rsidRPr="00F84336" w:rsidRDefault="00B64332"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B64332" w:rsidRPr="00A3079F" w:rsidRDefault="00B64332"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B64332" w:rsidRPr="00D07B50" w:rsidRDefault="00B64332" w:rsidP="002A3B1B">
                  <w:pPr>
                    <w:pStyle w:val="a5"/>
                    <w:jc w:val="center"/>
                    <w:rPr>
                      <w:sz w:val="28"/>
                      <w:szCs w:val="28"/>
                      <w:lang w:val="en-US"/>
                    </w:rPr>
                  </w:pPr>
                  <w:r w:rsidRPr="002A3B1B">
                    <w:rPr>
                      <w:sz w:val="28"/>
                      <w:szCs w:val="28"/>
                    </w:rPr>
                    <w:t xml:space="preserve">Новосибирск - </w:t>
                  </w:r>
                  <w:r>
                    <w:rPr>
                      <w:sz w:val="28"/>
                      <w:szCs w:val="28"/>
                      <w:lang w:val="en-US"/>
                    </w:rPr>
                    <w:t>2015</w:t>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A36DC5"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A36DC5" w:rsidP="00006587">
      <w:pPr>
        <w:spacing w:after="120"/>
        <w:ind w:left="5400" w:firstLine="0"/>
        <w:jc w:val="left"/>
      </w:pPr>
      <w:fldSimple w:instr=" DOCPROPERTY  Шаблон.Дата  \* MERGEFORMAT ">
        <w:r w:rsidR="00CF32B0" w:rsidRPr="00CF32B0">
          <w:rPr>
            <w:b/>
            <w:bCs/>
          </w:rPr>
          <w:t>«</w:t>
        </w:r>
        <w:r w:rsidR="00CF32B0" w:rsidRPr="00CF32B0">
          <w:rPr>
            <w:bCs/>
          </w:rPr>
          <w:t>_____</w:t>
        </w:r>
        <w:r w:rsidR="00CF32B0" w:rsidRPr="00CF32B0">
          <w:rPr>
            <w:b/>
            <w:bCs/>
          </w:rPr>
          <w:t xml:space="preserve">» </w:t>
        </w:r>
        <w:r w:rsidR="00CF32B0" w:rsidRPr="00CF32B0">
          <w:rPr>
            <w:bCs/>
          </w:rPr>
          <w:t>___</w:t>
        </w:r>
        <w:r w:rsidR="00CF32B0">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A36DC5"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A36DC5" w:rsidP="00006587">
      <w:pPr>
        <w:spacing w:after="120"/>
        <w:ind w:left="5400" w:firstLine="0"/>
        <w:jc w:val="left"/>
      </w:pPr>
      <w:fldSimple w:instr=" DOCPROPERTY  Шаблон.Подпись  \* MERGEFORMAT ">
        <w:r w:rsidR="00C56695" w:rsidRPr="00EE72DB">
          <w:rPr>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D07B50">
        <w:rPr>
          <w:lang w:val="en-US"/>
        </w:rPr>
        <w:t xml:space="preserve">2015 </w:t>
      </w:r>
      <w:r>
        <w:t>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FE688D">
          <w:rPr>
            <w:bCs/>
            <w:u w:val="single"/>
          </w:rPr>
          <w:t>«</w:t>
        </w:r>
        <w:r w:rsidR="008B182C" w:rsidRPr="00FE688D">
          <w:rPr>
            <w:bCs/>
            <w:u w:val="single"/>
          </w:rPr>
          <w:t>05</w:t>
        </w:r>
        <w:r w:rsidR="00C56695" w:rsidRPr="00FE688D">
          <w:rPr>
            <w:bCs/>
            <w:u w:val="single"/>
          </w:rPr>
          <w:t xml:space="preserve">» </w:t>
        </w:r>
        <w:r w:rsidR="00D47EEA" w:rsidRPr="00FE688D">
          <w:rPr>
            <w:bCs/>
            <w:u w:val="single"/>
          </w:rPr>
          <w:t>июня</w:t>
        </w:r>
        <w:r w:rsidR="00C56695" w:rsidRPr="00FE688D">
          <w:rPr>
            <w:bCs/>
            <w:u w:val="single"/>
          </w:rPr>
          <w:t xml:space="preserve"> 2015 г.</w:t>
        </w:r>
      </w:fldSimple>
      <w:r w:rsidR="00EF3005" w:rsidRPr="00206069">
        <w:t xml:space="preserve"> №</w:t>
      </w:r>
      <w:r w:rsidR="00467DF4" w:rsidRPr="00206069">
        <w:t> </w:t>
      </w:r>
      <w:fldSimple w:instr=" DOCPROPERTY  Приказ.Номер \* MERGEFORMAT ">
        <w:r w:rsidR="00C56695" w:rsidRPr="00FE688D">
          <w:rPr>
            <w:bCs/>
            <w:u w:val="single"/>
          </w:rPr>
          <w:t>4</w:t>
        </w:r>
        <w:r w:rsidR="008B182C" w:rsidRPr="00FE688D">
          <w:rPr>
            <w:u w:val="single"/>
          </w:rPr>
          <w:t>/265</w:t>
        </w:r>
        <w:r w:rsidR="00C5719E" w:rsidRPr="00FE688D">
          <w:rPr>
            <w:u w:val="single"/>
          </w:rPr>
          <w:t>–</w:t>
        </w:r>
        <w:r w:rsidR="00C56695" w:rsidRPr="00FE688D">
          <w:rPr>
            <w:u w:val="single"/>
          </w:rPr>
          <w:t>15</w:t>
        </w:r>
      </w:fldSimple>
      <w:r w:rsidR="007A2F14">
        <w:rPr>
          <w:lang w:val="en-US"/>
        </w:rPr>
        <w:t>.</w:t>
      </w:r>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rsidRPr="00FE688D">
          <w:rPr>
            <w:u w:val="single"/>
          </w:rPr>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0E3C77" w:rsidRPr="00930E00" w:rsidRDefault="008C42B6" w:rsidP="003E5D07">
      <w:pPr>
        <w:pStyle w:val="a0"/>
      </w:pPr>
      <w:r>
        <w:t>д</w:t>
      </w:r>
      <w:r w:rsidR="00DB38E4">
        <w:t>окументация SMG1016</w:t>
      </w:r>
      <w:r w:rsidR="00DB38E4">
        <w:rPr>
          <w:lang w:val="en-US"/>
        </w:rPr>
        <w:t>M</w:t>
      </w:r>
      <w:r w:rsidR="00DB38E4">
        <w:t>, URL: http://smg1016m.ru/d/371721/d/smg1016m_datasheet_0.pdf (Дата последнего обращения: 13.06.2014)</w:t>
      </w:r>
      <w:r w:rsidR="006D1C9F">
        <w:t>;</w:t>
      </w:r>
    </w:p>
    <w:p w:rsidR="00737709" w:rsidRPr="008D444F" w:rsidRDefault="00737709" w:rsidP="003E5D07">
      <w:pPr>
        <w:pStyle w:val="a0"/>
      </w:pPr>
      <w:r w:rsidRPr="008D444F">
        <w:t>ZeroMQ – The Guide, URL: http://zguide.zeromq.org/ (Дата последнего обращения: 13.02.2014)</w:t>
      </w:r>
      <w:r w:rsidR="000E3C77" w:rsidRPr="000E3C77">
        <w:t>;</w:t>
      </w:r>
    </w:p>
    <w:p w:rsidR="00CD3B82" w:rsidRPr="003C209B" w:rsidRDefault="00737709" w:rsidP="003E5D07">
      <w:pPr>
        <w:pStyle w:val="a0"/>
      </w:pPr>
      <w:r w:rsidRPr="00C072C3">
        <w:t>ASN.1 Translation, URL: https://tools.ietf.org/html/rfc6025 (Дата последнего обращения: 9.03.2014)</w:t>
      </w:r>
      <w:r w:rsidR="00525A05" w:rsidRPr="00525A05">
        <w:t>;</w:t>
      </w:r>
    </w:p>
    <w:p w:rsidR="00737709" w:rsidRDefault="00737709" w:rsidP="003E5D07">
      <w:pPr>
        <w:pStyle w:val="a0"/>
        <w:rPr>
          <w:lang w:val="en-US"/>
        </w:rPr>
      </w:pPr>
      <w:r w:rsidRPr="00C072C3">
        <w:rPr>
          <w:lang w:val="en-US"/>
        </w:rPr>
        <w:t>SIP</w:t>
      </w:r>
      <w:r w:rsidRPr="00586EE4">
        <w:rPr>
          <w:lang w:val="en-US"/>
        </w:rPr>
        <w:t xml:space="preserve">: </w:t>
      </w:r>
      <w:r w:rsidRPr="00C072C3">
        <w:rPr>
          <w:lang w:val="en-US"/>
        </w:rPr>
        <w:t>Session</w:t>
      </w:r>
      <w:r w:rsidRPr="00586EE4">
        <w:rPr>
          <w:lang w:val="en-US"/>
        </w:rPr>
        <w:t xml:space="preserve"> </w:t>
      </w:r>
      <w:r w:rsidRPr="00C072C3">
        <w:rPr>
          <w:lang w:val="en-US"/>
        </w:rPr>
        <w:t>Initiation</w:t>
      </w:r>
      <w:r w:rsidRPr="00586EE4">
        <w:rPr>
          <w:lang w:val="en-US"/>
        </w:rPr>
        <w:t xml:space="preserve"> </w:t>
      </w:r>
      <w:r w:rsidRPr="00C072C3">
        <w:rPr>
          <w:lang w:val="en-US"/>
        </w:rPr>
        <w:t>Protocol</w:t>
      </w:r>
      <w:r w:rsidRPr="00586EE4">
        <w:rPr>
          <w:lang w:val="en-US"/>
        </w:rPr>
        <w:t xml:space="preserve">, </w:t>
      </w:r>
      <w:r w:rsidRPr="00C072C3">
        <w:rPr>
          <w:lang w:val="en-US"/>
        </w:rPr>
        <w:t>URL</w:t>
      </w:r>
      <w:r w:rsidRPr="00586EE4">
        <w:rPr>
          <w:lang w:val="en-US"/>
        </w:rPr>
        <w:t xml:space="preserve">: </w:t>
      </w:r>
      <w:r w:rsidRPr="00C072C3">
        <w:rPr>
          <w:lang w:val="en-US"/>
        </w:rPr>
        <w:t>https</w:t>
      </w:r>
      <w:r w:rsidRPr="00586EE4">
        <w:rPr>
          <w:lang w:val="en-US"/>
        </w:rPr>
        <w:t>://</w:t>
      </w:r>
      <w:r w:rsidRPr="00C072C3">
        <w:rPr>
          <w:lang w:val="en-US"/>
        </w:rPr>
        <w:t>www</w:t>
      </w:r>
      <w:r w:rsidRPr="00586EE4">
        <w:rPr>
          <w:lang w:val="en-US"/>
        </w:rPr>
        <w:t>.</w:t>
      </w:r>
      <w:r w:rsidRPr="00C072C3">
        <w:rPr>
          <w:lang w:val="en-US"/>
        </w:rPr>
        <w:t>ietf</w:t>
      </w:r>
      <w:r w:rsidRPr="00586EE4">
        <w:rPr>
          <w:lang w:val="en-US"/>
        </w:rPr>
        <w:t>.</w:t>
      </w:r>
      <w:r w:rsidRPr="00C072C3">
        <w:rPr>
          <w:lang w:val="en-US"/>
        </w:rPr>
        <w:t>org</w:t>
      </w:r>
      <w:r w:rsidRPr="00586EE4">
        <w:rPr>
          <w:lang w:val="en-US"/>
        </w:rPr>
        <w:t>/</w:t>
      </w:r>
      <w:r w:rsidRPr="00C072C3">
        <w:rPr>
          <w:lang w:val="en-US"/>
        </w:rPr>
        <w:t>rfc</w:t>
      </w:r>
      <w:r w:rsidRPr="00586EE4">
        <w:rPr>
          <w:lang w:val="en-US"/>
        </w:rPr>
        <w:t>/</w:t>
      </w:r>
      <w:r w:rsidRPr="00C072C3">
        <w:rPr>
          <w:lang w:val="en-US"/>
        </w:rPr>
        <w:t>rfc</w:t>
      </w:r>
      <w:r w:rsidRPr="00586EE4">
        <w:rPr>
          <w:lang w:val="en-US"/>
        </w:rPr>
        <w:t>3261.</w:t>
      </w:r>
      <w:r w:rsidRPr="00C072C3">
        <w:rPr>
          <w:lang w:val="en-US"/>
        </w:rPr>
        <w:t>txt</w:t>
      </w:r>
      <w:r w:rsidRPr="00586EE4">
        <w:rPr>
          <w:lang w:val="en-US"/>
        </w:rPr>
        <w:t xml:space="preserve"> (</w:t>
      </w:r>
      <w:r w:rsidRPr="00C072C3">
        <w:t>Дата</w:t>
      </w:r>
      <w:r w:rsidRPr="00586EE4">
        <w:rPr>
          <w:lang w:val="en-US"/>
        </w:rPr>
        <w:t xml:space="preserve"> </w:t>
      </w:r>
      <w:r w:rsidRPr="00C072C3">
        <w:t>последнего</w:t>
      </w:r>
      <w:r w:rsidRPr="00586EE4">
        <w:rPr>
          <w:lang w:val="en-US"/>
        </w:rPr>
        <w:t xml:space="preserve"> </w:t>
      </w:r>
      <w:r w:rsidRPr="00C072C3">
        <w:t>обращения</w:t>
      </w:r>
      <w:r w:rsidRPr="00586EE4">
        <w:rPr>
          <w:lang w:val="en-US"/>
        </w:rPr>
        <w:t>: 12.06.2014)</w:t>
      </w:r>
      <w:r w:rsidR="00F526FB" w:rsidRPr="00586EE4">
        <w:rPr>
          <w:lang w:val="en-US"/>
        </w:rPr>
        <w:t>.</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E215E4">
      <w:pPr>
        <w:pStyle w:val="af2"/>
        <w:numPr>
          <w:ilvl w:val="1"/>
          <w:numId w:val="6"/>
        </w:numPr>
        <w:tabs>
          <w:tab w:val="clear" w:pos="1418"/>
          <w:tab w:val="left" w:pos="1276"/>
          <w:tab w:val="left" w:pos="1985"/>
          <w:tab w:val="left" w:pos="2410"/>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3033AA" w:rsidP="00E215E4">
      <w:pPr>
        <w:pStyle w:val="af2"/>
        <w:numPr>
          <w:ilvl w:val="1"/>
          <w:numId w:val="6"/>
        </w:numPr>
        <w:tabs>
          <w:tab w:val="clear" w:pos="1418"/>
          <w:tab w:val="left" w:pos="1276"/>
          <w:tab w:val="left" w:pos="1985"/>
          <w:tab w:val="left" w:pos="2410"/>
        </w:tabs>
        <w:ind w:left="567"/>
      </w:pPr>
      <w:r>
        <w:t>Сети следующего поколения</w:t>
      </w:r>
      <w:r w:rsidR="0041659B" w:rsidRPr="005560B1">
        <w:t xml:space="preserve"> (8.03.2015</w:t>
      </w:r>
      <w:r w:rsidR="0041659B" w:rsidRPr="005560B1">
        <w:rPr>
          <w:lang w:val="en-US"/>
        </w:rPr>
        <w:t xml:space="preserve"> </w:t>
      </w:r>
      <w:r w:rsidR="00B86797" w:rsidRPr="005560B1">
        <w:rPr>
          <w:lang w:val="en-US"/>
        </w:rPr>
        <w:t>–</w:t>
      </w:r>
      <w:r w:rsidR="0041659B" w:rsidRPr="005560B1">
        <w:rPr>
          <w:lang w:val="en-US"/>
        </w:rPr>
        <w:t xml:space="preserve"> </w:t>
      </w:r>
      <w:r w:rsidR="0041659B" w:rsidRPr="005560B1">
        <w:t>14.03.2015)</w:t>
      </w:r>
      <w:r w:rsidR="0041659B" w:rsidRPr="005560B1">
        <w:rPr>
          <w:lang w:val="en-US"/>
        </w:rPr>
        <w:t>;</w:t>
      </w:r>
    </w:p>
    <w:p w:rsidR="0041659B" w:rsidRDefault="0041659B" w:rsidP="00E215E4">
      <w:pPr>
        <w:pStyle w:val="af2"/>
        <w:numPr>
          <w:ilvl w:val="1"/>
          <w:numId w:val="6"/>
        </w:numPr>
        <w:tabs>
          <w:tab w:val="clear" w:pos="1418"/>
          <w:tab w:val="left" w:pos="1276"/>
          <w:tab w:val="left" w:pos="1985"/>
          <w:tab w:val="left" w:pos="2410"/>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5A6A29" w:rsidRPr="005560B1" w:rsidRDefault="005A6A29" w:rsidP="00E215E4">
      <w:pPr>
        <w:pStyle w:val="af2"/>
        <w:numPr>
          <w:ilvl w:val="1"/>
          <w:numId w:val="6"/>
        </w:numPr>
        <w:tabs>
          <w:tab w:val="clear" w:pos="1418"/>
          <w:tab w:val="left" w:pos="1276"/>
          <w:tab w:val="left" w:pos="1985"/>
          <w:tab w:val="left" w:pos="2410"/>
        </w:tabs>
        <w:ind w:left="567"/>
      </w:pPr>
      <w:r>
        <w:t>Постановка задачи (</w:t>
      </w:r>
      <w:r w:rsidRPr="005560B1">
        <w:t>2</w:t>
      </w:r>
      <w:r w:rsidRPr="005560B1">
        <w:rPr>
          <w:lang w:val="en-US"/>
        </w:rPr>
        <w:t>2</w:t>
      </w:r>
      <w:r w:rsidRPr="005560B1">
        <w:t>.03.2015</w:t>
      </w:r>
      <w:r>
        <w:t xml:space="preserve">  </w:t>
      </w:r>
      <w:r w:rsidRPr="005560B1">
        <w:rPr>
          <w:lang w:val="en-US"/>
        </w:rPr>
        <w:t>–</w:t>
      </w:r>
      <w:r>
        <w:t xml:space="preserve"> </w:t>
      </w:r>
      <w:r w:rsidRPr="005560B1">
        <w:t>2</w:t>
      </w:r>
      <w:r>
        <w:t>3</w:t>
      </w:r>
      <w:r w:rsidRPr="005560B1">
        <w:t>.03.2015</w:t>
      </w:r>
      <w:r>
        <w:t>)</w:t>
      </w:r>
      <w:r w:rsidR="00AE2A73">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5F2115" w:rsidP="00E215E4">
      <w:pPr>
        <w:pStyle w:val="af2"/>
        <w:numPr>
          <w:ilvl w:val="1"/>
          <w:numId w:val="6"/>
        </w:numPr>
        <w:tabs>
          <w:tab w:val="clear" w:pos="1418"/>
          <w:tab w:val="left" w:pos="1276"/>
          <w:tab w:val="left" w:pos="1985"/>
          <w:tab w:val="left" w:pos="2410"/>
        </w:tabs>
        <w:ind w:left="567"/>
      </w:pPr>
      <w:r>
        <w:t xml:space="preserve">Технико </w:t>
      </w:r>
      <w:r w:rsidRPr="008E41E6">
        <w:t>–</w:t>
      </w:r>
      <w:r>
        <w:t xml:space="preserve"> экономическое</w:t>
      </w:r>
      <w:r w:rsidR="00C32E99">
        <w:t xml:space="preserve"> обоснование</w:t>
      </w:r>
      <w:r w:rsidR="00491B32">
        <w:rPr>
          <w:lang w:val="en-US"/>
        </w:rPr>
        <w:t xml:space="preserve"> </w:t>
      </w:r>
      <w:r w:rsidR="0041659B" w:rsidRPr="005560B1">
        <w:t>(</w:t>
      </w:r>
      <w:r w:rsidR="0041659B" w:rsidRPr="005560B1">
        <w:rPr>
          <w:lang w:val="en-US"/>
        </w:rPr>
        <w:t xml:space="preserve">18.03.2015 </w:t>
      </w:r>
      <w:r w:rsidR="00B86797" w:rsidRPr="005560B1">
        <w:rPr>
          <w:lang w:val="en-US"/>
        </w:rPr>
        <w:t>–</w:t>
      </w:r>
      <w:r w:rsidR="0041659B" w:rsidRPr="005560B1">
        <w:rPr>
          <w:lang w:val="en-US"/>
        </w:rPr>
        <w:t xml:space="preserve"> </w:t>
      </w:r>
      <w:r w:rsidR="0041659B" w:rsidRPr="005560B1">
        <w:t>22.04.2015)</w:t>
      </w:r>
      <w:r w:rsidR="0041659B"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25A05" w:rsidRDefault="0041659B" w:rsidP="00E215E4">
      <w:pPr>
        <w:pStyle w:val="af2"/>
        <w:numPr>
          <w:ilvl w:val="1"/>
          <w:numId w:val="6"/>
        </w:numPr>
        <w:tabs>
          <w:tab w:val="clear" w:pos="1418"/>
          <w:tab w:val="left" w:pos="1276"/>
          <w:tab w:val="left" w:pos="1985"/>
          <w:tab w:val="left" w:pos="2410"/>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BA6029" w:rsidRDefault="00EF3005" w:rsidP="006D2A00">
      <w:pPr>
        <w:numPr>
          <w:ilvl w:val="0"/>
          <w:numId w:val="3"/>
        </w:numPr>
        <w:tabs>
          <w:tab w:val="clear" w:pos="720"/>
          <w:tab w:val="num" w:pos="1276"/>
        </w:tabs>
        <w:ind w:left="0" w:firstLine="851"/>
      </w:pPr>
      <w:r>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DE3519">
            <w:pPr>
              <w:jc w:val="left"/>
            </w:pPr>
            <w:r w:rsidRPr="00493C23">
              <w:t>Раздел </w:t>
            </w:r>
            <w:r w:rsidR="00DE3519">
              <w:t>6</w:t>
            </w:r>
            <w:r w:rsidRPr="00493C23">
              <w:t xml:space="preserve">. </w:t>
            </w:r>
            <w:r w:rsidR="008F39E5" w:rsidRPr="00024E21">
              <w:t>Технико – экономическое обосновани</w:t>
            </w:r>
            <w:r w:rsidR="008F39E5">
              <w:t>е</w:t>
            </w:r>
          </w:p>
        </w:tc>
      </w:tr>
      <w:tr w:rsidR="00580E52" w:rsidTr="00F2078E">
        <w:tc>
          <w:tcPr>
            <w:tcW w:w="9571" w:type="dxa"/>
            <w:vAlign w:val="top"/>
          </w:tcPr>
          <w:p w:rsidR="00493C23" w:rsidRPr="00493C23" w:rsidRDefault="00A36DC5" w:rsidP="007158D2">
            <w:pPr>
              <w:ind w:left="360" w:firstLine="0"/>
              <w:jc w:val="right"/>
            </w:pPr>
            <w:fldSimple w:instr=" DOCPROPERTY  Шаблон.Подпись  \* MERGEFORMAT ">
              <w:r w:rsidR="00C56695" w:rsidRPr="00C56403">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DE3519">
            <w:r w:rsidRPr="00493C23">
              <w:t>Раздел </w:t>
            </w:r>
            <w:r w:rsidR="00DE3519">
              <w:t>7</w:t>
            </w:r>
            <w:r w:rsidRPr="00493C23">
              <w:t>. Безопасность жизнедеятельности</w:t>
            </w:r>
          </w:p>
        </w:tc>
      </w:tr>
      <w:tr w:rsidR="00580E52" w:rsidTr="00F2078E">
        <w:tc>
          <w:tcPr>
            <w:tcW w:w="9571" w:type="dxa"/>
            <w:vAlign w:val="top"/>
          </w:tcPr>
          <w:p w:rsidR="00580E52" w:rsidRPr="00493C23" w:rsidRDefault="00A36DC5" w:rsidP="00493C23">
            <w:pPr>
              <w:ind w:left="360" w:firstLine="0"/>
              <w:jc w:val="right"/>
            </w:pPr>
            <w:fldSimple w:instr=" DOCPROPERTY  Шаблон.Подпись  \* MERGEFORMAT ">
              <w:r w:rsidR="00C56695" w:rsidRPr="00C56403">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A36DC5" w:rsidP="00435CA0">
      <w:pPr>
        <w:spacing w:after="120"/>
        <w:ind w:left="4820" w:firstLine="0"/>
        <w:jc w:val="left"/>
      </w:pPr>
      <w:fldSimple w:instr=" DOCPROPERTY  Шаблон.Дата  \* MERGEFORMAT ">
        <w:r w:rsidR="00C56695" w:rsidRPr="00C56695">
          <w:rPr>
            <w:b/>
            <w:bCs/>
          </w:rPr>
          <w:t>«</w:t>
        </w:r>
        <w:r w:rsidR="00C56695" w:rsidRPr="00C56403">
          <w:rPr>
            <w:bCs/>
          </w:rPr>
          <w:t>_____</w:t>
        </w:r>
        <w:r w:rsidR="00C56695" w:rsidRPr="00C56695">
          <w:rPr>
            <w:b/>
            <w:bCs/>
          </w:rPr>
          <w:t xml:space="preserve">» </w:t>
        </w:r>
        <w:r w:rsidR="00C56695" w:rsidRPr="00C56403">
          <w:rPr>
            <w:bCs/>
          </w:rPr>
          <w:t>___</w:t>
        </w:r>
        <w:r w:rsidR="00C56695">
          <w:t>______________</w:t>
        </w:r>
      </w:fldSimple>
    </w:p>
    <w:p w:rsidR="00BA6029" w:rsidRPr="00F06621" w:rsidRDefault="00A36DC5"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A36DC5"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A36DC5"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0D0925" w:rsidRPr="000D0925" w:rsidRDefault="000D0925" w:rsidP="000D0925">
      <w:r w:rsidRPr="000D0925">
        <w:t>Дипломный проект Лещ</w:t>
      </w:r>
      <w:r>
        <w:t>ё</w:t>
      </w:r>
      <w:r w:rsidRPr="000D0925">
        <w:t xml:space="preserve">ва А.В. посвящен разработке  модуля </w:t>
      </w:r>
      <w:r w:rsidRPr="000D0925">
        <w:rPr>
          <w:lang w:val="en-US"/>
        </w:rPr>
        <w:t>IVR</w:t>
      </w:r>
      <w:r w:rsidRPr="000D0925">
        <w:t xml:space="preserve"> (</w:t>
      </w:r>
      <w:r w:rsidRPr="000D0925">
        <w:rPr>
          <w:lang w:val="en-US"/>
        </w:rPr>
        <w:t>Interactive</w:t>
      </w:r>
      <w:r w:rsidRPr="000D0925">
        <w:t xml:space="preserve"> </w:t>
      </w:r>
      <w:r w:rsidRPr="000D0925">
        <w:rPr>
          <w:lang w:val="en-US"/>
        </w:rPr>
        <w:t>Voice</w:t>
      </w:r>
      <w:r w:rsidRPr="000D0925">
        <w:t xml:space="preserve"> </w:t>
      </w:r>
      <w:r w:rsidRPr="000D0925">
        <w:rPr>
          <w:lang w:val="en-US"/>
        </w:rPr>
        <w:t>Response</w:t>
      </w:r>
      <w:r w:rsidRPr="000D0925">
        <w:t>) для  транкового  шлюза</w:t>
      </w:r>
      <w:r w:rsidR="00337F01">
        <w:t xml:space="preserve"> SMG</w:t>
      </w:r>
      <w:r w:rsidRPr="000D0925">
        <w:t xml:space="preserve">.  Этот программный модуль  представляет собой </w:t>
      </w:r>
      <w:r w:rsidR="00337F01">
        <w:t>систему</w:t>
      </w:r>
      <w:r w:rsidRPr="000D0925">
        <w:t xml:space="preserve"> которая управляет предварительно записанными голосовыми сообщеними, выполняет функции маршрутизации звонков внутри контакт–центра, пользуясь информацией, вводимой клиентом на клавиатуре телефона с помощью</w:t>
      </w:r>
      <w:r w:rsidRPr="000D0925">
        <w:rPr>
          <w:lang w:val="en-US"/>
        </w:rPr>
        <w:t> </w:t>
      </w:r>
      <w:r>
        <w:t xml:space="preserve">тонального набора. </w:t>
      </w:r>
      <w:r w:rsidRPr="000D0925">
        <w:t>Качество представленного Лещ</w:t>
      </w:r>
      <w:r>
        <w:t>ё</w:t>
      </w:r>
      <w:r w:rsidRPr="000D0925">
        <w:t>вым А.В.</w:t>
      </w:r>
      <w:r>
        <w:t xml:space="preserve"> </w:t>
      </w:r>
      <w:r w:rsidRPr="000D0925">
        <w:t>программного решения соответствует должному профессиональному уровню. Пояснительная записка к дипломному проекту оформлена согласно требованиям.</w:t>
      </w:r>
    </w:p>
    <w:p w:rsidR="000D0925" w:rsidRPr="000D0925" w:rsidRDefault="000D0925" w:rsidP="000D0925">
      <w:r w:rsidRPr="000D0925">
        <w:t>Реализованный программный продукт предоставляет следующие возможности:</w:t>
      </w:r>
    </w:p>
    <w:p w:rsidR="000D0925" w:rsidRPr="000D0925" w:rsidRDefault="000D0925" w:rsidP="000D0925">
      <w:pPr>
        <w:pStyle w:val="a0"/>
      </w:pPr>
      <w:r w:rsidRPr="000D0925">
        <w:t>количество поддерживаемых протоколов сигнализации должно соответствовать протоколам, поддерживаемым на устройстве;</w:t>
      </w:r>
    </w:p>
    <w:p w:rsidR="000D0925" w:rsidRPr="000D0925" w:rsidRDefault="000D0925" w:rsidP="000D0925">
      <w:pPr>
        <w:pStyle w:val="a0"/>
      </w:pPr>
      <w:r w:rsidRPr="000D0925">
        <w:t>модульная архитектура устойчивая к отказам;</w:t>
      </w:r>
    </w:p>
    <w:p w:rsidR="000D0925" w:rsidRPr="000D0925" w:rsidRDefault="000D0925" w:rsidP="000D0925">
      <w:pPr>
        <w:pStyle w:val="a0"/>
      </w:pPr>
      <w:r w:rsidRPr="000D0925">
        <w:t>производительность не ниже производительности основной системы обработки вызовов;</w:t>
      </w:r>
    </w:p>
    <w:p w:rsidR="000D0925" w:rsidRPr="000D0925" w:rsidRDefault="000D0925" w:rsidP="000D0925">
      <w:pPr>
        <w:pStyle w:val="a0"/>
      </w:pPr>
      <w:r w:rsidRPr="000D0925">
        <w:t>поддержка функциональных блоков: «</w:t>
      </w:r>
      <w:r w:rsidRPr="000D0925">
        <w:rPr>
          <w:lang w:val="en-US"/>
        </w:rPr>
        <w:t>Ring</w:t>
      </w:r>
      <w:r w:rsidRPr="000D0925">
        <w:t>», «</w:t>
      </w:r>
      <w:r w:rsidRPr="000D0925">
        <w:rPr>
          <w:lang w:val="en-US"/>
        </w:rPr>
        <w:t>Info</w:t>
      </w:r>
      <w:r w:rsidRPr="000D0925">
        <w:t>», «</w:t>
      </w:r>
      <w:r w:rsidRPr="000D0925">
        <w:rPr>
          <w:lang w:val="en-US"/>
        </w:rPr>
        <w:t>Play</w:t>
      </w:r>
      <w:r w:rsidRPr="000D0925">
        <w:t>», «</w:t>
      </w:r>
      <w:r w:rsidRPr="000D0925">
        <w:rPr>
          <w:lang w:val="en-US"/>
        </w:rPr>
        <w:t>IVR</w:t>
      </w:r>
      <w:r w:rsidRPr="000D0925">
        <w:t>», «</w:t>
      </w:r>
      <w:r w:rsidRPr="000D0925">
        <w:rPr>
          <w:lang w:val="en-US"/>
        </w:rPr>
        <w:t>Dial</w:t>
      </w:r>
      <w:r w:rsidRPr="000D0925">
        <w:t>», «</w:t>
      </w:r>
      <w:r w:rsidRPr="000D0925">
        <w:rPr>
          <w:lang w:val="en-US"/>
        </w:rPr>
        <w:t>REC</w:t>
      </w:r>
      <w:r w:rsidRPr="000D0925">
        <w:t>», «</w:t>
      </w:r>
      <w:r w:rsidRPr="000D0925">
        <w:rPr>
          <w:lang w:val="en-US"/>
        </w:rPr>
        <w:t>Caller</w:t>
      </w:r>
      <w:r w:rsidRPr="000D0925">
        <w:t xml:space="preserve"> </w:t>
      </w:r>
      <w:r w:rsidRPr="000D0925">
        <w:rPr>
          <w:lang w:val="en-US"/>
        </w:rPr>
        <w:t>Info</w:t>
      </w:r>
      <w:r w:rsidRPr="000D0925">
        <w:t xml:space="preserve">» (см. </w:t>
      </w:r>
      <w:r w:rsidR="0096646E">
        <w:t>таблицу</w:t>
      </w:r>
      <w:r>
        <w:t xml:space="preserve"> В</w:t>
      </w:r>
      <w:r w:rsidR="0096646E">
        <w:t>.1</w:t>
      </w:r>
      <w:r w:rsidRPr="000D0925">
        <w:t>).</w:t>
      </w:r>
    </w:p>
    <w:p w:rsidR="001E333A" w:rsidRPr="007A6436" w:rsidRDefault="000660C7" w:rsidP="001E333A">
      <w:bookmarkStart w:id="0" w:name="_GoBack"/>
      <w:bookmarkEnd w:id="0"/>
      <w:r>
        <w:t>П</w:t>
      </w:r>
      <w:r w:rsidRPr="000D0925">
        <w:t>рограммный продукт</w:t>
      </w:r>
      <w:r>
        <w:t xml:space="preserve"> полностью соответствует </w:t>
      </w:r>
      <w:r w:rsidR="001E333A">
        <w:t xml:space="preserve">заданию на реализацию IVR модуля внутри общей системы обработки вызовов устройства </w:t>
      </w:r>
      <w:r w:rsidR="001E333A">
        <w:rPr>
          <w:lang w:val="en-US"/>
        </w:rPr>
        <w:t>SMG</w:t>
      </w:r>
      <w:r w:rsidR="001E333A" w:rsidRPr="007A6436">
        <w:t>.</w:t>
      </w:r>
    </w:p>
    <w:p w:rsidR="001C440C" w:rsidRDefault="000D0925" w:rsidP="000D0925">
      <w:r w:rsidRPr="000D0925">
        <w:t>Данная работа заслуживает оценки «отлично», а ее автор, Лещ</w:t>
      </w:r>
      <w:r>
        <w:t>ё</w:t>
      </w:r>
      <w:r w:rsidRPr="000D0925">
        <w:t>в А.В. – присвоения квалификации «инженер».</w:t>
      </w:r>
    </w:p>
    <w:p w:rsidR="000D0925" w:rsidRDefault="000D0925" w:rsidP="00F56772">
      <w:pPr>
        <w:ind w:firstLine="0"/>
      </w:pPr>
    </w:p>
    <w:p w:rsidR="000D0925" w:rsidRPr="006C3E60" w:rsidRDefault="000D0925" w:rsidP="00F56772">
      <w:pPr>
        <w:ind w:firstLine="0"/>
      </w:pPr>
    </w:p>
    <w:p w:rsidR="001E333A" w:rsidRPr="006C3E60" w:rsidRDefault="001E333A" w:rsidP="00F56772">
      <w:pPr>
        <w:ind w:firstLine="0"/>
      </w:pPr>
    </w:p>
    <w:p w:rsidR="000D0925" w:rsidRDefault="000D0925"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lastRenderedPageBreak/>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A36DC5"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A36DC5"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A36DC5"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A36DC5">
        <w:fldChar w:fldCharType="begin"/>
      </w:r>
      <w:r w:rsidR="006A60C5">
        <w:instrText xml:space="preserve"> Студ.ФИО </w:instrText>
      </w:r>
      <w:r w:rsidR="00A36DC5">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127391">
        <w:t>6</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235E4E">
          <w:rPr>
            <w:noProof/>
          </w:rPr>
          <w:t>93</w:t>
        </w:r>
      </w:fldSimple>
    </w:p>
    <w:p w:rsidR="00F83FA3" w:rsidRDefault="00F83FA3" w:rsidP="00F83FA3">
      <w:r>
        <w:t>Дипломный проект Лещ</w:t>
      </w:r>
      <w:r w:rsidR="00924EC5">
        <w:t xml:space="preserve">ёва </w:t>
      </w:r>
      <w:r>
        <w:t>А.В. полностью соответствует поставленному перед ним техническому заданию и выполнен на высоком профессиональном уровне.</w:t>
      </w:r>
    </w:p>
    <w:p w:rsidR="00F83FA3" w:rsidRDefault="00F83FA3" w:rsidP="00F83FA3">
      <w:r>
        <w:t>Лещ</w:t>
      </w:r>
      <w:r w:rsidR="00924EC5">
        <w:t>ё</w:t>
      </w:r>
      <w:r>
        <w:t>в А.В. хорошо разобрался в предметной области, что позволило ему выявить оптимальные пути реализации поставленной перед ним задачи. Работа показывает вдумчивый подход Лещёва А.В. к выбору используемых технологий и алгоритмов. А именно: в процессе разработки решения был проведен анализ существующих технологий межмодульного взаимодействия, проведено сравнительное тестирование и выбрана оптимальная, для встраиваемых систем, технология обмена сообщениями; были проанализированы способы представления данных при обмене сообщениями и выбран стандарт ASN.1 полностью удовлетворяющий требованиям.</w:t>
      </w:r>
    </w:p>
    <w:p w:rsidR="00F83FA3" w:rsidRDefault="00F83FA3" w:rsidP="00F83FA3">
      <w:r>
        <w:t>Материал работы изложен с достаточной полнотой и качественно, что позволяет адекватно оценить объем проделанной работы. Выработанные решения вошли в состав серийного промышленного изделия эксплуатирующегося на сетях связи РФ и СНГ (о чем говорит Акт о внедрении).</w:t>
      </w:r>
    </w:p>
    <w:p w:rsidR="00F83FA3" w:rsidRDefault="00F83FA3" w:rsidP="00F83FA3">
      <w:r>
        <w:t>В процессе работы над дипломом была проведена серьезная исследовательская работа по выбору оптимальных технологий и оптимизации производительности разработанного ПО, которая позволила добиться высокого уровня производительности от решения.</w:t>
      </w:r>
    </w:p>
    <w:p w:rsidR="00F83FA3" w:rsidRDefault="00F83FA3" w:rsidP="00F83FA3"/>
    <w:p w:rsidR="00F83FA3" w:rsidRDefault="00F83FA3" w:rsidP="00F83FA3"/>
    <w:p w:rsidR="00F83FA3" w:rsidRDefault="00F83FA3" w:rsidP="00F83FA3">
      <w:r>
        <w:lastRenderedPageBreak/>
        <w:t>Основными положительными качествами работы являются:</w:t>
      </w:r>
    </w:p>
    <w:p w:rsidR="00F83FA3" w:rsidRDefault="00F83FA3" w:rsidP="00FB6D90">
      <w:pPr>
        <w:pStyle w:val="a0"/>
      </w:pPr>
      <w:r>
        <w:t>широта используемых технологий (телеком, разработка ПО, оптимизация, отладка встраиваемого ПО);</w:t>
      </w:r>
    </w:p>
    <w:p w:rsidR="00F83FA3" w:rsidRDefault="00F83FA3" w:rsidP="00FB6D90">
      <w:pPr>
        <w:pStyle w:val="a0"/>
      </w:pPr>
      <w:r>
        <w:t>реальная сложность поставленной задачи, требующая высокого профессионального уровня разработчика;</w:t>
      </w:r>
    </w:p>
    <w:p w:rsidR="00F83FA3" w:rsidRDefault="00F83FA3" w:rsidP="00F83FA3">
      <w:pPr>
        <w:pStyle w:val="a0"/>
      </w:pPr>
      <w:r>
        <w:t>глубина проработки, работы выполнена не поверхностно, а вдумчиво и аккуратно.</w:t>
      </w:r>
    </w:p>
    <w:p w:rsidR="00F83FA3" w:rsidRDefault="00F83FA3" w:rsidP="00F83FA3">
      <w:r>
        <w:t>К недостаткам дипломного проекта можно отнести:</w:t>
      </w:r>
    </w:p>
    <w:p w:rsidR="003D6B6D" w:rsidRDefault="00F83FA3" w:rsidP="003D6B6D">
      <w:pPr>
        <w:pStyle w:val="a0"/>
      </w:pPr>
      <w:r>
        <w:t>отсутствие внятного объяснения целесообразности интеграции модуля IVR в транковом шлюзе с функцией PBX (приводятся примеры для кол</w:t>
      </w:r>
      <w:r w:rsidR="00273988">
        <w:t>л</w:t>
      </w:r>
      <w:r w:rsidR="004523EC">
        <w:t xml:space="preserve"> </w:t>
      </w:r>
      <w:r w:rsidR="00363363" w:rsidRPr="00930E00">
        <w:t>–</w:t>
      </w:r>
      <w:r w:rsidR="004523EC">
        <w:t xml:space="preserve"> </w:t>
      </w:r>
      <w:r>
        <w:t>центра);</w:t>
      </w:r>
    </w:p>
    <w:p w:rsidR="00F83FA3" w:rsidRDefault="00F83FA3" w:rsidP="00B02088">
      <w:pPr>
        <w:pStyle w:val="a0"/>
      </w:pPr>
      <w:r>
        <w:t xml:space="preserve">примеры типовых сценариев наиболее востребованных на рынке </w:t>
      </w:r>
      <w:r w:rsidR="00670B4C">
        <w:t>телекоммуникационных</w:t>
      </w:r>
      <w:r>
        <w:t xml:space="preserve"> услуг;</w:t>
      </w:r>
    </w:p>
    <w:p w:rsidR="005D0B07" w:rsidRDefault="00F83FA3" w:rsidP="003D6B6D">
      <w:pPr>
        <w:pStyle w:val="a0"/>
      </w:pPr>
      <w:r>
        <w:t xml:space="preserve">отсутствие информации о промежуточных </w:t>
      </w:r>
      <w:r w:rsidR="003D6B6D" w:rsidRPr="00B432F4">
        <w:rPr>
          <w:color w:val="000000"/>
          <w:szCs w:val="28"/>
        </w:rPr>
        <w:t>«</w:t>
      </w:r>
      <w:r>
        <w:t>цифровых</w:t>
      </w:r>
      <w:r w:rsidR="003D6B6D" w:rsidRPr="00B432F4">
        <w:rPr>
          <w:color w:val="000000"/>
          <w:szCs w:val="28"/>
        </w:rPr>
        <w:t>»</w:t>
      </w:r>
      <w:r>
        <w:t xml:space="preserve"> результатах полученных в процессе оптимизации разработанного ПО, которые бы позволили более адекватно оценить успешность этого процесса (насколько уд</w:t>
      </w:r>
      <w:r w:rsidR="00B02088">
        <w:t>алось оптимизировать алгоритмы).</w:t>
      </w:r>
    </w:p>
    <w:p w:rsidR="00F56772" w:rsidRDefault="00F83FA3" w:rsidP="00F83FA3">
      <w:r>
        <w:t>Считаю, что дипломная работа студента Лещ</w:t>
      </w:r>
      <w:r w:rsidR="0003205D">
        <w:t>ё</w:t>
      </w:r>
      <w:r>
        <w:t>ва А.В. заслуживает оценки отлично.</w:t>
      </w:r>
    </w:p>
    <w:p w:rsidR="00F83FA3" w:rsidRDefault="00F83FA3" w:rsidP="00F83FA3">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A36DC5" w:rsidP="00BC0FCF">
            <w:pPr>
              <w:ind w:firstLine="0"/>
              <w:jc w:val="left"/>
            </w:pPr>
            <w:fldSimple w:instr=" DOCPROPERTY  Рец.Должность  \* MERGEFORMAT ">
              <w:r w:rsidR="00B74B39">
                <w:t>Начальник лаборатории IMS</w:t>
              </w:r>
            </w:fldSimple>
          </w:p>
        </w:tc>
        <w:tc>
          <w:tcPr>
            <w:tcW w:w="4786" w:type="dxa"/>
            <w:vAlign w:val="bottom"/>
          </w:tcPr>
          <w:p w:rsidR="00F56772" w:rsidRDefault="00A36DC5"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A36DC5"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1" w:name="_Toc225400668"/>
      <w:r>
        <w:lastRenderedPageBreak/>
        <w:t>Содержание</w:t>
      </w:r>
      <w:bookmarkEnd w:id="1"/>
    </w:p>
    <w:p w:rsidR="00A065D1" w:rsidRDefault="00A36DC5">
      <w:pPr>
        <w:pStyle w:val="12"/>
        <w:rPr>
          <w:rFonts w:asciiTheme="minorHAnsi" w:eastAsiaTheme="minorEastAsia" w:hAnsiTheme="minorHAnsi" w:cstheme="minorBidi"/>
          <w:bCs w:val="0"/>
          <w:caps w:val="0"/>
          <w:noProof/>
          <w:sz w:val="22"/>
          <w:szCs w:val="22"/>
        </w:rPr>
      </w:pPr>
      <w:r>
        <w:rPr>
          <w:sz w:val="20"/>
        </w:rPr>
        <w:fldChar w:fldCharType="begin"/>
      </w:r>
      <w:r w:rsidR="008C612E">
        <w:rPr>
          <w:sz w:val="20"/>
        </w:rPr>
        <w:instrText xml:space="preserve"> TOC \o "1-2" \h \z \u </w:instrText>
      </w:r>
      <w:r>
        <w:rPr>
          <w:sz w:val="20"/>
        </w:rPr>
        <w:fldChar w:fldCharType="separate"/>
      </w:r>
      <w:hyperlink w:anchor="_Toc421987661" w:history="1">
        <w:r w:rsidR="00A065D1" w:rsidRPr="007C0210">
          <w:rPr>
            <w:rStyle w:val="af4"/>
            <w:noProof/>
            <w:lang w:val="en-US"/>
          </w:rPr>
          <w:t>1</w:t>
        </w:r>
        <w:r w:rsidR="00A065D1">
          <w:rPr>
            <w:rFonts w:asciiTheme="minorHAnsi" w:eastAsiaTheme="minorEastAsia" w:hAnsiTheme="minorHAnsi" w:cstheme="minorBidi"/>
            <w:bCs w:val="0"/>
            <w:caps w:val="0"/>
            <w:noProof/>
            <w:sz w:val="22"/>
            <w:szCs w:val="22"/>
          </w:rPr>
          <w:tab/>
        </w:r>
        <w:r w:rsidR="00A065D1" w:rsidRPr="007C0210">
          <w:rPr>
            <w:rStyle w:val="af4"/>
            <w:noProof/>
          </w:rPr>
          <w:t>Введение</w:t>
        </w:r>
        <w:r w:rsidR="00A065D1">
          <w:rPr>
            <w:noProof/>
            <w:webHidden/>
          </w:rPr>
          <w:tab/>
        </w:r>
        <w:r>
          <w:rPr>
            <w:noProof/>
            <w:webHidden/>
          </w:rPr>
          <w:fldChar w:fldCharType="begin"/>
        </w:r>
        <w:r w:rsidR="00A065D1">
          <w:rPr>
            <w:noProof/>
            <w:webHidden/>
          </w:rPr>
          <w:instrText xml:space="preserve"> PAGEREF _Toc421987661 \h </w:instrText>
        </w:r>
        <w:r>
          <w:rPr>
            <w:noProof/>
            <w:webHidden/>
          </w:rPr>
        </w:r>
        <w:r>
          <w:rPr>
            <w:noProof/>
            <w:webHidden/>
          </w:rPr>
          <w:fldChar w:fldCharType="separate"/>
        </w:r>
        <w:r w:rsidR="00A065D1">
          <w:rPr>
            <w:noProof/>
            <w:webHidden/>
          </w:rPr>
          <w:t>9</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62" w:history="1">
        <w:r w:rsidR="00A065D1" w:rsidRPr="007C0210">
          <w:rPr>
            <w:rStyle w:val="af4"/>
            <w:noProof/>
          </w:rPr>
          <w:t>2</w:t>
        </w:r>
        <w:r w:rsidR="00A065D1">
          <w:rPr>
            <w:rFonts w:asciiTheme="minorHAnsi" w:eastAsiaTheme="minorEastAsia" w:hAnsiTheme="minorHAnsi" w:cstheme="minorBidi"/>
            <w:bCs w:val="0"/>
            <w:caps w:val="0"/>
            <w:noProof/>
            <w:sz w:val="22"/>
            <w:szCs w:val="22"/>
          </w:rPr>
          <w:tab/>
        </w:r>
        <w:r w:rsidR="00A065D1" w:rsidRPr="007C0210">
          <w:rPr>
            <w:rStyle w:val="af4"/>
            <w:noProof/>
          </w:rPr>
          <w:t>сети следующего поколения</w:t>
        </w:r>
        <w:r w:rsidR="00A065D1">
          <w:rPr>
            <w:noProof/>
            <w:webHidden/>
          </w:rPr>
          <w:tab/>
        </w:r>
        <w:r>
          <w:rPr>
            <w:noProof/>
            <w:webHidden/>
          </w:rPr>
          <w:fldChar w:fldCharType="begin"/>
        </w:r>
        <w:r w:rsidR="00A065D1">
          <w:rPr>
            <w:noProof/>
            <w:webHidden/>
          </w:rPr>
          <w:instrText xml:space="preserve"> PAGEREF _Toc421987662 \h </w:instrText>
        </w:r>
        <w:r>
          <w:rPr>
            <w:noProof/>
            <w:webHidden/>
          </w:rPr>
        </w:r>
        <w:r>
          <w:rPr>
            <w:noProof/>
            <w:webHidden/>
          </w:rPr>
          <w:fldChar w:fldCharType="separate"/>
        </w:r>
        <w:r w:rsidR="00A065D1">
          <w:rPr>
            <w:noProof/>
            <w:webHidden/>
          </w:rPr>
          <w:t>10</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63" w:history="1">
        <w:r w:rsidR="00A065D1" w:rsidRPr="007C0210">
          <w:rPr>
            <w:rStyle w:val="af4"/>
            <w:noProof/>
          </w:rPr>
          <w:t>2.1</w:t>
        </w:r>
        <w:r w:rsidR="00A065D1">
          <w:rPr>
            <w:rFonts w:asciiTheme="minorHAnsi" w:eastAsiaTheme="minorEastAsia" w:hAnsiTheme="minorHAnsi" w:cstheme="minorBidi"/>
            <w:noProof/>
            <w:sz w:val="22"/>
            <w:szCs w:val="22"/>
          </w:rPr>
          <w:tab/>
        </w:r>
        <w:r w:rsidR="00A065D1" w:rsidRPr="007C0210">
          <w:rPr>
            <w:rStyle w:val="af4"/>
            <w:noProof/>
          </w:rPr>
          <w:t xml:space="preserve">Задачи </w:t>
        </w:r>
        <w:r w:rsidR="00A065D1" w:rsidRPr="007C0210">
          <w:rPr>
            <w:rStyle w:val="af4"/>
            <w:noProof/>
            <w:lang w:val="en-US"/>
          </w:rPr>
          <w:t>NGN</w:t>
        </w:r>
        <w:r w:rsidR="00A065D1">
          <w:rPr>
            <w:noProof/>
            <w:webHidden/>
          </w:rPr>
          <w:tab/>
        </w:r>
        <w:r>
          <w:rPr>
            <w:noProof/>
            <w:webHidden/>
          </w:rPr>
          <w:fldChar w:fldCharType="begin"/>
        </w:r>
        <w:r w:rsidR="00A065D1">
          <w:rPr>
            <w:noProof/>
            <w:webHidden/>
          </w:rPr>
          <w:instrText xml:space="preserve"> PAGEREF _Toc421987663 \h </w:instrText>
        </w:r>
        <w:r>
          <w:rPr>
            <w:noProof/>
            <w:webHidden/>
          </w:rPr>
        </w:r>
        <w:r>
          <w:rPr>
            <w:noProof/>
            <w:webHidden/>
          </w:rPr>
          <w:fldChar w:fldCharType="separate"/>
        </w:r>
        <w:r w:rsidR="00A065D1">
          <w:rPr>
            <w:noProof/>
            <w:webHidden/>
          </w:rPr>
          <w:t>11</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64" w:history="1">
        <w:r w:rsidR="00A065D1" w:rsidRPr="007C0210">
          <w:rPr>
            <w:rStyle w:val="af4"/>
            <w:noProof/>
          </w:rPr>
          <w:t>2.2</w:t>
        </w:r>
        <w:r w:rsidR="00A065D1">
          <w:rPr>
            <w:rFonts w:asciiTheme="minorHAnsi" w:eastAsiaTheme="minorEastAsia" w:hAnsiTheme="minorHAnsi" w:cstheme="minorBidi"/>
            <w:noProof/>
            <w:sz w:val="22"/>
            <w:szCs w:val="22"/>
          </w:rPr>
          <w:tab/>
        </w:r>
        <w:r w:rsidR="00A065D1" w:rsidRPr="007C0210">
          <w:rPr>
            <w:rStyle w:val="af4"/>
            <w:noProof/>
          </w:rPr>
          <w:t xml:space="preserve">Основные характеристики </w:t>
        </w:r>
        <w:r w:rsidR="00A065D1" w:rsidRPr="007C0210">
          <w:rPr>
            <w:rStyle w:val="af4"/>
            <w:noProof/>
            <w:lang w:val="en-US"/>
          </w:rPr>
          <w:t>NGN</w:t>
        </w:r>
        <w:r w:rsidR="00A065D1">
          <w:rPr>
            <w:noProof/>
            <w:webHidden/>
          </w:rPr>
          <w:tab/>
        </w:r>
        <w:r>
          <w:rPr>
            <w:noProof/>
            <w:webHidden/>
          </w:rPr>
          <w:fldChar w:fldCharType="begin"/>
        </w:r>
        <w:r w:rsidR="00A065D1">
          <w:rPr>
            <w:noProof/>
            <w:webHidden/>
          </w:rPr>
          <w:instrText xml:space="preserve"> PAGEREF _Toc421987664 \h </w:instrText>
        </w:r>
        <w:r>
          <w:rPr>
            <w:noProof/>
            <w:webHidden/>
          </w:rPr>
        </w:r>
        <w:r>
          <w:rPr>
            <w:noProof/>
            <w:webHidden/>
          </w:rPr>
          <w:fldChar w:fldCharType="separate"/>
        </w:r>
        <w:r w:rsidR="00A065D1">
          <w:rPr>
            <w:noProof/>
            <w:webHidden/>
          </w:rPr>
          <w:t>11</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65" w:history="1">
        <w:r w:rsidR="00A065D1" w:rsidRPr="007C0210">
          <w:rPr>
            <w:rStyle w:val="af4"/>
            <w:noProof/>
          </w:rPr>
          <w:t>2.3</w:t>
        </w:r>
        <w:r w:rsidR="00A065D1">
          <w:rPr>
            <w:rFonts w:asciiTheme="minorHAnsi" w:eastAsiaTheme="minorEastAsia" w:hAnsiTheme="minorHAnsi" w:cstheme="minorBidi"/>
            <w:noProof/>
            <w:sz w:val="22"/>
            <w:szCs w:val="22"/>
          </w:rPr>
          <w:tab/>
        </w:r>
        <w:r w:rsidR="00A065D1" w:rsidRPr="007C0210">
          <w:rPr>
            <w:rStyle w:val="af4"/>
            <w:noProof/>
          </w:rPr>
          <w:t>Роль SMG в сетях NGN</w:t>
        </w:r>
        <w:r w:rsidR="00A065D1">
          <w:rPr>
            <w:noProof/>
            <w:webHidden/>
          </w:rPr>
          <w:tab/>
        </w:r>
        <w:r>
          <w:rPr>
            <w:noProof/>
            <w:webHidden/>
          </w:rPr>
          <w:fldChar w:fldCharType="begin"/>
        </w:r>
        <w:r w:rsidR="00A065D1">
          <w:rPr>
            <w:noProof/>
            <w:webHidden/>
          </w:rPr>
          <w:instrText xml:space="preserve"> PAGEREF _Toc421987665 \h </w:instrText>
        </w:r>
        <w:r>
          <w:rPr>
            <w:noProof/>
            <w:webHidden/>
          </w:rPr>
        </w:r>
        <w:r>
          <w:rPr>
            <w:noProof/>
            <w:webHidden/>
          </w:rPr>
          <w:fldChar w:fldCharType="separate"/>
        </w:r>
        <w:r w:rsidR="00A065D1">
          <w:rPr>
            <w:noProof/>
            <w:webHidden/>
          </w:rPr>
          <w:t>16</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66" w:history="1">
        <w:r w:rsidR="00A065D1" w:rsidRPr="007C0210">
          <w:rPr>
            <w:rStyle w:val="af4"/>
            <w:noProof/>
            <w:lang w:val="en-US"/>
          </w:rPr>
          <w:t>3</w:t>
        </w:r>
        <w:r w:rsidR="00A065D1">
          <w:rPr>
            <w:rFonts w:asciiTheme="minorHAnsi" w:eastAsiaTheme="minorEastAsia" w:hAnsiTheme="minorHAnsi" w:cstheme="minorBidi"/>
            <w:bCs w:val="0"/>
            <w:caps w:val="0"/>
            <w:noProof/>
            <w:sz w:val="22"/>
            <w:szCs w:val="22"/>
          </w:rPr>
          <w:tab/>
        </w:r>
        <w:r w:rsidR="00A065D1" w:rsidRPr="007C0210">
          <w:rPr>
            <w:rStyle w:val="af4"/>
            <w:noProof/>
          </w:rPr>
          <w:t>ГОЛОСОВОЕ МЕНЮ IVR</w:t>
        </w:r>
        <w:r w:rsidR="00A065D1">
          <w:rPr>
            <w:noProof/>
            <w:webHidden/>
          </w:rPr>
          <w:tab/>
        </w:r>
        <w:r>
          <w:rPr>
            <w:noProof/>
            <w:webHidden/>
          </w:rPr>
          <w:fldChar w:fldCharType="begin"/>
        </w:r>
        <w:r w:rsidR="00A065D1">
          <w:rPr>
            <w:noProof/>
            <w:webHidden/>
          </w:rPr>
          <w:instrText xml:space="preserve"> PAGEREF _Toc421987666 \h </w:instrText>
        </w:r>
        <w:r>
          <w:rPr>
            <w:noProof/>
            <w:webHidden/>
          </w:rPr>
        </w:r>
        <w:r>
          <w:rPr>
            <w:noProof/>
            <w:webHidden/>
          </w:rPr>
          <w:fldChar w:fldCharType="separate"/>
        </w:r>
        <w:r w:rsidR="00A065D1">
          <w:rPr>
            <w:noProof/>
            <w:webHidden/>
          </w:rPr>
          <w:t>20</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67" w:history="1">
        <w:r w:rsidR="00A065D1" w:rsidRPr="007C0210">
          <w:rPr>
            <w:rStyle w:val="af4"/>
            <w:noProof/>
          </w:rPr>
          <w:t>4</w:t>
        </w:r>
        <w:r w:rsidR="00A065D1">
          <w:rPr>
            <w:rFonts w:asciiTheme="minorHAnsi" w:eastAsiaTheme="minorEastAsia" w:hAnsiTheme="minorHAnsi" w:cstheme="minorBidi"/>
            <w:bCs w:val="0"/>
            <w:caps w:val="0"/>
            <w:noProof/>
            <w:sz w:val="22"/>
            <w:szCs w:val="22"/>
          </w:rPr>
          <w:tab/>
        </w:r>
        <w:r w:rsidR="00A065D1" w:rsidRPr="007C0210">
          <w:rPr>
            <w:rStyle w:val="af4"/>
            <w:noProof/>
          </w:rPr>
          <w:t>Постановка задачи</w:t>
        </w:r>
        <w:r w:rsidR="00A065D1">
          <w:rPr>
            <w:noProof/>
            <w:webHidden/>
          </w:rPr>
          <w:tab/>
        </w:r>
        <w:r>
          <w:rPr>
            <w:noProof/>
            <w:webHidden/>
          </w:rPr>
          <w:fldChar w:fldCharType="begin"/>
        </w:r>
        <w:r w:rsidR="00A065D1">
          <w:rPr>
            <w:noProof/>
            <w:webHidden/>
          </w:rPr>
          <w:instrText xml:space="preserve"> PAGEREF _Toc421987667 \h </w:instrText>
        </w:r>
        <w:r>
          <w:rPr>
            <w:noProof/>
            <w:webHidden/>
          </w:rPr>
        </w:r>
        <w:r>
          <w:rPr>
            <w:noProof/>
            <w:webHidden/>
          </w:rPr>
          <w:fldChar w:fldCharType="separate"/>
        </w:r>
        <w:r w:rsidR="00A065D1">
          <w:rPr>
            <w:noProof/>
            <w:webHidden/>
          </w:rPr>
          <w:t>22</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68" w:history="1">
        <w:r w:rsidR="00A065D1" w:rsidRPr="007C0210">
          <w:rPr>
            <w:rStyle w:val="af4"/>
            <w:noProof/>
          </w:rPr>
          <w:t>5</w:t>
        </w:r>
        <w:r w:rsidR="00A065D1">
          <w:rPr>
            <w:rFonts w:asciiTheme="minorHAnsi" w:eastAsiaTheme="minorEastAsia" w:hAnsiTheme="minorHAnsi" w:cstheme="minorBidi"/>
            <w:bCs w:val="0"/>
            <w:caps w:val="0"/>
            <w:noProof/>
            <w:sz w:val="22"/>
            <w:szCs w:val="22"/>
          </w:rPr>
          <w:tab/>
        </w:r>
        <w:r w:rsidR="00A065D1" w:rsidRPr="007C0210">
          <w:rPr>
            <w:rStyle w:val="af4"/>
            <w:noProof/>
          </w:rPr>
          <w:t>IVR МОДУЛЬ ТРАНКОВОГО ШЛЮЗА</w:t>
        </w:r>
        <w:r w:rsidR="00A065D1">
          <w:rPr>
            <w:noProof/>
            <w:webHidden/>
          </w:rPr>
          <w:tab/>
        </w:r>
        <w:r>
          <w:rPr>
            <w:noProof/>
            <w:webHidden/>
          </w:rPr>
          <w:fldChar w:fldCharType="begin"/>
        </w:r>
        <w:r w:rsidR="00A065D1">
          <w:rPr>
            <w:noProof/>
            <w:webHidden/>
          </w:rPr>
          <w:instrText xml:space="preserve"> PAGEREF _Toc421987668 \h </w:instrText>
        </w:r>
        <w:r>
          <w:rPr>
            <w:noProof/>
            <w:webHidden/>
          </w:rPr>
        </w:r>
        <w:r>
          <w:rPr>
            <w:noProof/>
            <w:webHidden/>
          </w:rPr>
          <w:fldChar w:fldCharType="separate"/>
        </w:r>
        <w:r w:rsidR="00A065D1">
          <w:rPr>
            <w:noProof/>
            <w:webHidden/>
          </w:rPr>
          <w:t>23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69" w:history="1">
        <w:r w:rsidR="00A065D1" w:rsidRPr="007C0210">
          <w:rPr>
            <w:rStyle w:val="af4"/>
            <w:noProof/>
          </w:rPr>
          <w:t>5.1</w:t>
        </w:r>
        <w:r w:rsidR="00A065D1">
          <w:rPr>
            <w:rFonts w:asciiTheme="minorHAnsi" w:eastAsiaTheme="minorEastAsia" w:hAnsiTheme="minorHAnsi" w:cstheme="minorBidi"/>
            <w:noProof/>
            <w:sz w:val="22"/>
            <w:szCs w:val="22"/>
          </w:rPr>
          <w:tab/>
        </w:r>
        <w:r w:rsidR="00A065D1" w:rsidRPr="007C0210">
          <w:rPr>
            <w:rStyle w:val="af4"/>
            <w:noProof/>
          </w:rPr>
          <w:t>Общая система обработки вызова</w:t>
        </w:r>
        <w:r w:rsidR="00A065D1">
          <w:rPr>
            <w:noProof/>
            <w:webHidden/>
          </w:rPr>
          <w:tab/>
        </w:r>
        <w:r>
          <w:rPr>
            <w:noProof/>
            <w:webHidden/>
          </w:rPr>
          <w:fldChar w:fldCharType="begin"/>
        </w:r>
        <w:r w:rsidR="00A065D1">
          <w:rPr>
            <w:noProof/>
            <w:webHidden/>
          </w:rPr>
          <w:instrText xml:space="preserve"> PAGEREF _Toc421987669 \h </w:instrText>
        </w:r>
        <w:r>
          <w:rPr>
            <w:noProof/>
            <w:webHidden/>
          </w:rPr>
        </w:r>
        <w:r>
          <w:rPr>
            <w:noProof/>
            <w:webHidden/>
          </w:rPr>
          <w:fldChar w:fldCharType="separate"/>
        </w:r>
        <w:r w:rsidR="00A065D1">
          <w:rPr>
            <w:noProof/>
            <w:webHidden/>
          </w:rPr>
          <w:t>23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0" w:history="1">
        <w:r w:rsidR="00A065D1" w:rsidRPr="007C0210">
          <w:rPr>
            <w:rStyle w:val="af4"/>
            <w:noProof/>
          </w:rPr>
          <w:t>5.2</w:t>
        </w:r>
        <w:r w:rsidR="00A065D1">
          <w:rPr>
            <w:rFonts w:asciiTheme="minorHAnsi" w:eastAsiaTheme="minorEastAsia" w:hAnsiTheme="minorHAnsi" w:cstheme="minorBidi"/>
            <w:noProof/>
            <w:sz w:val="22"/>
            <w:szCs w:val="22"/>
          </w:rPr>
          <w:tab/>
        </w:r>
        <w:r w:rsidR="00A065D1" w:rsidRPr="007C0210">
          <w:rPr>
            <w:rStyle w:val="af4"/>
            <w:noProof/>
          </w:rPr>
          <w:t xml:space="preserve">Внутреннее устройство </w:t>
        </w:r>
        <w:r w:rsidR="00A065D1" w:rsidRPr="007C0210">
          <w:rPr>
            <w:rStyle w:val="af4"/>
            <w:noProof/>
            <w:lang w:val="en-US"/>
          </w:rPr>
          <w:t xml:space="preserve">IVR </w:t>
        </w:r>
        <w:r w:rsidR="00A065D1" w:rsidRPr="007C0210">
          <w:rPr>
            <w:rStyle w:val="af4"/>
            <w:noProof/>
          </w:rPr>
          <w:t>модуля</w:t>
        </w:r>
        <w:r w:rsidR="00A065D1">
          <w:rPr>
            <w:noProof/>
            <w:webHidden/>
          </w:rPr>
          <w:tab/>
        </w:r>
        <w:r>
          <w:rPr>
            <w:noProof/>
            <w:webHidden/>
          </w:rPr>
          <w:fldChar w:fldCharType="begin"/>
        </w:r>
        <w:r w:rsidR="00A065D1">
          <w:rPr>
            <w:noProof/>
            <w:webHidden/>
          </w:rPr>
          <w:instrText xml:space="preserve"> PAGEREF _Toc421987670 \h </w:instrText>
        </w:r>
        <w:r>
          <w:rPr>
            <w:noProof/>
            <w:webHidden/>
          </w:rPr>
        </w:r>
        <w:r>
          <w:rPr>
            <w:noProof/>
            <w:webHidden/>
          </w:rPr>
          <w:fldChar w:fldCharType="separate"/>
        </w:r>
        <w:r w:rsidR="00A065D1">
          <w:rPr>
            <w:noProof/>
            <w:webHidden/>
          </w:rPr>
          <w:t>24</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71" w:history="1">
        <w:r w:rsidR="00A065D1" w:rsidRPr="007C0210">
          <w:rPr>
            <w:rStyle w:val="af4"/>
            <w:noProof/>
          </w:rPr>
          <w:t>6</w:t>
        </w:r>
        <w:r w:rsidR="00A065D1">
          <w:rPr>
            <w:rFonts w:asciiTheme="minorHAnsi" w:eastAsiaTheme="minorEastAsia" w:hAnsiTheme="minorHAnsi" w:cstheme="minorBidi"/>
            <w:bCs w:val="0"/>
            <w:caps w:val="0"/>
            <w:noProof/>
            <w:sz w:val="22"/>
            <w:szCs w:val="22"/>
          </w:rPr>
          <w:tab/>
        </w:r>
        <w:r w:rsidR="00A065D1" w:rsidRPr="007C0210">
          <w:rPr>
            <w:rStyle w:val="af4"/>
            <w:noProof/>
          </w:rPr>
          <w:t>ТЕхнико-экономическое обоснование</w:t>
        </w:r>
        <w:r w:rsidR="00A065D1">
          <w:rPr>
            <w:noProof/>
            <w:webHidden/>
          </w:rPr>
          <w:tab/>
        </w:r>
        <w:r>
          <w:rPr>
            <w:noProof/>
            <w:webHidden/>
          </w:rPr>
          <w:fldChar w:fldCharType="begin"/>
        </w:r>
        <w:r w:rsidR="00A065D1">
          <w:rPr>
            <w:noProof/>
            <w:webHidden/>
          </w:rPr>
          <w:instrText xml:space="preserve"> PAGEREF _Toc421987671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2" w:history="1">
        <w:r w:rsidR="00A065D1" w:rsidRPr="007C0210">
          <w:rPr>
            <w:rStyle w:val="af4"/>
            <w:noProof/>
          </w:rPr>
          <w:t>6.1</w:t>
        </w:r>
        <w:r w:rsidR="00A065D1">
          <w:rPr>
            <w:rFonts w:asciiTheme="minorHAnsi" w:eastAsiaTheme="minorEastAsia" w:hAnsiTheme="minorHAnsi" w:cstheme="minorBidi"/>
            <w:noProof/>
            <w:sz w:val="22"/>
            <w:szCs w:val="22"/>
          </w:rPr>
          <w:tab/>
        </w:r>
        <w:r w:rsidR="00A065D1" w:rsidRPr="007C0210">
          <w:rPr>
            <w:rStyle w:val="af4"/>
            <w:noProof/>
          </w:rPr>
          <w:t>Цель дипломного проекта</w:t>
        </w:r>
        <w:r w:rsidR="00A065D1">
          <w:rPr>
            <w:noProof/>
            <w:webHidden/>
          </w:rPr>
          <w:tab/>
        </w:r>
        <w:r>
          <w:rPr>
            <w:noProof/>
            <w:webHidden/>
          </w:rPr>
          <w:fldChar w:fldCharType="begin"/>
        </w:r>
        <w:r w:rsidR="00A065D1">
          <w:rPr>
            <w:noProof/>
            <w:webHidden/>
          </w:rPr>
          <w:instrText xml:space="preserve"> PAGEREF _Toc421987672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3" w:history="1">
        <w:r w:rsidR="00A065D1" w:rsidRPr="007C0210">
          <w:rPr>
            <w:rStyle w:val="af4"/>
            <w:noProof/>
          </w:rPr>
          <w:t>6.2</w:t>
        </w:r>
        <w:r w:rsidR="00A065D1">
          <w:rPr>
            <w:rFonts w:asciiTheme="minorHAnsi" w:eastAsiaTheme="minorEastAsia" w:hAnsiTheme="minorHAnsi" w:cstheme="minorBidi"/>
            <w:noProof/>
            <w:sz w:val="22"/>
            <w:szCs w:val="22"/>
          </w:rPr>
          <w:tab/>
        </w:r>
        <w:r w:rsidR="00A065D1" w:rsidRPr="007C0210">
          <w:rPr>
            <w:rStyle w:val="af4"/>
            <w:noProof/>
          </w:rPr>
          <w:t>Источники экономии, дохода, финансирования</w:t>
        </w:r>
        <w:r w:rsidR="00A065D1">
          <w:rPr>
            <w:noProof/>
            <w:webHidden/>
          </w:rPr>
          <w:tab/>
        </w:r>
        <w:r>
          <w:rPr>
            <w:noProof/>
            <w:webHidden/>
          </w:rPr>
          <w:fldChar w:fldCharType="begin"/>
        </w:r>
        <w:r w:rsidR="00A065D1">
          <w:rPr>
            <w:noProof/>
            <w:webHidden/>
          </w:rPr>
          <w:instrText xml:space="preserve"> PAGEREF _Toc421987673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4" w:history="1">
        <w:r w:rsidR="00A065D1" w:rsidRPr="007C0210">
          <w:rPr>
            <w:rStyle w:val="af4"/>
            <w:noProof/>
          </w:rPr>
          <w:t>6.3</w:t>
        </w:r>
        <w:r w:rsidR="00A065D1">
          <w:rPr>
            <w:rFonts w:asciiTheme="minorHAnsi" w:eastAsiaTheme="minorEastAsia" w:hAnsiTheme="minorHAnsi" w:cstheme="minorBidi"/>
            <w:noProof/>
            <w:sz w:val="22"/>
            <w:szCs w:val="22"/>
          </w:rPr>
          <w:tab/>
        </w:r>
        <w:r w:rsidR="00A065D1" w:rsidRPr="007C0210">
          <w:rPr>
            <w:rStyle w:val="af4"/>
            <w:noProof/>
          </w:rPr>
          <w:t>Порядок проектирования системы</w:t>
        </w:r>
        <w:r w:rsidR="00A065D1">
          <w:rPr>
            <w:noProof/>
            <w:webHidden/>
          </w:rPr>
          <w:tab/>
        </w:r>
        <w:r>
          <w:rPr>
            <w:noProof/>
            <w:webHidden/>
          </w:rPr>
          <w:fldChar w:fldCharType="begin"/>
        </w:r>
        <w:r w:rsidR="00A065D1">
          <w:rPr>
            <w:noProof/>
            <w:webHidden/>
          </w:rPr>
          <w:instrText xml:space="preserve"> PAGEREF _Toc421987674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5" w:history="1">
        <w:r w:rsidR="00A065D1" w:rsidRPr="007C0210">
          <w:rPr>
            <w:rStyle w:val="af4"/>
            <w:noProof/>
          </w:rPr>
          <w:t>6.4</w:t>
        </w:r>
        <w:r w:rsidR="00A065D1">
          <w:rPr>
            <w:rFonts w:asciiTheme="minorHAnsi" w:eastAsiaTheme="minorEastAsia" w:hAnsiTheme="minorHAnsi" w:cstheme="minorBidi"/>
            <w:noProof/>
            <w:sz w:val="22"/>
            <w:szCs w:val="22"/>
          </w:rPr>
          <w:tab/>
        </w:r>
        <w:r w:rsidR="00A065D1" w:rsidRPr="007C0210">
          <w:rPr>
            <w:rStyle w:val="af4"/>
            <w:noProof/>
          </w:rPr>
          <w:t>Расчет себестоимости разработки</w:t>
        </w:r>
        <w:r w:rsidR="00A065D1">
          <w:rPr>
            <w:noProof/>
            <w:webHidden/>
          </w:rPr>
          <w:tab/>
        </w:r>
        <w:r>
          <w:rPr>
            <w:noProof/>
            <w:webHidden/>
          </w:rPr>
          <w:fldChar w:fldCharType="begin"/>
        </w:r>
        <w:r w:rsidR="00A065D1">
          <w:rPr>
            <w:noProof/>
            <w:webHidden/>
          </w:rPr>
          <w:instrText xml:space="preserve"> PAGEREF _Toc421987675 \h </w:instrText>
        </w:r>
        <w:r>
          <w:rPr>
            <w:noProof/>
            <w:webHidden/>
          </w:rPr>
        </w:r>
        <w:r>
          <w:rPr>
            <w:noProof/>
            <w:webHidden/>
          </w:rPr>
          <w:fldChar w:fldCharType="separate"/>
        </w:r>
        <w:r w:rsidR="00A065D1">
          <w:rPr>
            <w:noProof/>
            <w:webHidden/>
          </w:rPr>
          <w:t>44</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6" w:history="1">
        <w:r w:rsidR="00A065D1" w:rsidRPr="007C0210">
          <w:rPr>
            <w:rStyle w:val="af4"/>
            <w:noProof/>
          </w:rPr>
          <w:t>6.5</w:t>
        </w:r>
        <w:r w:rsidR="00A065D1">
          <w:rPr>
            <w:rFonts w:asciiTheme="minorHAnsi" w:eastAsiaTheme="minorEastAsia" w:hAnsiTheme="minorHAnsi" w:cstheme="minorBidi"/>
            <w:noProof/>
            <w:sz w:val="22"/>
            <w:szCs w:val="22"/>
          </w:rPr>
          <w:tab/>
        </w:r>
        <w:r w:rsidR="00A065D1" w:rsidRPr="007C0210">
          <w:rPr>
            <w:rStyle w:val="af4"/>
            <w:noProof/>
          </w:rPr>
          <w:t>Движение денежных средств</w:t>
        </w:r>
        <w:r w:rsidR="00A065D1">
          <w:rPr>
            <w:noProof/>
            <w:webHidden/>
          </w:rPr>
          <w:tab/>
        </w:r>
        <w:r>
          <w:rPr>
            <w:noProof/>
            <w:webHidden/>
          </w:rPr>
          <w:fldChar w:fldCharType="begin"/>
        </w:r>
        <w:r w:rsidR="00A065D1">
          <w:rPr>
            <w:noProof/>
            <w:webHidden/>
          </w:rPr>
          <w:instrText xml:space="preserve"> PAGEREF _Toc421987676 \h </w:instrText>
        </w:r>
        <w:r>
          <w:rPr>
            <w:noProof/>
            <w:webHidden/>
          </w:rPr>
        </w:r>
        <w:r>
          <w:rPr>
            <w:noProof/>
            <w:webHidden/>
          </w:rPr>
          <w:fldChar w:fldCharType="separate"/>
        </w:r>
        <w:r w:rsidR="00A065D1">
          <w:rPr>
            <w:noProof/>
            <w:webHidden/>
          </w:rPr>
          <w:t>47</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77" w:history="1">
        <w:r w:rsidR="00A065D1" w:rsidRPr="007C0210">
          <w:rPr>
            <w:rStyle w:val="af4"/>
            <w:noProof/>
            <w:lang w:val="en-US"/>
          </w:rPr>
          <w:t>7</w:t>
        </w:r>
        <w:r w:rsidR="00A065D1">
          <w:rPr>
            <w:rFonts w:asciiTheme="minorHAnsi" w:eastAsiaTheme="minorEastAsia" w:hAnsiTheme="minorHAnsi" w:cstheme="minorBidi"/>
            <w:bCs w:val="0"/>
            <w:caps w:val="0"/>
            <w:noProof/>
            <w:sz w:val="22"/>
            <w:szCs w:val="22"/>
          </w:rPr>
          <w:tab/>
        </w:r>
        <w:r w:rsidR="00A065D1" w:rsidRPr="007C0210">
          <w:rPr>
            <w:rStyle w:val="af4"/>
            <w:noProof/>
          </w:rPr>
          <w:t>БЕЗОПАСНОСТЬ ЖИЗНЕДЕЯТЕЛЬНОСТИ</w:t>
        </w:r>
        <w:r w:rsidR="00A065D1">
          <w:rPr>
            <w:noProof/>
            <w:webHidden/>
          </w:rPr>
          <w:tab/>
        </w:r>
        <w:r>
          <w:rPr>
            <w:noProof/>
            <w:webHidden/>
          </w:rPr>
          <w:fldChar w:fldCharType="begin"/>
        </w:r>
        <w:r w:rsidR="00A065D1">
          <w:rPr>
            <w:noProof/>
            <w:webHidden/>
          </w:rPr>
          <w:instrText xml:space="preserve"> PAGEREF _Toc421987677 \h </w:instrText>
        </w:r>
        <w:r>
          <w:rPr>
            <w:noProof/>
            <w:webHidden/>
          </w:rPr>
        </w:r>
        <w:r>
          <w:rPr>
            <w:noProof/>
            <w:webHidden/>
          </w:rPr>
          <w:fldChar w:fldCharType="separate"/>
        </w:r>
        <w:r w:rsidR="00A065D1">
          <w:rPr>
            <w:noProof/>
            <w:webHidden/>
          </w:rPr>
          <w:t>50</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8" w:history="1">
        <w:r w:rsidR="00A065D1" w:rsidRPr="007C0210">
          <w:rPr>
            <w:rStyle w:val="af4"/>
            <w:noProof/>
            <w:lang w:val="en-US"/>
          </w:rPr>
          <w:t>7.1</w:t>
        </w:r>
        <w:r w:rsidR="00A065D1">
          <w:rPr>
            <w:rFonts w:asciiTheme="minorHAnsi" w:eastAsiaTheme="minorEastAsia" w:hAnsiTheme="minorHAnsi" w:cstheme="minorBidi"/>
            <w:noProof/>
            <w:sz w:val="22"/>
            <w:szCs w:val="22"/>
          </w:rPr>
          <w:tab/>
        </w:r>
        <w:r w:rsidR="00A065D1" w:rsidRPr="007C0210">
          <w:rPr>
            <w:rStyle w:val="af4"/>
            <w:noProof/>
          </w:rPr>
          <w:t>Характеристика условий труда программиста</w:t>
        </w:r>
        <w:r w:rsidR="00A065D1">
          <w:rPr>
            <w:noProof/>
            <w:webHidden/>
          </w:rPr>
          <w:tab/>
        </w:r>
        <w:r>
          <w:rPr>
            <w:noProof/>
            <w:webHidden/>
          </w:rPr>
          <w:fldChar w:fldCharType="begin"/>
        </w:r>
        <w:r w:rsidR="00A065D1">
          <w:rPr>
            <w:noProof/>
            <w:webHidden/>
          </w:rPr>
          <w:instrText xml:space="preserve"> PAGEREF _Toc421987678 \h </w:instrText>
        </w:r>
        <w:r>
          <w:rPr>
            <w:noProof/>
            <w:webHidden/>
          </w:rPr>
        </w:r>
        <w:r>
          <w:rPr>
            <w:noProof/>
            <w:webHidden/>
          </w:rPr>
          <w:fldChar w:fldCharType="separate"/>
        </w:r>
        <w:r w:rsidR="00A065D1">
          <w:rPr>
            <w:noProof/>
            <w:webHidden/>
          </w:rPr>
          <w:t>50</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79" w:history="1">
        <w:r w:rsidR="00A065D1" w:rsidRPr="007C0210">
          <w:rPr>
            <w:rStyle w:val="af4"/>
            <w:noProof/>
          </w:rPr>
          <w:t>7.2</w:t>
        </w:r>
        <w:r w:rsidR="00A065D1">
          <w:rPr>
            <w:rFonts w:asciiTheme="minorHAnsi" w:eastAsiaTheme="minorEastAsia" w:hAnsiTheme="minorHAnsi" w:cstheme="minorBidi"/>
            <w:noProof/>
            <w:sz w:val="22"/>
            <w:szCs w:val="22"/>
          </w:rPr>
          <w:tab/>
        </w:r>
        <w:r w:rsidR="00A065D1" w:rsidRPr="007C0210">
          <w:rPr>
            <w:rStyle w:val="af4"/>
            <w:noProof/>
          </w:rPr>
          <w:t>Эргономические требования к рабочему месту</w:t>
        </w:r>
        <w:r w:rsidR="00A065D1">
          <w:rPr>
            <w:noProof/>
            <w:webHidden/>
          </w:rPr>
          <w:tab/>
        </w:r>
        <w:r>
          <w:rPr>
            <w:noProof/>
            <w:webHidden/>
          </w:rPr>
          <w:fldChar w:fldCharType="begin"/>
        </w:r>
        <w:r w:rsidR="00A065D1">
          <w:rPr>
            <w:noProof/>
            <w:webHidden/>
          </w:rPr>
          <w:instrText xml:space="preserve"> PAGEREF _Toc421987679 \h </w:instrText>
        </w:r>
        <w:r>
          <w:rPr>
            <w:noProof/>
            <w:webHidden/>
          </w:rPr>
        </w:r>
        <w:r>
          <w:rPr>
            <w:noProof/>
            <w:webHidden/>
          </w:rPr>
          <w:fldChar w:fldCharType="separate"/>
        </w:r>
        <w:r w:rsidR="00A065D1">
          <w:rPr>
            <w:noProof/>
            <w:webHidden/>
          </w:rPr>
          <w:t>50</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80" w:history="1">
        <w:r w:rsidR="00A065D1" w:rsidRPr="007C0210">
          <w:rPr>
            <w:rStyle w:val="af4"/>
            <w:noProof/>
          </w:rPr>
          <w:t>7.3</w:t>
        </w:r>
        <w:r w:rsidR="00A065D1">
          <w:rPr>
            <w:rFonts w:asciiTheme="minorHAnsi" w:eastAsiaTheme="minorEastAsia" w:hAnsiTheme="minorHAnsi" w:cstheme="minorBidi"/>
            <w:noProof/>
            <w:sz w:val="22"/>
            <w:szCs w:val="22"/>
          </w:rPr>
          <w:tab/>
        </w:r>
        <w:r w:rsidR="00A065D1" w:rsidRPr="007C0210">
          <w:rPr>
            <w:rStyle w:val="af4"/>
            <w:noProof/>
          </w:rPr>
          <w:t>Режим труда</w:t>
        </w:r>
        <w:r w:rsidR="00A065D1">
          <w:rPr>
            <w:noProof/>
            <w:webHidden/>
          </w:rPr>
          <w:tab/>
        </w:r>
        <w:r>
          <w:rPr>
            <w:noProof/>
            <w:webHidden/>
          </w:rPr>
          <w:fldChar w:fldCharType="begin"/>
        </w:r>
        <w:r w:rsidR="00A065D1">
          <w:rPr>
            <w:noProof/>
            <w:webHidden/>
          </w:rPr>
          <w:instrText xml:space="preserve"> PAGEREF _Toc421987680 \h </w:instrText>
        </w:r>
        <w:r>
          <w:rPr>
            <w:noProof/>
            <w:webHidden/>
          </w:rPr>
        </w:r>
        <w:r>
          <w:rPr>
            <w:noProof/>
            <w:webHidden/>
          </w:rPr>
          <w:fldChar w:fldCharType="separate"/>
        </w:r>
        <w:r w:rsidR="00A065D1">
          <w:rPr>
            <w:noProof/>
            <w:webHidden/>
          </w:rPr>
          <w:t>53</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81" w:history="1">
        <w:r w:rsidR="00A065D1" w:rsidRPr="007C0210">
          <w:rPr>
            <w:rStyle w:val="af4"/>
            <w:noProof/>
          </w:rPr>
          <w:t>7.4</w:t>
        </w:r>
        <w:r w:rsidR="00A065D1">
          <w:rPr>
            <w:rFonts w:asciiTheme="minorHAnsi" w:eastAsiaTheme="minorEastAsia" w:hAnsiTheme="minorHAnsi" w:cstheme="minorBidi"/>
            <w:noProof/>
            <w:sz w:val="22"/>
            <w:szCs w:val="22"/>
          </w:rPr>
          <w:tab/>
        </w:r>
        <w:r w:rsidR="00A065D1" w:rsidRPr="007C0210">
          <w:rPr>
            <w:rStyle w:val="af4"/>
            <w:noProof/>
          </w:rPr>
          <w:t>Требования к производственным помещениям</w:t>
        </w:r>
        <w:r w:rsidR="00A065D1">
          <w:rPr>
            <w:noProof/>
            <w:webHidden/>
          </w:rPr>
          <w:tab/>
        </w:r>
        <w:r>
          <w:rPr>
            <w:noProof/>
            <w:webHidden/>
          </w:rPr>
          <w:fldChar w:fldCharType="begin"/>
        </w:r>
        <w:r w:rsidR="00A065D1">
          <w:rPr>
            <w:noProof/>
            <w:webHidden/>
          </w:rPr>
          <w:instrText xml:space="preserve"> PAGEREF _Toc421987681 \h </w:instrText>
        </w:r>
        <w:r>
          <w:rPr>
            <w:noProof/>
            <w:webHidden/>
          </w:rPr>
        </w:r>
        <w:r>
          <w:rPr>
            <w:noProof/>
            <w:webHidden/>
          </w:rPr>
          <w:fldChar w:fldCharType="separate"/>
        </w:r>
        <w:r w:rsidR="00A065D1">
          <w:rPr>
            <w:noProof/>
            <w:webHidden/>
          </w:rPr>
          <w:t>54</w:t>
        </w:r>
        <w:r>
          <w:rPr>
            <w:noProof/>
            <w:webHidden/>
          </w:rPr>
          <w:fldChar w:fldCharType="end"/>
        </w:r>
      </w:hyperlink>
    </w:p>
    <w:p w:rsidR="00A065D1" w:rsidRDefault="00A36DC5">
      <w:pPr>
        <w:pStyle w:val="21"/>
        <w:rPr>
          <w:rFonts w:asciiTheme="minorHAnsi" w:eastAsiaTheme="minorEastAsia" w:hAnsiTheme="minorHAnsi" w:cstheme="minorBidi"/>
          <w:noProof/>
          <w:sz w:val="22"/>
          <w:szCs w:val="22"/>
        </w:rPr>
      </w:pPr>
      <w:hyperlink w:anchor="_Toc421987682" w:history="1">
        <w:r w:rsidR="00A065D1" w:rsidRPr="007C0210">
          <w:rPr>
            <w:rStyle w:val="af4"/>
            <w:noProof/>
            <w:lang w:val="en-US"/>
          </w:rPr>
          <w:t>7.5</w:t>
        </w:r>
        <w:r w:rsidR="00A065D1">
          <w:rPr>
            <w:rFonts w:asciiTheme="minorHAnsi" w:eastAsiaTheme="minorEastAsia" w:hAnsiTheme="minorHAnsi" w:cstheme="minorBidi"/>
            <w:noProof/>
            <w:sz w:val="22"/>
            <w:szCs w:val="22"/>
          </w:rPr>
          <w:tab/>
        </w:r>
        <w:r w:rsidR="00A065D1" w:rsidRPr="007C0210">
          <w:rPr>
            <w:rStyle w:val="af4"/>
            <w:noProof/>
          </w:rPr>
          <w:t>Пожарная безопасность</w:t>
        </w:r>
        <w:r w:rsidR="00A065D1">
          <w:rPr>
            <w:noProof/>
            <w:webHidden/>
          </w:rPr>
          <w:tab/>
        </w:r>
        <w:r>
          <w:rPr>
            <w:noProof/>
            <w:webHidden/>
          </w:rPr>
          <w:fldChar w:fldCharType="begin"/>
        </w:r>
        <w:r w:rsidR="00A065D1">
          <w:rPr>
            <w:noProof/>
            <w:webHidden/>
          </w:rPr>
          <w:instrText xml:space="preserve"> PAGEREF _Toc421987682 \h </w:instrText>
        </w:r>
        <w:r>
          <w:rPr>
            <w:noProof/>
            <w:webHidden/>
          </w:rPr>
        </w:r>
        <w:r>
          <w:rPr>
            <w:noProof/>
            <w:webHidden/>
          </w:rPr>
          <w:fldChar w:fldCharType="separate"/>
        </w:r>
        <w:r w:rsidR="00A065D1">
          <w:rPr>
            <w:noProof/>
            <w:webHidden/>
          </w:rPr>
          <w:t>61</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83" w:history="1">
        <w:r w:rsidR="00A065D1" w:rsidRPr="007C0210">
          <w:rPr>
            <w:rStyle w:val="af4"/>
            <w:noProof/>
          </w:rPr>
          <w:t>8</w:t>
        </w:r>
        <w:r w:rsidR="00A065D1">
          <w:rPr>
            <w:rFonts w:asciiTheme="minorHAnsi" w:eastAsiaTheme="minorEastAsia" w:hAnsiTheme="minorHAnsi" w:cstheme="minorBidi"/>
            <w:bCs w:val="0"/>
            <w:caps w:val="0"/>
            <w:noProof/>
            <w:sz w:val="22"/>
            <w:szCs w:val="22"/>
          </w:rPr>
          <w:tab/>
        </w:r>
        <w:r w:rsidR="00A065D1" w:rsidRPr="007C0210">
          <w:rPr>
            <w:rStyle w:val="af4"/>
            <w:noProof/>
          </w:rPr>
          <w:t>ЗАКЛЮЧЕНИЕ</w:t>
        </w:r>
        <w:r w:rsidR="00A065D1">
          <w:rPr>
            <w:noProof/>
            <w:webHidden/>
          </w:rPr>
          <w:tab/>
        </w:r>
        <w:r>
          <w:rPr>
            <w:noProof/>
            <w:webHidden/>
          </w:rPr>
          <w:fldChar w:fldCharType="begin"/>
        </w:r>
        <w:r w:rsidR="00A065D1">
          <w:rPr>
            <w:noProof/>
            <w:webHidden/>
          </w:rPr>
          <w:instrText xml:space="preserve"> PAGEREF _Toc421987683 \h </w:instrText>
        </w:r>
        <w:r>
          <w:rPr>
            <w:noProof/>
            <w:webHidden/>
          </w:rPr>
        </w:r>
        <w:r>
          <w:rPr>
            <w:noProof/>
            <w:webHidden/>
          </w:rPr>
          <w:fldChar w:fldCharType="separate"/>
        </w:r>
        <w:r w:rsidR="00A065D1">
          <w:rPr>
            <w:noProof/>
            <w:webHidden/>
          </w:rPr>
          <w:t>63</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84" w:history="1">
        <w:r w:rsidR="00A065D1" w:rsidRPr="007C0210">
          <w:rPr>
            <w:rStyle w:val="af4"/>
            <w:noProof/>
          </w:rPr>
          <w:t>приложение а</w:t>
        </w:r>
        <w:r w:rsidR="00A065D1">
          <w:rPr>
            <w:noProof/>
            <w:webHidden/>
          </w:rPr>
          <w:tab/>
        </w:r>
        <w:r>
          <w:rPr>
            <w:noProof/>
            <w:webHidden/>
          </w:rPr>
          <w:fldChar w:fldCharType="begin"/>
        </w:r>
        <w:r w:rsidR="00A065D1">
          <w:rPr>
            <w:noProof/>
            <w:webHidden/>
          </w:rPr>
          <w:instrText xml:space="preserve"> PAGEREF _Toc421987684 \h </w:instrText>
        </w:r>
        <w:r>
          <w:rPr>
            <w:noProof/>
            <w:webHidden/>
          </w:rPr>
        </w:r>
        <w:r>
          <w:rPr>
            <w:noProof/>
            <w:webHidden/>
          </w:rPr>
          <w:fldChar w:fldCharType="separate"/>
        </w:r>
        <w:r w:rsidR="00A065D1">
          <w:rPr>
            <w:noProof/>
            <w:webHidden/>
          </w:rPr>
          <w:t>64</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85" w:history="1">
        <w:r w:rsidR="00A065D1" w:rsidRPr="007C0210">
          <w:rPr>
            <w:rStyle w:val="af4"/>
            <w:noProof/>
          </w:rPr>
          <w:t>Приложение Б</w:t>
        </w:r>
        <w:r w:rsidR="00A065D1">
          <w:rPr>
            <w:noProof/>
            <w:webHidden/>
          </w:rPr>
          <w:tab/>
        </w:r>
        <w:r>
          <w:rPr>
            <w:noProof/>
            <w:webHidden/>
          </w:rPr>
          <w:fldChar w:fldCharType="begin"/>
        </w:r>
        <w:r w:rsidR="00A065D1">
          <w:rPr>
            <w:noProof/>
            <w:webHidden/>
          </w:rPr>
          <w:instrText xml:space="preserve"> PAGEREF _Toc421987685 \h </w:instrText>
        </w:r>
        <w:r>
          <w:rPr>
            <w:noProof/>
            <w:webHidden/>
          </w:rPr>
        </w:r>
        <w:r>
          <w:rPr>
            <w:noProof/>
            <w:webHidden/>
          </w:rPr>
          <w:fldChar w:fldCharType="separate"/>
        </w:r>
        <w:r w:rsidR="00A065D1">
          <w:rPr>
            <w:noProof/>
            <w:webHidden/>
          </w:rPr>
          <w:t>65</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86" w:history="1">
        <w:r w:rsidR="00A065D1" w:rsidRPr="007C0210">
          <w:rPr>
            <w:rStyle w:val="af4"/>
            <w:noProof/>
          </w:rPr>
          <w:t>приложение В</w:t>
        </w:r>
        <w:r w:rsidR="00A065D1">
          <w:rPr>
            <w:noProof/>
            <w:webHidden/>
          </w:rPr>
          <w:tab/>
        </w:r>
        <w:r>
          <w:rPr>
            <w:noProof/>
            <w:webHidden/>
          </w:rPr>
          <w:fldChar w:fldCharType="begin"/>
        </w:r>
        <w:r w:rsidR="00A065D1">
          <w:rPr>
            <w:noProof/>
            <w:webHidden/>
          </w:rPr>
          <w:instrText xml:space="preserve"> PAGEREF _Toc421987686 \h </w:instrText>
        </w:r>
        <w:r>
          <w:rPr>
            <w:noProof/>
            <w:webHidden/>
          </w:rPr>
        </w:r>
        <w:r>
          <w:rPr>
            <w:noProof/>
            <w:webHidden/>
          </w:rPr>
          <w:fldChar w:fldCharType="separate"/>
        </w:r>
        <w:r w:rsidR="00A065D1">
          <w:rPr>
            <w:noProof/>
            <w:webHidden/>
          </w:rPr>
          <w:t>67</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87" w:history="1">
        <w:r w:rsidR="00A065D1" w:rsidRPr="007C0210">
          <w:rPr>
            <w:rStyle w:val="af4"/>
            <w:noProof/>
          </w:rPr>
          <w:t>Приложение г</w:t>
        </w:r>
        <w:r w:rsidR="00A065D1">
          <w:rPr>
            <w:noProof/>
            <w:webHidden/>
          </w:rPr>
          <w:tab/>
        </w:r>
        <w:r>
          <w:rPr>
            <w:noProof/>
            <w:webHidden/>
          </w:rPr>
          <w:fldChar w:fldCharType="begin"/>
        </w:r>
        <w:r w:rsidR="00A065D1">
          <w:rPr>
            <w:noProof/>
            <w:webHidden/>
          </w:rPr>
          <w:instrText xml:space="preserve"> PAGEREF _Toc421987687 \h </w:instrText>
        </w:r>
        <w:r>
          <w:rPr>
            <w:noProof/>
            <w:webHidden/>
          </w:rPr>
        </w:r>
        <w:r>
          <w:rPr>
            <w:noProof/>
            <w:webHidden/>
          </w:rPr>
          <w:fldChar w:fldCharType="separate"/>
        </w:r>
        <w:r w:rsidR="00A065D1">
          <w:rPr>
            <w:noProof/>
            <w:webHidden/>
          </w:rPr>
          <w:t>71</w:t>
        </w:r>
        <w:r>
          <w:rPr>
            <w:noProof/>
            <w:webHidden/>
          </w:rPr>
          <w:fldChar w:fldCharType="end"/>
        </w:r>
      </w:hyperlink>
    </w:p>
    <w:p w:rsidR="00A065D1" w:rsidRDefault="00A36DC5">
      <w:pPr>
        <w:pStyle w:val="12"/>
        <w:rPr>
          <w:rFonts w:asciiTheme="minorHAnsi" w:eastAsiaTheme="minorEastAsia" w:hAnsiTheme="minorHAnsi" w:cstheme="minorBidi"/>
          <w:bCs w:val="0"/>
          <w:caps w:val="0"/>
          <w:noProof/>
          <w:sz w:val="22"/>
          <w:szCs w:val="22"/>
        </w:rPr>
      </w:pPr>
      <w:hyperlink w:anchor="_Toc421987688" w:history="1">
        <w:r w:rsidR="00A065D1" w:rsidRPr="007C0210">
          <w:rPr>
            <w:rStyle w:val="af4"/>
            <w:noProof/>
          </w:rPr>
          <w:t>приложение Д</w:t>
        </w:r>
        <w:r w:rsidR="00A065D1">
          <w:rPr>
            <w:noProof/>
            <w:webHidden/>
          </w:rPr>
          <w:tab/>
        </w:r>
        <w:r>
          <w:rPr>
            <w:noProof/>
            <w:webHidden/>
          </w:rPr>
          <w:fldChar w:fldCharType="begin"/>
        </w:r>
        <w:r w:rsidR="00A065D1">
          <w:rPr>
            <w:noProof/>
            <w:webHidden/>
          </w:rPr>
          <w:instrText xml:space="preserve"> PAGEREF _Toc421987688 \h </w:instrText>
        </w:r>
        <w:r>
          <w:rPr>
            <w:noProof/>
            <w:webHidden/>
          </w:rPr>
        </w:r>
        <w:r>
          <w:rPr>
            <w:noProof/>
            <w:webHidden/>
          </w:rPr>
          <w:fldChar w:fldCharType="separate"/>
        </w:r>
        <w:r w:rsidR="00A065D1">
          <w:rPr>
            <w:noProof/>
            <w:webHidden/>
          </w:rPr>
          <w:t>78</w:t>
        </w:r>
        <w:r>
          <w:rPr>
            <w:noProof/>
            <w:webHidden/>
          </w:rPr>
          <w:fldChar w:fldCharType="end"/>
        </w:r>
      </w:hyperlink>
    </w:p>
    <w:p w:rsidR="000E78FF" w:rsidRDefault="00A36DC5"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2" w:name="_Toc225400669"/>
      <w:bookmarkStart w:id="3" w:name="_Toc421987661"/>
      <w:r w:rsidRPr="008A7E67">
        <w:lastRenderedPageBreak/>
        <w:t>Введение</w:t>
      </w:r>
      <w:bookmarkEnd w:id="2"/>
      <w:bookmarkEnd w:id="3"/>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4" w:name="_Toc421987662"/>
      <w:r w:rsidRPr="006429DF">
        <w:rPr>
          <w:szCs w:val="28"/>
        </w:rPr>
        <w:lastRenderedPageBreak/>
        <w:t>сети следующего поколения</w:t>
      </w:r>
      <w:bookmarkEnd w:id="4"/>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A065D1">
        <w:rPr>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5" w:name="_Toc421987663"/>
      <w:r>
        <w:t xml:space="preserve">Задачи </w:t>
      </w:r>
      <w:r>
        <w:rPr>
          <w:lang w:val="en-US"/>
        </w:rPr>
        <w:t>NGN</w:t>
      </w:r>
      <w:bookmarkEnd w:id="5"/>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6" w:name="_Toc421987664"/>
      <w:r>
        <w:t xml:space="preserve">Основные характеристики </w:t>
      </w:r>
      <w:r>
        <w:rPr>
          <w:lang w:val="en-US"/>
        </w:rPr>
        <w:t>NGN</w:t>
      </w:r>
      <w:bookmarkEnd w:id="6"/>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0F204E">
        <w:t>минальное оборудование ТФ</w:t>
      </w:r>
      <w:r w:rsidR="00D900B8">
        <w:t>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7" w:name="_Toc421987665"/>
      <w:r>
        <w:t>Роль SMG в сетях NGN</w:t>
      </w:r>
      <w:bookmarkEnd w:id="7"/>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AC0393">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496EDF" w:rsidRPr="00496EDF" w:rsidTr="00EF7551">
        <w:tc>
          <w:tcPr>
            <w:tcW w:w="534" w:type="dxa"/>
          </w:tcPr>
          <w:p w:rsidR="00496EDF" w:rsidRPr="00496EDF" w:rsidRDefault="00496EDF" w:rsidP="00496EDF">
            <w:pPr>
              <w:pStyle w:val="-1"/>
              <w:rPr>
                <w:szCs w:val="28"/>
              </w:rPr>
            </w:pPr>
            <w:r w:rsidRPr="00496EDF">
              <w:rPr>
                <w:szCs w:val="28"/>
              </w:rPr>
              <w:t>№</w:t>
            </w:r>
          </w:p>
        </w:tc>
        <w:tc>
          <w:tcPr>
            <w:tcW w:w="2976" w:type="dxa"/>
          </w:tcPr>
          <w:p w:rsidR="00496EDF" w:rsidRPr="00496EDF" w:rsidRDefault="00496EDF" w:rsidP="00496EDF">
            <w:pPr>
              <w:pStyle w:val="-1"/>
              <w:rPr>
                <w:szCs w:val="28"/>
              </w:rPr>
            </w:pPr>
            <w:r w:rsidRPr="00496EDF">
              <w:rPr>
                <w:szCs w:val="28"/>
              </w:rPr>
              <w:t>Элемент передней панели</w:t>
            </w:r>
          </w:p>
        </w:tc>
        <w:tc>
          <w:tcPr>
            <w:tcW w:w="6061" w:type="dxa"/>
          </w:tcPr>
          <w:p w:rsidR="00496EDF" w:rsidRPr="00496EDF" w:rsidRDefault="00496EDF" w:rsidP="00496EDF">
            <w:pPr>
              <w:pStyle w:val="-1"/>
              <w:rPr>
                <w:szCs w:val="28"/>
              </w:rPr>
            </w:pPr>
            <w:r w:rsidRPr="00496EDF">
              <w:rPr>
                <w:szCs w:val="28"/>
              </w:rPr>
              <w:t>Описание</w:t>
            </w:r>
          </w:p>
        </w:tc>
      </w:tr>
      <w:tr w:rsidR="00496EDF" w:rsidRPr="00496EDF" w:rsidTr="00EF7551">
        <w:tc>
          <w:tcPr>
            <w:tcW w:w="534" w:type="dxa"/>
          </w:tcPr>
          <w:p w:rsidR="00496EDF" w:rsidRPr="00496EDF" w:rsidRDefault="00496EDF" w:rsidP="00496EDF">
            <w:pPr>
              <w:pStyle w:val="-1"/>
              <w:rPr>
                <w:szCs w:val="28"/>
              </w:rPr>
            </w:pPr>
            <w:r w:rsidRPr="00496EDF">
              <w:rPr>
                <w:szCs w:val="28"/>
              </w:rPr>
              <w:t>1</w:t>
            </w:r>
          </w:p>
        </w:tc>
        <w:tc>
          <w:tcPr>
            <w:tcW w:w="2976" w:type="dxa"/>
          </w:tcPr>
          <w:p w:rsidR="00496EDF" w:rsidRPr="00496EDF" w:rsidRDefault="00496EDF" w:rsidP="00496EDF">
            <w:pPr>
              <w:pStyle w:val="-1"/>
              <w:rPr>
                <w:szCs w:val="28"/>
              </w:rPr>
            </w:pPr>
            <w:r w:rsidRPr="00496EDF">
              <w:t>USB</w:t>
            </w:r>
          </w:p>
        </w:tc>
        <w:tc>
          <w:tcPr>
            <w:tcW w:w="606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EF7551">
        <w:tc>
          <w:tcPr>
            <w:tcW w:w="534" w:type="dxa"/>
          </w:tcPr>
          <w:p w:rsidR="00496EDF" w:rsidRPr="00496EDF" w:rsidRDefault="00496EDF" w:rsidP="00496EDF">
            <w:pPr>
              <w:pStyle w:val="-1"/>
              <w:rPr>
                <w:szCs w:val="28"/>
              </w:rPr>
            </w:pPr>
            <w:r w:rsidRPr="00496EDF">
              <w:rPr>
                <w:szCs w:val="28"/>
              </w:rPr>
              <w:t>2</w:t>
            </w:r>
          </w:p>
        </w:tc>
        <w:tc>
          <w:tcPr>
            <w:tcW w:w="2976" w:type="dxa"/>
          </w:tcPr>
          <w:p w:rsidR="00496EDF" w:rsidRPr="00496EDF" w:rsidRDefault="00496EDF" w:rsidP="00496EDF">
            <w:pPr>
              <w:pStyle w:val="-1"/>
              <w:rPr>
                <w:szCs w:val="28"/>
              </w:rPr>
            </w:pPr>
            <w:r w:rsidRPr="00496EDF">
              <w:t>F</w:t>
            </w:r>
          </w:p>
        </w:tc>
        <w:tc>
          <w:tcPr>
            <w:tcW w:w="6061" w:type="dxa"/>
          </w:tcPr>
          <w:p w:rsidR="00496EDF" w:rsidRPr="00496EDF" w:rsidRDefault="00496EDF" w:rsidP="00496EDF">
            <w:pPr>
              <w:pStyle w:val="-1"/>
              <w:rPr>
                <w:szCs w:val="28"/>
              </w:rPr>
            </w:pPr>
            <w:r w:rsidRPr="00496EDF">
              <w:t>Функциональная кнопка</w:t>
            </w:r>
          </w:p>
        </w:tc>
      </w:tr>
      <w:tr w:rsidR="00496EDF" w:rsidRPr="00496EDF" w:rsidTr="00EF7551">
        <w:tc>
          <w:tcPr>
            <w:tcW w:w="534" w:type="dxa"/>
          </w:tcPr>
          <w:p w:rsidR="00496EDF" w:rsidRPr="00496EDF" w:rsidRDefault="00496EDF" w:rsidP="00496EDF">
            <w:pPr>
              <w:pStyle w:val="-1"/>
              <w:rPr>
                <w:szCs w:val="28"/>
              </w:rPr>
            </w:pPr>
            <w:r w:rsidRPr="00496EDF">
              <w:rPr>
                <w:szCs w:val="28"/>
              </w:rPr>
              <w:t>3</w:t>
            </w:r>
          </w:p>
        </w:tc>
        <w:tc>
          <w:tcPr>
            <w:tcW w:w="2976" w:type="dxa"/>
          </w:tcPr>
          <w:p w:rsidR="00496EDF" w:rsidRPr="00496EDF" w:rsidRDefault="00496EDF" w:rsidP="00496EDF">
            <w:pPr>
              <w:pStyle w:val="-1"/>
              <w:rPr>
                <w:szCs w:val="28"/>
              </w:rPr>
            </w:pPr>
            <w:r w:rsidRPr="00496EDF">
              <w:t>Console</w:t>
            </w:r>
          </w:p>
        </w:tc>
        <w:tc>
          <w:tcPr>
            <w:tcW w:w="606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7A2F14" w:rsidTr="00EF7551">
        <w:tc>
          <w:tcPr>
            <w:tcW w:w="534" w:type="dxa"/>
          </w:tcPr>
          <w:p w:rsidR="00496EDF" w:rsidRPr="00496EDF" w:rsidRDefault="00496EDF" w:rsidP="00496EDF">
            <w:pPr>
              <w:pStyle w:val="-1"/>
              <w:rPr>
                <w:szCs w:val="28"/>
              </w:rPr>
            </w:pPr>
            <w:r w:rsidRPr="00496EDF">
              <w:rPr>
                <w:szCs w:val="28"/>
              </w:rPr>
              <w:t>4</w:t>
            </w:r>
          </w:p>
        </w:tc>
        <w:tc>
          <w:tcPr>
            <w:tcW w:w="2976" w:type="dxa"/>
          </w:tcPr>
          <w:p w:rsidR="00496EDF" w:rsidRPr="00496EDF" w:rsidRDefault="00496EDF" w:rsidP="00496EDF">
            <w:pPr>
              <w:pStyle w:val="-1"/>
              <w:rPr>
                <w:szCs w:val="28"/>
              </w:rPr>
            </w:pPr>
            <w:r w:rsidRPr="00496EDF">
              <w:t>10/100/1000</w:t>
            </w:r>
            <w:r w:rsidR="00BF0122">
              <w:t xml:space="preserve"> </w:t>
            </w:r>
            <w:r w:rsidRPr="00496EDF">
              <w:t>0..2</w:t>
            </w:r>
          </w:p>
        </w:tc>
        <w:tc>
          <w:tcPr>
            <w:tcW w:w="606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EF7551">
        <w:tc>
          <w:tcPr>
            <w:tcW w:w="534" w:type="dxa"/>
          </w:tcPr>
          <w:p w:rsidR="00496EDF" w:rsidRPr="00496EDF" w:rsidRDefault="00496EDF" w:rsidP="00496EDF">
            <w:pPr>
              <w:pStyle w:val="-1"/>
              <w:rPr>
                <w:szCs w:val="28"/>
              </w:rPr>
            </w:pPr>
            <w:r w:rsidRPr="00496EDF">
              <w:rPr>
                <w:szCs w:val="28"/>
              </w:rPr>
              <w:t>5</w:t>
            </w:r>
          </w:p>
        </w:tc>
        <w:tc>
          <w:tcPr>
            <w:tcW w:w="2976" w:type="dxa"/>
          </w:tcPr>
          <w:p w:rsidR="00496EDF" w:rsidRPr="00496EDF" w:rsidRDefault="00496EDF" w:rsidP="00496EDF">
            <w:pPr>
              <w:pStyle w:val="-1"/>
              <w:rPr>
                <w:szCs w:val="28"/>
              </w:rPr>
            </w:pPr>
            <w:r w:rsidRPr="00496EDF">
              <w:t>SFP 0, SFP 1</w:t>
            </w:r>
          </w:p>
        </w:tc>
        <w:tc>
          <w:tcPr>
            <w:tcW w:w="606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EF7551">
        <w:tc>
          <w:tcPr>
            <w:tcW w:w="534" w:type="dxa"/>
          </w:tcPr>
          <w:p w:rsidR="00496EDF" w:rsidRPr="00496EDF" w:rsidRDefault="00496EDF" w:rsidP="00496EDF">
            <w:pPr>
              <w:pStyle w:val="-1"/>
              <w:rPr>
                <w:szCs w:val="28"/>
              </w:rPr>
            </w:pPr>
            <w:r w:rsidRPr="00496EDF">
              <w:rPr>
                <w:szCs w:val="28"/>
              </w:rPr>
              <w:t>6</w:t>
            </w:r>
          </w:p>
        </w:tc>
        <w:tc>
          <w:tcPr>
            <w:tcW w:w="2976" w:type="dxa"/>
          </w:tcPr>
          <w:p w:rsidR="00496EDF" w:rsidRPr="00496EDF" w:rsidRDefault="00496EDF" w:rsidP="00496EDF">
            <w:pPr>
              <w:pStyle w:val="-1"/>
              <w:rPr>
                <w:szCs w:val="28"/>
              </w:rPr>
            </w:pPr>
            <w:r w:rsidRPr="00496EDF">
              <w:t>E1 Line 0..7, E1 Line 8..15</w:t>
            </w:r>
          </w:p>
        </w:tc>
        <w:tc>
          <w:tcPr>
            <w:tcW w:w="606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EF7551">
        <w:tc>
          <w:tcPr>
            <w:tcW w:w="534" w:type="dxa"/>
          </w:tcPr>
          <w:p w:rsidR="00496EDF" w:rsidRPr="00496EDF" w:rsidRDefault="00496EDF" w:rsidP="00496EDF">
            <w:pPr>
              <w:pStyle w:val="-1"/>
              <w:rPr>
                <w:szCs w:val="28"/>
              </w:rPr>
            </w:pPr>
            <w:r w:rsidRPr="00496EDF">
              <w:rPr>
                <w:szCs w:val="28"/>
              </w:rPr>
              <w:t>7</w:t>
            </w:r>
          </w:p>
        </w:tc>
        <w:tc>
          <w:tcPr>
            <w:tcW w:w="2976"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606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EF7551">
        <w:tc>
          <w:tcPr>
            <w:tcW w:w="534" w:type="dxa"/>
          </w:tcPr>
          <w:p w:rsidR="00496EDF" w:rsidRPr="00496EDF" w:rsidRDefault="00496EDF" w:rsidP="00496EDF">
            <w:pPr>
              <w:pStyle w:val="-1"/>
              <w:rPr>
                <w:szCs w:val="28"/>
              </w:rPr>
            </w:pPr>
            <w:r w:rsidRPr="00496EDF">
              <w:rPr>
                <w:szCs w:val="28"/>
              </w:rPr>
              <w:t>8</w:t>
            </w:r>
          </w:p>
        </w:tc>
        <w:tc>
          <w:tcPr>
            <w:tcW w:w="2976" w:type="dxa"/>
          </w:tcPr>
          <w:p w:rsidR="00496EDF" w:rsidRPr="00496EDF" w:rsidRDefault="00496EDF" w:rsidP="00496EDF">
            <w:pPr>
              <w:pStyle w:val="-1"/>
              <w:rPr>
                <w:szCs w:val="28"/>
              </w:rPr>
            </w:pPr>
            <w:r w:rsidRPr="00496EDF">
              <w:t>Info1, Info2</w:t>
            </w:r>
          </w:p>
        </w:tc>
        <w:tc>
          <w:tcPr>
            <w:tcW w:w="606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EF7551">
        <w:tc>
          <w:tcPr>
            <w:tcW w:w="534" w:type="dxa"/>
          </w:tcPr>
          <w:p w:rsidR="00496EDF" w:rsidRPr="00496EDF" w:rsidRDefault="00496EDF" w:rsidP="00496EDF">
            <w:pPr>
              <w:pStyle w:val="-1"/>
              <w:rPr>
                <w:szCs w:val="28"/>
              </w:rPr>
            </w:pPr>
            <w:r w:rsidRPr="00496EDF">
              <w:rPr>
                <w:szCs w:val="28"/>
              </w:rPr>
              <w:t>9</w:t>
            </w:r>
          </w:p>
        </w:tc>
        <w:tc>
          <w:tcPr>
            <w:tcW w:w="2976" w:type="dxa"/>
          </w:tcPr>
          <w:p w:rsidR="00496EDF" w:rsidRPr="00496EDF" w:rsidRDefault="00496EDF" w:rsidP="00496EDF">
            <w:pPr>
              <w:pStyle w:val="-1"/>
              <w:rPr>
                <w:szCs w:val="28"/>
              </w:rPr>
            </w:pPr>
            <w:r w:rsidRPr="00496EDF">
              <w:t>Alarm</w:t>
            </w:r>
          </w:p>
        </w:tc>
        <w:tc>
          <w:tcPr>
            <w:tcW w:w="6061" w:type="dxa"/>
          </w:tcPr>
          <w:p w:rsidR="00496EDF" w:rsidRPr="00496EDF" w:rsidRDefault="00496EDF" w:rsidP="00496EDF">
            <w:pPr>
              <w:pStyle w:val="-1"/>
              <w:rPr>
                <w:szCs w:val="28"/>
              </w:rPr>
            </w:pPr>
            <w:r w:rsidRPr="00496EDF">
              <w:t>Индикатор аварии устройства</w:t>
            </w:r>
          </w:p>
        </w:tc>
      </w:tr>
      <w:tr w:rsidR="00496EDF" w:rsidRPr="00496EDF" w:rsidTr="00EF7551">
        <w:tc>
          <w:tcPr>
            <w:tcW w:w="534" w:type="dxa"/>
          </w:tcPr>
          <w:p w:rsidR="00496EDF" w:rsidRPr="00496EDF" w:rsidRDefault="00496EDF" w:rsidP="00496EDF">
            <w:pPr>
              <w:pStyle w:val="-1"/>
              <w:rPr>
                <w:szCs w:val="28"/>
              </w:rPr>
            </w:pPr>
            <w:r w:rsidRPr="00496EDF">
              <w:t>10</w:t>
            </w:r>
          </w:p>
        </w:tc>
        <w:tc>
          <w:tcPr>
            <w:tcW w:w="2976" w:type="dxa"/>
          </w:tcPr>
          <w:p w:rsidR="00496EDF" w:rsidRPr="00496EDF" w:rsidRDefault="00496EDF" w:rsidP="00496EDF">
            <w:pPr>
              <w:pStyle w:val="-1"/>
              <w:rPr>
                <w:szCs w:val="28"/>
              </w:rPr>
            </w:pPr>
            <w:r w:rsidRPr="00496EDF">
              <w:t>Status</w:t>
            </w:r>
          </w:p>
        </w:tc>
        <w:tc>
          <w:tcPr>
            <w:tcW w:w="606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C005AA" w:rsidRPr="00496EDF" w:rsidTr="00EF7551">
        <w:tc>
          <w:tcPr>
            <w:tcW w:w="534" w:type="dxa"/>
          </w:tcPr>
          <w:p w:rsidR="00C005AA" w:rsidRPr="00496EDF" w:rsidRDefault="00C005AA" w:rsidP="00C5719E">
            <w:pPr>
              <w:pStyle w:val="-1"/>
              <w:rPr>
                <w:szCs w:val="28"/>
              </w:rPr>
            </w:pPr>
            <w:r w:rsidRPr="00496EDF">
              <w:rPr>
                <w:szCs w:val="28"/>
              </w:rPr>
              <w:t>№</w:t>
            </w:r>
          </w:p>
        </w:tc>
        <w:tc>
          <w:tcPr>
            <w:tcW w:w="2976" w:type="dxa"/>
          </w:tcPr>
          <w:p w:rsidR="00C005AA" w:rsidRPr="00496EDF" w:rsidRDefault="00C005AA" w:rsidP="00C5719E">
            <w:pPr>
              <w:pStyle w:val="-1"/>
              <w:rPr>
                <w:szCs w:val="28"/>
              </w:rPr>
            </w:pPr>
            <w:r w:rsidRPr="00496EDF">
              <w:rPr>
                <w:szCs w:val="28"/>
              </w:rPr>
              <w:t>Элемент передней панели</w:t>
            </w:r>
          </w:p>
        </w:tc>
        <w:tc>
          <w:tcPr>
            <w:tcW w:w="6061" w:type="dxa"/>
          </w:tcPr>
          <w:p w:rsidR="00C005AA" w:rsidRPr="00496EDF" w:rsidRDefault="00C005AA" w:rsidP="00C5719E">
            <w:pPr>
              <w:pStyle w:val="-1"/>
              <w:rPr>
                <w:szCs w:val="28"/>
              </w:rPr>
            </w:pPr>
            <w:r w:rsidRPr="00496EDF">
              <w:rPr>
                <w:szCs w:val="28"/>
              </w:rPr>
              <w:t>Описание</w:t>
            </w:r>
          </w:p>
        </w:tc>
      </w:tr>
      <w:tr w:rsidR="00C005AA" w:rsidRPr="00496EDF" w:rsidTr="00EF7551">
        <w:tc>
          <w:tcPr>
            <w:tcW w:w="534" w:type="dxa"/>
          </w:tcPr>
          <w:p w:rsidR="00C005AA" w:rsidRPr="00496EDF" w:rsidRDefault="00DD13AB" w:rsidP="00C5719E">
            <w:pPr>
              <w:pStyle w:val="-1"/>
              <w:rPr>
                <w:szCs w:val="28"/>
              </w:rPr>
            </w:pPr>
            <w:r>
              <w:rPr>
                <w:szCs w:val="28"/>
              </w:rPr>
              <w:t>1</w:t>
            </w:r>
          </w:p>
        </w:tc>
        <w:tc>
          <w:tcPr>
            <w:tcW w:w="2976"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606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EF7551">
        <w:tc>
          <w:tcPr>
            <w:tcW w:w="534" w:type="dxa"/>
          </w:tcPr>
          <w:p w:rsidR="00C005AA" w:rsidRPr="00496EDF" w:rsidRDefault="00DD13AB" w:rsidP="00C5719E">
            <w:pPr>
              <w:pStyle w:val="-1"/>
              <w:rPr>
                <w:szCs w:val="28"/>
              </w:rPr>
            </w:pPr>
            <w:r>
              <w:rPr>
                <w:szCs w:val="28"/>
              </w:rPr>
              <w:t>2</w:t>
            </w:r>
          </w:p>
        </w:tc>
        <w:tc>
          <w:tcPr>
            <w:tcW w:w="2976" w:type="dxa"/>
          </w:tcPr>
          <w:p w:rsidR="00C005AA" w:rsidRPr="00496EDF" w:rsidRDefault="00F96CD3" w:rsidP="00C5719E">
            <w:pPr>
              <w:pStyle w:val="-1"/>
              <w:rPr>
                <w:szCs w:val="28"/>
              </w:rPr>
            </w:pPr>
            <w:r w:rsidRPr="00F96CD3">
              <w:rPr>
                <w:szCs w:val="28"/>
              </w:rPr>
              <w:t>F</w:t>
            </w:r>
          </w:p>
        </w:tc>
        <w:tc>
          <w:tcPr>
            <w:tcW w:w="606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EF7551">
        <w:tc>
          <w:tcPr>
            <w:tcW w:w="534" w:type="dxa"/>
          </w:tcPr>
          <w:p w:rsidR="00C005AA" w:rsidRPr="00496EDF" w:rsidRDefault="00DD13AB" w:rsidP="00C5719E">
            <w:pPr>
              <w:pStyle w:val="-1"/>
              <w:rPr>
                <w:szCs w:val="28"/>
              </w:rPr>
            </w:pPr>
            <w:r>
              <w:rPr>
                <w:szCs w:val="28"/>
              </w:rPr>
              <w:lastRenderedPageBreak/>
              <w:t>3</w:t>
            </w:r>
          </w:p>
        </w:tc>
        <w:tc>
          <w:tcPr>
            <w:tcW w:w="2976" w:type="dxa"/>
          </w:tcPr>
          <w:p w:rsidR="00C005AA" w:rsidRPr="00496EDF" w:rsidRDefault="00F96CD3" w:rsidP="00C5719E">
            <w:pPr>
              <w:pStyle w:val="-1"/>
              <w:rPr>
                <w:szCs w:val="28"/>
              </w:rPr>
            </w:pPr>
            <w:r w:rsidRPr="00F96CD3">
              <w:rPr>
                <w:szCs w:val="28"/>
              </w:rPr>
              <w:t>Console</w:t>
            </w:r>
          </w:p>
        </w:tc>
        <w:tc>
          <w:tcPr>
            <w:tcW w:w="606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EF7551">
        <w:tc>
          <w:tcPr>
            <w:tcW w:w="534" w:type="dxa"/>
          </w:tcPr>
          <w:p w:rsidR="00C005AA" w:rsidRPr="00496EDF" w:rsidRDefault="00DD13AB" w:rsidP="00C5719E">
            <w:pPr>
              <w:pStyle w:val="-1"/>
              <w:rPr>
                <w:szCs w:val="28"/>
              </w:rPr>
            </w:pPr>
            <w:r>
              <w:rPr>
                <w:szCs w:val="28"/>
              </w:rPr>
              <w:t>4</w:t>
            </w:r>
          </w:p>
        </w:tc>
        <w:tc>
          <w:tcPr>
            <w:tcW w:w="2976" w:type="dxa"/>
          </w:tcPr>
          <w:p w:rsidR="00C005AA" w:rsidRPr="00496EDF" w:rsidRDefault="00F96CD3" w:rsidP="00C5719E">
            <w:pPr>
              <w:pStyle w:val="-1"/>
              <w:rPr>
                <w:szCs w:val="28"/>
              </w:rPr>
            </w:pPr>
            <w:r w:rsidRPr="00F96CD3">
              <w:rPr>
                <w:szCs w:val="28"/>
              </w:rPr>
              <w:t>USB</w:t>
            </w:r>
          </w:p>
        </w:tc>
        <w:tc>
          <w:tcPr>
            <w:tcW w:w="606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EF7551">
        <w:tc>
          <w:tcPr>
            <w:tcW w:w="534" w:type="dxa"/>
          </w:tcPr>
          <w:p w:rsidR="00C005AA" w:rsidRPr="00496EDF" w:rsidRDefault="00DD13AB" w:rsidP="00C5719E">
            <w:pPr>
              <w:pStyle w:val="-1"/>
              <w:rPr>
                <w:szCs w:val="28"/>
              </w:rPr>
            </w:pPr>
            <w:r>
              <w:rPr>
                <w:szCs w:val="28"/>
              </w:rPr>
              <w:t>5</w:t>
            </w:r>
          </w:p>
        </w:tc>
        <w:tc>
          <w:tcPr>
            <w:tcW w:w="2976" w:type="dxa"/>
          </w:tcPr>
          <w:p w:rsidR="00C005AA" w:rsidRPr="00496EDF" w:rsidRDefault="00F96CD3" w:rsidP="00C5719E">
            <w:pPr>
              <w:pStyle w:val="-1"/>
              <w:rPr>
                <w:szCs w:val="28"/>
              </w:rPr>
            </w:pPr>
            <w:r w:rsidRPr="00F96CD3">
              <w:rPr>
                <w:szCs w:val="28"/>
              </w:rPr>
              <w:t>0, 1</w:t>
            </w:r>
          </w:p>
        </w:tc>
        <w:tc>
          <w:tcPr>
            <w:tcW w:w="606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6</w:t>
            </w:r>
          </w:p>
        </w:tc>
        <w:tc>
          <w:tcPr>
            <w:tcW w:w="2976" w:type="dxa"/>
          </w:tcPr>
          <w:p w:rsidR="00C005AA" w:rsidRPr="00496EDF" w:rsidRDefault="00F96CD3" w:rsidP="00C5719E">
            <w:pPr>
              <w:pStyle w:val="-1"/>
              <w:rPr>
                <w:szCs w:val="28"/>
              </w:rPr>
            </w:pPr>
            <w:r w:rsidRPr="00F96CD3">
              <w:rPr>
                <w:szCs w:val="28"/>
              </w:rPr>
              <w:t>2,3</w:t>
            </w:r>
          </w:p>
        </w:tc>
        <w:tc>
          <w:tcPr>
            <w:tcW w:w="606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7</w:t>
            </w:r>
          </w:p>
        </w:tc>
        <w:tc>
          <w:tcPr>
            <w:tcW w:w="2976" w:type="dxa"/>
          </w:tcPr>
          <w:p w:rsidR="00C005AA" w:rsidRPr="00496EDF" w:rsidRDefault="00F96CD3" w:rsidP="00C5719E">
            <w:pPr>
              <w:pStyle w:val="-1"/>
              <w:rPr>
                <w:szCs w:val="28"/>
              </w:rPr>
            </w:pPr>
            <w:r w:rsidRPr="00F96CD3">
              <w:rPr>
                <w:szCs w:val="28"/>
              </w:rPr>
              <w:t>E1 Line 0..15</w:t>
            </w:r>
          </w:p>
        </w:tc>
        <w:tc>
          <w:tcPr>
            <w:tcW w:w="606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EF7551">
        <w:tc>
          <w:tcPr>
            <w:tcW w:w="534" w:type="dxa"/>
          </w:tcPr>
          <w:p w:rsidR="00C005AA" w:rsidRPr="00496EDF" w:rsidRDefault="00DD13AB" w:rsidP="00C5719E">
            <w:pPr>
              <w:pStyle w:val="-1"/>
              <w:rPr>
                <w:szCs w:val="28"/>
              </w:rPr>
            </w:pPr>
            <w:r>
              <w:rPr>
                <w:szCs w:val="28"/>
              </w:rPr>
              <w:t>8</w:t>
            </w:r>
          </w:p>
        </w:tc>
        <w:tc>
          <w:tcPr>
            <w:tcW w:w="2976" w:type="dxa"/>
          </w:tcPr>
          <w:p w:rsidR="00C005AA" w:rsidRPr="00496EDF" w:rsidRDefault="00F96CD3" w:rsidP="00C5719E">
            <w:pPr>
              <w:pStyle w:val="-1"/>
              <w:rPr>
                <w:szCs w:val="28"/>
              </w:rPr>
            </w:pPr>
            <w:r w:rsidRPr="00F96CD3">
              <w:rPr>
                <w:szCs w:val="28"/>
              </w:rPr>
              <w:t>Sync.0, Sync.1</w:t>
            </w:r>
          </w:p>
        </w:tc>
        <w:tc>
          <w:tcPr>
            <w:tcW w:w="606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EF7551">
        <w:tc>
          <w:tcPr>
            <w:tcW w:w="534" w:type="dxa"/>
            <w:vMerge w:val="restart"/>
          </w:tcPr>
          <w:p w:rsidR="009377CE" w:rsidRPr="00496EDF" w:rsidRDefault="009377CE" w:rsidP="00C5719E">
            <w:pPr>
              <w:pStyle w:val="-1"/>
              <w:rPr>
                <w:szCs w:val="28"/>
              </w:rPr>
            </w:pPr>
            <w:r>
              <w:rPr>
                <w:szCs w:val="28"/>
              </w:rPr>
              <w:t>9</w:t>
            </w:r>
          </w:p>
        </w:tc>
        <w:tc>
          <w:tcPr>
            <w:tcW w:w="2976" w:type="dxa"/>
          </w:tcPr>
          <w:p w:rsidR="009377CE" w:rsidRPr="00496EDF" w:rsidRDefault="009377CE" w:rsidP="00C5719E">
            <w:pPr>
              <w:pStyle w:val="-1"/>
              <w:rPr>
                <w:szCs w:val="28"/>
              </w:rPr>
            </w:pPr>
            <w:r w:rsidRPr="00895150">
              <w:rPr>
                <w:szCs w:val="28"/>
              </w:rPr>
              <w:t>Alarm</w:t>
            </w:r>
          </w:p>
        </w:tc>
        <w:tc>
          <w:tcPr>
            <w:tcW w:w="606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Status</w:t>
            </w:r>
          </w:p>
        </w:tc>
        <w:tc>
          <w:tcPr>
            <w:tcW w:w="606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Sync.1</w:t>
            </w:r>
          </w:p>
        </w:tc>
        <w:tc>
          <w:tcPr>
            <w:tcW w:w="606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Sync.0</w:t>
            </w:r>
          </w:p>
        </w:tc>
        <w:tc>
          <w:tcPr>
            <w:tcW w:w="6061" w:type="dxa"/>
            <w:vMerge/>
          </w:tcPr>
          <w:p w:rsidR="009377CE" w:rsidRPr="00496EDF" w:rsidRDefault="009377CE" w:rsidP="00C5719E">
            <w:pPr>
              <w:pStyle w:val="-1"/>
              <w:rPr>
                <w:szCs w:val="28"/>
              </w:rPr>
            </w:pP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Power</w:t>
            </w:r>
          </w:p>
        </w:tc>
        <w:tc>
          <w:tcPr>
            <w:tcW w:w="606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RPS</w:t>
            </w:r>
          </w:p>
        </w:tc>
        <w:tc>
          <w:tcPr>
            <w:tcW w:w="606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FAN</w:t>
            </w:r>
          </w:p>
        </w:tc>
        <w:tc>
          <w:tcPr>
            <w:tcW w:w="606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USB</w:t>
            </w:r>
          </w:p>
        </w:tc>
        <w:tc>
          <w:tcPr>
            <w:tcW w:w="606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8" w:name="_Toc421987666"/>
      <w:r>
        <w:lastRenderedPageBreak/>
        <w:t>ГОЛОСОВОЕ МЕНЮ IVR</w:t>
      </w:r>
      <w:bookmarkEnd w:id="8"/>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9"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9"/>
    <w:p w:rsidR="003C209B" w:rsidRPr="000D0925" w:rsidRDefault="003C209B" w:rsidP="003C209B">
      <w:pPr>
        <w:pStyle w:val="a0"/>
        <w:numPr>
          <w:ilvl w:val="0"/>
          <w:numId w:val="0"/>
        </w:numPr>
        <w:ind w:left="851"/>
      </w:pPr>
    </w:p>
    <w:p w:rsidR="003C209B" w:rsidRDefault="003C209B" w:rsidP="003C209B">
      <w:pPr>
        <w:pStyle w:val="10"/>
      </w:pPr>
      <w:bookmarkStart w:id="10" w:name="_Toc421987667"/>
      <w:r>
        <w:lastRenderedPageBreak/>
        <w:t>Постановка задачи</w:t>
      </w:r>
      <w:bookmarkEnd w:id="10"/>
    </w:p>
    <w:p w:rsidR="00644421" w:rsidRDefault="00E615ED" w:rsidP="00644421">
      <w:r>
        <w:t xml:space="preserve">Начальником лаборатории </w:t>
      </w:r>
      <w:r>
        <w:rPr>
          <w:lang w:val="en-US"/>
        </w:rPr>
        <w:t>IMS</w:t>
      </w:r>
      <w:r w:rsidR="000C6A91">
        <w:t>, Бачаром Е.А.,</w:t>
      </w:r>
      <w:r w:rsidR="003C209B">
        <w:t xml:space="preserve"> было сформировано техническое задание на реализацию IVR модуля внутри общей системы обработки вызовов устройства SMG. I</w:t>
      </w:r>
      <w:r w:rsidR="003C209B">
        <w:rPr>
          <w:lang w:val="en-US"/>
        </w:rPr>
        <w:t>VR</w:t>
      </w:r>
      <w:r w:rsidR="003C209B" w:rsidRPr="00A42A6A">
        <w:t xml:space="preserve"> модуль </w:t>
      </w:r>
      <w:r w:rsidR="003C209B">
        <w:t>должен соответствовать следующим требованиям:</w:t>
      </w:r>
    </w:p>
    <w:p w:rsidR="003C209B" w:rsidRDefault="003C209B" w:rsidP="00BC228E">
      <w:pPr>
        <w:pStyle w:val="a0"/>
        <w:numPr>
          <w:ilvl w:val="1"/>
          <w:numId w:val="34"/>
        </w:numPr>
      </w:pPr>
      <w:r>
        <w:t xml:space="preserve">количество поддерживаемых протоколов сигнализации должно соответствовать </w:t>
      </w:r>
      <w:r w:rsidR="00013E93">
        <w:t>протоколам,</w:t>
      </w:r>
      <w:r>
        <w:t xml:space="preserve"> поддерживаемым на устройстве;</w:t>
      </w:r>
    </w:p>
    <w:p w:rsidR="003C209B" w:rsidRDefault="003C209B" w:rsidP="00BC228E">
      <w:pPr>
        <w:pStyle w:val="a0"/>
        <w:numPr>
          <w:ilvl w:val="1"/>
          <w:numId w:val="34"/>
        </w:numPr>
      </w:pPr>
      <w:r>
        <w:t>модульная архитектура устойчивая к отказам;</w:t>
      </w:r>
    </w:p>
    <w:p w:rsidR="00BC228E" w:rsidRPr="00BC228E" w:rsidRDefault="00BC228E" w:rsidP="00BC228E">
      <w:pPr>
        <w:pStyle w:val="af2"/>
        <w:numPr>
          <w:ilvl w:val="0"/>
          <w:numId w:val="35"/>
        </w:numPr>
        <w:rPr>
          <w:vanish/>
        </w:rPr>
      </w:pPr>
    </w:p>
    <w:p w:rsidR="00BC228E" w:rsidRPr="00BC228E" w:rsidRDefault="00BC228E" w:rsidP="00BC228E">
      <w:pPr>
        <w:pStyle w:val="af2"/>
        <w:numPr>
          <w:ilvl w:val="0"/>
          <w:numId w:val="35"/>
        </w:numPr>
        <w:rPr>
          <w:vanish/>
        </w:rPr>
      </w:pPr>
    </w:p>
    <w:p w:rsidR="0038129E" w:rsidRDefault="000D0925" w:rsidP="000D0925">
      <w:pPr>
        <w:pStyle w:val="a0"/>
        <w:numPr>
          <w:ilvl w:val="1"/>
          <w:numId w:val="35"/>
        </w:numPr>
        <w:tabs>
          <w:tab w:val="left" w:pos="2268"/>
        </w:tabs>
        <w:ind w:left="851" w:firstLine="851"/>
      </w:pPr>
      <w:r>
        <w:t xml:space="preserve"> </w:t>
      </w:r>
      <w:r w:rsidR="0038129E">
        <w:t>разработка внутреннего протокола для межмодульного взаимодействия;</w:t>
      </w:r>
    </w:p>
    <w:p w:rsidR="00CC1C13" w:rsidRDefault="000D0925" w:rsidP="000D0925">
      <w:pPr>
        <w:pStyle w:val="a0"/>
        <w:numPr>
          <w:ilvl w:val="1"/>
          <w:numId w:val="35"/>
        </w:numPr>
        <w:tabs>
          <w:tab w:val="left" w:pos="2268"/>
        </w:tabs>
        <w:ind w:left="851" w:firstLine="851"/>
      </w:pPr>
      <w:r>
        <w:t xml:space="preserve"> </w:t>
      </w:r>
      <w:r w:rsidR="00CC1C13">
        <w:t>система контроля работоспособности модулей;</w:t>
      </w:r>
    </w:p>
    <w:p w:rsidR="0038129E" w:rsidRDefault="000D0925" w:rsidP="000D0925">
      <w:pPr>
        <w:pStyle w:val="a0"/>
        <w:numPr>
          <w:ilvl w:val="1"/>
          <w:numId w:val="35"/>
        </w:numPr>
        <w:tabs>
          <w:tab w:val="left" w:pos="2268"/>
        </w:tabs>
        <w:ind w:left="851" w:firstLine="851"/>
      </w:pPr>
      <w:r>
        <w:t xml:space="preserve"> </w:t>
      </w:r>
      <w:r w:rsidR="003C209B">
        <w:t>само</w:t>
      </w:r>
      <w:r w:rsidR="003C209B" w:rsidRPr="008B4517">
        <w:t>восстановление</w:t>
      </w:r>
      <w:r w:rsidR="003C209B">
        <w:t xml:space="preserve"> системы</w:t>
      </w:r>
      <w:r w:rsidR="00013E93">
        <w:t xml:space="preserve"> в случае </w:t>
      </w:r>
      <w:r w:rsidR="00CC7E84">
        <w:t>отказа</w:t>
      </w:r>
      <w:r w:rsidR="00013E93">
        <w:t xml:space="preserve"> одного из модулей</w:t>
      </w:r>
      <w:r w:rsidR="003C209B">
        <w:t>;</w:t>
      </w:r>
    </w:p>
    <w:p w:rsidR="0038129E" w:rsidRDefault="003C209B" w:rsidP="00BC228E">
      <w:pPr>
        <w:pStyle w:val="a0"/>
        <w:numPr>
          <w:ilvl w:val="1"/>
          <w:numId w:val="34"/>
        </w:numPr>
      </w:pPr>
      <w:r>
        <w:t>производительность не ниже производительности основной системы обработки вызовов;</w:t>
      </w:r>
    </w:p>
    <w:p w:rsidR="00644421" w:rsidRDefault="00644421" w:rsidP="00BC228E">
      <w:pPr>
        <w:pStyle w:val="a0"/>
        <w:numPr>
          <w:ilvl w:val="1"/>
          <w:numId w:val="34"/>
        </w:numPr>
      </w:pPr>
      <w:r>
        <w:t>поддержка</w:t>
      </w:r>
      <w:r w:rsidRPr="0047272F">
        <w:t xml:space="preserve"> </w:t>
      </w:r>
      <w:r w:rsidR="001F4FE6">
        <w:t>функциональных</w:t>
      </w:r>
      <w:r w:rsidR="001F4FE6" w:rsidRPr="0047272F">
        <w:t xml:space="preserve"> </w:t>
      </w:r>
      <w:r w:rsidR="001F4FE6">
        <w:t>блоков</w:t>
      </w:r>
      <w:r w:rsidR="006B7711" w:rsidRPr="0047272F">
        <w:t>: «</w:t>
      </w:r>
      <w:r w:rsidR="006B7711" w:rsidRPr="006B7711">
        <w:rPr>
          <w:lang w:val="en-US"/>
        </w:rPr>
        <w:t>Ring</w:t>
      </w:r>
      <w:r w:rsidR="006B7711" w:rsidRPr="0047272F">
        <w:t>», «</w:t>
      </w:r>
      <w:r w:rsidR="006B7711" w:rsidRPr="006B7711">
        <w:rPr>
          <w:lang w:val="en-US"/>
        </w:rPr>
        <w:t>Info</w:t>
      </w:r>
      <w:r w:rsidR="006B7711" w:rsidRPr="0047272F">
        <w:t>», «</w:t>
      </w:r>
      <w:r w:rsidR="006B7711" w:rsidRPr="006B7711">
        <w:rPr>
          <w:lang w:val="en-US"/>
        </w:rPr>
        <w:t>Play</w:t>
      </w:r>
      <w:r w:rsidR="006B7711" w:rsidRPr="0047272F">
        <w:t>», «</w:t>
      </w:r>
      <w:r w:rsidR="006B7711" w:rsidRPr="006B7711">
        <w:rPr>
          <w:lang w:val="en-US"/>
        </w:rPr>
        <w:t>IVR</w:t>
      </w:r>
      <w:r w:rsidR="006B7711" w:rsidRPr="0047272F">
        <w:t>», «</w:t>
      </w:r>
      <w:r w:rsidR="006B7711" w:rsidRPr="006B7711">
        <w:rPr>
          <w:lang w:val="en-US"/>
        </w:rPr>
        <w:t>Dial</w:t>
      </w:r>
      <w:r w:rsidR="006B7711" w:rsidRPr="0047272F">
        <w:t>», «</w:t>
      </w:r>
      <w:r w:rsidR="006B7711" w:rsidRPr="006B7711">
        <w:rPr>
          <w:lang w:val="en-US"/>
        </w:rPr>
        <w:t>REC</w:t>
      </w:r>
      <w:r w:rsidR="006B7711" w:rsidRPr="0047272F">
        <w:t>», «</w:t>
      </w:r>
      <w:r w:rsidR="006B7711" w:rsidRPr="006B7711">
        <w:rPr>
          <w:lang w:val="en-US"/>
        </w:rPr>
        <w:t>Caller</w:t>
      </w:r>
      <w:r w:rsidR="006B7711" w:rsidRPr="0047272F">
        <w:t xml:space="preserve"> </w:t>
      </w:r>
      <w:r w:rsidR="006B7711" w:rsidRPr="006B7711">
        <w:rPr>
          <w:lang w:val="en-US"/>
        </w:rPr>
        <w:t>Info</w:t>
      </w:r>
      <w:r w:rsidR="006B7711" w:rsidRPr="0047272F">
        <w:t>» (</w:t>
      </w:r>
      <w:r w:rsidR="0047272F">
        <w:t xml:space="preserve">см. </w:t>
      </w:r>
      <w:r w:rsidR="00C3141C">
        <w:t>таблицу</w:t>
      </w:r>
      <w:r w:rsidR="0047272F">
        <w:t xml:space="preserve"> </w:t>
      </w:r>
      <w:r w:rsidR="00C73B6D">
        <w:t>В</w:t>
      </w:r>
      <w:r w:rsidR="00C3141C">
        <w:t>.1</w:t>
      </w:r>
      <w:r w:rsidR="006B7711" w:rsidRPr="0047272F">
        <w:t>)</w:t>
      </w:r>
      <w:r w:rsidR="0045197B">
        <w:t>.</w:t>
      </w:r>
    </w:p>
    <w:p w:rsidR="003C209B" w:rsidRPr="0047272F" w:rsidRDefault="003C209B" w:rsidP="003C209B"/>
    <w:p w:rsidR="00E236C8" w:rsidRDefault="00386E9D" w:rsidP="00E236C8">
      <w:pPr>
        <w:pStyle w:val="10"/>
      </w:pPr>
      <w:bookmarkStart w:id="11" w:name="_Toc421987668"/>
      <w:r>
        <w:lastRenderedPageBreak/>
        <w:t>IVR МОДУЛЬ ТРАНКОВОГО ШЛЮЗА</w:t>
      </w:r>
      <w:bookmarkEnd w:id="11"/>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2" w:name="_Toc421987669"/>
      <w:r>
        <w:t xml:space="preserve">Общая </w:t>
      </w:r>
      <w:r w:rsidR="00A06EB7">
        <w:t>с</w:t>
      </w:r>
      <w:r w:rsidR="00BE0847">
        <w:t>истема обработки вызова</w:t>
      </w:r>
      <w:bookmarkEnd w:id="12"/>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w:t>
      </w:r>
      <w:r w:rsidR="000111D6">
        <w:t>см.</w:t>
      </w:r>
      <w:r w:rsidRPr="001939C3">
        <w:t xml:space="preserve"> рисунок </w:t>
      </w:r>
      <w:r w:rsidR="007A6436" w:rsidRPr="007A6436">
        <w:t>5</w:t>
      </w:r>
      <w:r w:rsidR="001939C3" w:rsidRPr="001939C3">
        <w:t>.1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7A6436">
            <w:pPr>
              <w:pStyle w:val="-2"/>
            </w:pPr>
            <w:r w:rsidRPr="00391CF6">
              <w:t xml:space="preserve">Рисунок </w:t>
            </w:r>
            <w:r w:rsidR="007A6436" w:rsidRPr="007A6436">
              <w:t>5</w:t>
            </w:r>
            <w:r w:rsidR="001939C3" w:rsidRPr="00391CF6">
              <w:t>.1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w:t>
      </w:r>
      <w:r w:rsidR="007A6436">
        <w:rPr>
          <w:lang w:val="en-US"/>
        </w:rPr>
        <w:t>5</w:t>
      </w:r>
      <w:r w:rsidR="00F93915">
        <w:t>.2.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7A6436">
            <w:pPr>
              <w:pStyle w:val="-2"/>
            </w:pPr>
            <w:r w:rsidRPr="00DF3E65">
              <w:t xml:space="preserve">Рисунок </w:t>
            </w:r>
            <w:r w:rsidR="007A6436" w:rsidRPr="007A6436">
              <w:t>5</w:t>
            </w:r>
            <w:r w:rsidR="00F93915">
              <w:t>.2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AC0393">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3" w:name="_Toc421987670"/>
      <w:r>
        <w:t xml:space="preserve">Внутреннее устройство </w:t>
      </w:r>
      <w:r>
        <w:rPr>
          <w:lang w:val="en-US"/>
        </w:rPr>
        <w:t xml:space="preserve">IVR </w:t>
      </w:r>
      <w:r>
        <w:t>модуля</w:t>
      </w:r>
      <w:bookmarkEnd w:id="13"/>
    </w:p>
    <w:p w:rsidR="00A0602C" w:rsidRPr="00E36320" w:rsidRDefault="00E16F15" w:rsidP="00A0602C">
      <w:r>
        <w:t xml:space="preserve">На рисунке </w:t>
      </w:r>
      <w:r w:rsidR="007A6436" w:rsidRPr="007A6436">
        <w:t>5</w:t>
      </w:r>
      <w:r>
        <w:t>.</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7A6436">
            <w:pPr>
              <w:pStyle w:val="-2"/>
            </w:pPr>
            <w:r w:rsidRPr="002F3704">
              <w:t xml:space="preserve">Рисунок </w:t>
            </w:r>
            <w:r w:rsidR="007A6436" w:rsidRPr="007A6436">
              <w:t>5</w:t>
            </w:r>
            <w:r w:rsidRPr="002F3704">
              <w:t>.</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AC0393">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295E2B" w:rsidP="003C4879">
      <w:pPr>
        <w:pStyle w:val="a0"/>
      </w:pPr>
      <w:r>
        <w:t>п</w:t>
      </w:r>
      <w:r w:rsidR="003C4879">
        <w:t>роверка IVR скриптов на наличие ошибок в связях блоков;</w:t>
      </w:r>
    </w:p>
    <w:p w:rsidR="003C4879" w:rsidRDefault="00295E2B" w:rsidP="003C4879">
      <w:pPr>
        <w:pStyle w:val="a0"/>
      </w:pPr>
      <w:r>
        <w:t>з</w:t>
      </w:r>
      <w:r w:rsidR="003C4879">
        <w:t>агрузка IVR скриптов в базу скриптов;</w:t>
      </w:r>
    </w:p>
    <w:p w:rsidR="003C4879" w:rsidRDefault="00295E2B" w:rsidP="003C4879">
      <w:pPr>
        <w:pStyle w:val="a0"/>
      </w:pPr>
      <w:r>
        <w:t>у</w:t>
      </w:r>
      <w:r w:rsidR="00290AA5">
        <w:t>правление логическими переходами между блоками IVR скрипта;</w:t>
      </w:r>
    </w:p>
    <w:p w:rsidR="00290AA5" w:rsidRDefault="00295E2B" w:rsidP="003C4879">
      <w:pPr>
        <w:pStyle w:val="a0"/>
      </w:pPr>
      <w:r>
        <w:t>о</w:t>
      </w:r>
      <w:r w:rsidR="00290AA5">
        <w:t>тправка управляющих команд в сервер IVR (</w:t>
      </w:r>
      <w:r w:rsidR="000111D6">
        <w:t>см.</w:t>
      </w:r>
      <w:r w:rsidR="00290AA5">
        <w:t xml:space="preserve"> раздел </w:t>
      </w:r>
      <w:r w:rsidR="007A6436" w:rsidRPr="007A6436">
        <w:t>5</w:t>
      </w:r>
      <w:r w:rsidR="00290AA5">
        <w:t>.2.7);</w:t>
      </w:r>
    </w:p>
    <w:p w:rsidR="00290AA5" w:rsidRDefault="00295E2B" w:rsidP="003C4879">
      <w:pPr>
        <w:pStyle w:val="a0"/>
      </w:pPr>
      <w:r>
        <w:t>п</w:t>
      </w:r>
      <w:r w:rsidR="00290AA5">
        <w:t xml:space="preserve">рием </w:t>
      </w:r>
      <w:r w:rsidR="00DD5C21">
        <w:t>управляющих команд от сервера IVR;</w:t>
      </w:r>
    </w:p>
    <w:p w:rsidR="003C4879" w:rsidRDefault="00295E2B" w:rsidP="003C4879">
      <w:pPr>
        <w:pStyle w:val="a0"/>
      </w:pPr>
      <w:r>
        <w:t>у</w:t>
      </w:r>
      <w:r w:rsidR="003C4879">
        <w:t>становление и контроль подключения к серверу;</w:t>
      </w:r>
    </w:p>
    <w:p w:rsidR="00290AA5" w:rsidRDefault="00295E2B" w:rsidP="003C4879">
      <w:pPr>
        <w:pStyle w:val="a0"/>
      </w:pPr>
      <w:r>
        <w:t>у</w:t>
      </w:r>
      <w:r w:rsidR="00290AA5">
        <w:t>становление и контроль логический подключений (сессий</w:t>
      </w:r>
      <w:r w:rsidR="00DD5C21">
        <w:t>) (</w:t>
      </w:r>
      <w:r w:rsidR="000111D6">
        <w:t>см.</w:t>
      </w:r>
      <w:r w:rsidR="00DD5C21">
        <w:t xml:space="preserve"> раздел </w:t>
      </w:r>
      <w:r w:rsidR="007A6436" w:rsidRPr="007A6436">
        <w:t>5</w:t>
      </w:r>
      <w:r w:rsidR="00DD5C21">
        <w:t>.2.7)</w:t>
      </w:r>
      <w:r w:rsidR="00290AA5">
        <w:t>;</w:t>
      </w:r>
    </w:p>
    <w:p w:rsidR="00295E2B" w:rsidRDefault="00295E2B" w:rsidP="00295E2B">
      <w:pPr>
        <w:pStyle w:val="a0"/>
      </w:pPr>
      <w:r>
        <w:t>п</w:t>
      </w:r>
      <w:r w:rsidRPr="0013030A">
        <w:t>одде</w:t>
      </w:r>
      <w:r>
        <w:t xml:space="preserve">ржка функциональных блоков </w:t>
      </w:r>
      <w:r w:rsidRPr="00FC1C88">
        <w:t>«</w:t>
      </w:r>
      <w:r>
        <w:t>Digitmap</w:t>
      </w:r>
      <w:r w:rsidRPr="00AB4F5D">
        <w:t>»</w:t>
      </w:r>
      <w:r>
        <w:t xml:space="preserve">, </w:t>
      </w:r>
      <w:r w:rsidRPr="00FC1C88">
        <w:t>«</w:t>
      </w:r>
      <w:r>
        <w:rPr>
          <w:lang w:val="en-US"/>
        </w:rPr>
        <w:t>Goto</w:t>
      </w:r>
      <w:r w:rsidRPr="00AB4F5D">
        <w:t>»</w:t>
      </w:r>
      <w:r w:rsidRPr="0013030A">
        <w:t xml:space="preserve">, </w:t>
      </w:r>
      <w:r w:rsidRPr="00FC1C88">
        <w:t>«</w:t>
      </w:r>
      <w:r>
        <w:rPr>
          <w:lang w:val="en-US"/>
        </w:rPr>
        <w:t>Time</w:t>
      </w:r>
      <w:r w:rsidRPr="00AB4F5D">
        <w:t>»</w:t>
      </w:r>
      <w:r w:rsidRPr="0013030A">
        <w:t xml:space="preserve">, </w:t>
      </w:r>
      <w:r w:rsidRPr="00FC1C88">
        <w:t>«</w:t>
      </w:r>
      <w:r>
        <w:rPr>
          <w:lang w:val="en-US"/>
        </w:rPr>
        <w:t>Numbers</w:t>
      </w:r>
      <w:r w:rsidRPr="00AB4F5D">
        <w:t>»</w:t>
      </w:r>
      <w:r w:rsidRPr="000D05D4">
        <w:t xml:space="preserve"> (см. </w:t>
      </w:r>
      <w:r>
        <w:t>таблицу В.2</w:t>
      </w:r>
      <w:r w:rsidRPr="000D05D4">
        <w:t>)</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rsidR="000111D6">
        <w:t>см.</w:t>
      </w:r>
      <w:r>
        <w:t xml:space="preserve"> раздел </w:t>
      </w:r>
      <w:r w:rsidR="007A6436" w:rsidRPr="007A6436">
        <w:t>5</w:t>
      </w:r>
      <w:r>
        <w:t>.2.7.1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7A6436" w:rsidRPr="007A6436">
        <w:t>5</w:t>
      </w:r>
      <w:r w:rsidR="00C07670">
        <w:t>.</w:t>
      </w:r>
      <w:r w:rsidR="002F3704">
        <w:t>4</w:t>
      </w:r>
      <w:r w:rsidR="00C07670">
        <w:t>.</w:t>
      </w:r>
      <w:r w:rsidR="00E8213B">
        <w:t xml:space="preserve"> Более подробное </w:t>
      </w:r>
      <w:r w:rsidR="00BF0122">
        <w:t>описание взаимодействия описано</w:t>
      </w:r>
      <w:r w:rsidR="00E8213B">
        <w:t xml:space="preserve"> в разделе </w:t>
      </w:r>
      <w:r w:rsidR="007A6436">
        <w:rPr>
          <w:lang w:val="en-US"/>
        </w:rPr>
        <w:t>5</w:t>
      </w:r>
      <w:r w:rsidR="00E8213B">
        <w:t>.2.7.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7A6436">
            <w:pPr>
              <w:pStyle w:val="-2"/>
            </w:pPr>
            <w:r>
              <w:t xml:space="preserve">Рисунок </w:t>
            </w:r>
            <w:r w:rsidR="007A6436" w:rsidRPr="007A6436">
              <w:t>5</w:t>
            </w:r>
            <w:r>
              <w:t>.</w:t>
            </w:r>
            <w:r w:rsidR="002F3704">
              <w:t>4</w:t>
            </w:r>
            <w:r>
              <w:t xml:space="preserve"> </w:t>
            </w:r>
            <w:r w:rsidR="00B86797">
              <w:t>–</w:t>
            </w:r>
            <w:r>
              <w:t xml:space="preserve"> Взаимодействие модуля IVR и IVR процессора</w:t>
            </w:r>
          </w:p>
        </w:tc>
      </w:tr>
    </w:tbl>
    <w:p w:rsidR="004A7A35" w:rsidRDefault="00014F6D" w:rsidP="00AC0393">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0111D6">
        <w:t>см.</w:t>
      </w:r>
      <w:r w:rsidR="00C468E2" w:rsidRPr="00EC2710">
        <w:t xml:space="preserve"> рисунок</w:t>
      </w:r>
      <w:r w:rsidR="00EC2710" w:rsidRPr="00EC2710">
        <w:t xml:space="preserve"> </w:t>
      </w:r>
      <w:r w:rsidR="007A6436" w:rsidRPr="007A6436">
        <w:t>5</w:t>
      </w:r>
      <w:r w:rsidR="00EC2710" w:rsidRPr="00EC2710">
        <w:t>.5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7A6436">
            <w:pPr>
              <w:pStyle w:val="-2"/>
            </w:pPr>
            <w:r>
              <w:t xml:space="preserve">Рисунок </w:t>
            </w:r>
            <w:r w:rsidR="007A6436" w:rsidRPr="007A6436">
              <w:t>5</w:t>
            </w:r>
            <w:r>
              <w:t>.5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w:t>
      </w:r>
      <w:r w:rsidR="000111D6">
        <w:t>см.</w:t>
      </w:r>
      <w:r w:rsidR="00FD5CA5">
        <w:t xml:space="preserve">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AC0393">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AC0393">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w:t>
      </w:r>
      <w:r w:rsidR="000111D6">
        <w:t>см.</w:t>
      </w:r>
      <w:r w:rsidR="001E4F7D">
        <w:t xml:space="preserve"> </w:t>
      </w:r>
      <w:r w:rsidR="00C01B3C">
        <w:t>листинг Д.</w:t>
      </w:r>
      <w:r w:rsidR="001E4F7D">
        <w:t>3)</w:t>
      </w:r>
      <w:r w:rsidR="00866B65">
        <w:t>. Запись представляет собой структуру данных (</w:t>
      </w:r>
      <w:r w:rsidR="000111D6">
        <w:t>см.</w:t>
      </w:r>
      <w:r w:rsidR="00866B65">
        <w:t xml:space="preserve">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 xml:space="preserve">На рисунке </w:t>
      </w:r>
      <w:r w:rsidR="007A6436" w:rsidRPr="007A6436">
        <w:t>5</w:t>
      </w:r>
      <w:r w:rsidRPr="00B3073F">
        <w:t>.</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7A6436">
            <w:pPr>
              <w:pStyle w:val="-2"/>
            </w:pPr>
            <w:r w:rsidRPr="00C10273">
              <w:t xml:space="preserve">Рисунок </w:t>
            </w:r>
            <w:r w:rsidR="007A6436" w:rsidRPr="007A6436">
              <w:t>5</w:t>
            </w:r>
            <w:r w:rsidRPr="00C10273">
              <w:t>.</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AC0393">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w:t>
      </w:r>
      <w:r w:rsidR="000111D6">
        <w:t>см.</w:t>
      </w:r>
      <w:r w:rsidR="00D83B92" w:rsidRPr="00716F43">
        <w:t xml:space="preserve"> рисунок </w:t>
      </w:r>
      <w:r w:rsidR="007A6436" w:rsidRPr="007A6436">
        <w:t>5</w:t>
      </w:r>
      <w:r w:rsidR="00D83B92" w:rsidRPr="00716F43">
        <w:t>.</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7A6436">
            <w:pPr>
              <w:pStyle w:val="-2"/>
            </w:pPr>
            <w:r>
              <w:t xml:space="preserve">Рисунок </w:t>
            </w:r>
            <w:r w:rsidR="007A6436">
              <w:rPr>
                <w:lang w:val="en-US"/>
              </w:rPr>
              <w:t>5</w:t>
            </w:r>
            <w:r>
              <w:t>.</w:t>
            </w:r>
            <w:r w:rsidR="00561201">
              <w:t>7</w:t>
            </w:r>
            <w:r>
              <w:t xml:space="preserve"> </w:t>
            </w:r>
            <w:r w:rsidR="00B86797">
              <w:t>–</w:t>
            </w:r>
            <w:r>
              <w:t xml:space="preserve"> Граф состояний вызова</w:t>
            </w:r>
          </w:p>
        </w:tc>
      </w:tr>
    </w:tbl>
    <w:p w:rsidR="00EA2A65" w:rsidRPr="00A44933" w:rsidRDefault="0018117B" w:rsidP="00AC0393">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AC0393">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AC0393">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AC0393">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w:t>
      </w:r>
      <w:r w:rsidR="000111D6">
        <w:t>см.</w:t>
      </w:r>
      <w:r w:rsidRPr="0002226C">
        <w:t xml:space="preserve"> приложение </w:t>
      </w:r>
      <w:r w:rsidR="00B23CA5">
        <w:t>В</w:t>
      </w:r>
      <w:r w:rsidR="0002226C" w:rsidRPr="0002226C">
        <w:t>.1</w:t>
      </w:r>
      <w:r w:rsidRPr="0002226C">
        <w:t>)</w:t>
      </w:r>
      <w:r w:rsidR="0002226C" w:rsidRPr="0002226C">
        <w:t>.</w:t>
      </w:r>
    </w:p>
    <w:p w:rsidR="00FC366C" w:rsidRDefault="00D45E80" w:rsidP="00AC0393">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w:t>
      </w:r>
      <w:r w:rsidR="000111D6">
        <w:t>см.</w:t>
      </w:r>
      <w:r w:rsidR="001509EE">
        <w:t xml:space="preserve">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AC0393">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AC0393">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Команда содержит 7 параметров (</w:t>
      </w:r>
      <w:r w:rsidR="000111D6">
        <w:t>см.</w:t>
      </w:r>
      <w:r w:rsidR="00696EFA">
        <w:t xml:space="preserve">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w:t>
      </w:r>
      <w:r w:rsidR="007A6436" w:rsidRPr="007A6436">
        <w:t>5</w:t>
      </w:r>
      <w:r w:rsidR="00696EFA" w:rsidRPr="00696EFA">
        <w:t>.3.1.3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w:t>
      </w:r>
      <w:r w:rsidR="000111D6">
        <w:t>см.</w:t>
      </w:r>
      <w:r w:rsidR="00B9778A" w:rsidRPr="00F47629">
        <w:t xml:space="preserve"> рисунок </w:t>
      </w:r>
      <w:r w:rsidR="007A6436" w:rsidRPr="007A6436">
        <w:t>5</w:t>
      </w:r>
      <w:r w:rsidR="00B9778A" w:rsidRPr="00F47629">
        <w:t>.</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7A6436">
            <w:pPr>
              <w:pStyle w:val="-2"/>
            </w:pPr>
            <w:r w:rsidRPr="00716F43">
              <w:t xml:space="preserve">Рисунок </w:t>
            </w:r>
            <w:r w:rsidR="007A6436" w:rsidRPr="00D251B0">
              <w:t>5</w:t>
            </w:r>
            <w:r w:rsidRPr="00716F43">
              <w:t>.</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AC0393">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w:t>
      </w:r>
      <w:r w:rsidR="000111D6">
        <w:t>см.</w:t>
      </w:r>
      <w:r>
        <w:t xml:space="preserve">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w:t>
      </w:r>
      <w:r w:rsidR="000111D6">
        <w:t>см.</w:t>
      </w:r>
      <w:r w:rsidR="00001D33">
        <w:t xml:space="preserve"> </w:t>
      </w:r>
      <w:r w:rsidR="00C01B3C">
        <w:t>листинг Д.</w:t>
      </w:r>
      <w:r w:rsidR="00001D33">
        <w:t>6).</w:t>
      </w:r>
      <w:r w:rsidR="00D76CE6">
        <w:t xml:space="preserve"> </w:t>
      </w:r>
    </w:p>
    <w:p w:rsidR="00C75D25" w:rsidRDefault="00C75D25" w:rsidP="00AC0393">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w:t>
      </w:r>
      <w:r w:rsidR="000111D6">
        <w:t>см.</w:t>
      </w:r>
      <w:r>
        <w:t xml:space="preserve">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листе (</w:t>
      </w:r>
      <w:r w:rsidR="000111D6">
        <w:t>см.</w:t>
      </w:r>
      <w:r w:rsidR="00831BFE">
        <w:t xml:space="preserve">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w:t>
      </w:r>
      <w:r w:rsidR="000111D6">
        <w:t>см.</w:t>
      </w:r>
      <w:r w:rsidR="00072F20">
        <w:t xml:space="preserve">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w:t>
      </w:r>
      <w:r w:rsidR="000111D6">
        <w:t>см.</w:t>
      </w:r>
      <w:r>
        <w:t xml:space="preserve"> листинг </w:t>
      </w:r>
      <w:r w:rsidR="00D251B0" w:rsidRPr="007A2F14">
        <w:t>Д.</w:t>
      </w:r>
      <w:r>
        <w:t>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AC0393">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w:t>
      </w:r>
      <w:r w:rsidR="002E3026">
        <w:t>и</w:t>
      </w:r>
      <w:r w:rsidR="00B9139A">
        <w:t xml:space="preserve">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w:t>
      </w:r>
      <w:r w:rsidR="000111D6">
        <w:t>см.</w:t>
      </w:r>
      <w:r w:rsidR="00394432">
        <w:t xml:space="preserve">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000111D6">
        <w:t>см.</w:t>
      </w:r>
      <w:r w:rsidRPr="002B5106">
        <w:t xml:space="preserve"> рисунок </w:t>
      </w:r>
      <w:r w:rsidR="00FA1B7A">
        <w:t>5</w:t>
      </w:r>
      <w:r w:rsidRPr="002B5106">
        <w:t>.</w:t>
      </w:r>
      <w:r w:rsidR="00D94543">
        <w:t>9</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D94543">
            <w:pPr>
              <w:pStyle w:val="-2"/>
            </w:pPr>
            <w:r w:rsidRPr="00716F43">
              <w:t xml:space="preserve">Рисунок </w:t>
            </w:r>
            <w:r w:rsidR="00FA1B7A">
              <w:t>5</w:t>
            </w:r>
            <w:r w:rsidRPr="00716F43">
              <w:t>.</w:t>
            </w:r>
            <w:r w:rsidR="00D94543">
              <w:t>9</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AC0393">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 xml:space="preserve">на рисунке </w:t>
      </w:r>
      <w:r w:rsidR="00FA1B7A">
        <w:t>5</w:t>
      </w:r>
      <w:r w:rsidR="003A7E32" w:rsidRPr="00814168">
        <w:t>.</w:t>
      </w:r>
      <w:r w:rsidR="00D94543">
        <w:t>10</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D94543">
            <w:pPr>
              <w:pStyle w:val="-2"/>
            </w:pPr>
            <w:r w:rsidRPr="00951D92">
              <w:t xml:space="preserve">Рисунок </w:t>
            </w:r>
            <w:r w:rsidR="00FA1B7A">
              <w:t>5</w:t>
            </w:r>
            <w:r w:rsidRPr="00951D92">
              <w:t>.</w:t>
            </w:r>
            <w:r w:rsidR="00D94543">
              <w:t>10</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FA1B7A">
        <w:t>5</w:t>
      </w:r>
      <w:r w:rsidR="00235C3B" w:rsidRPr="00814168">
        <w:t>.</w:t>
      </w:r>
      <w:r w:rsidR="00D94543">
        <w:t>11</w:t>
      </w:r>
      <w:r w:rsidR="00235C3B" w:rsidRPr="00814168">
        <w:t>.</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D94543">
            <w:pPr>
              <w:pStyle w:val="-2"/>
            </w:pPr>
            <w:r w:rsidRPr="003C5B2A">
              <w:t xml:space="preserve">Рисунок </w:t>
            </w:r>
            <w:r w:rsidR="00FA1B7A">
              <w:t>5</w:t>
            </w:r>
            <w:r w:rsidRPr="003C5B2A">
              <w:t>.</w:t>
            </w:r>
            <w:r w:rsidR="00D94543">
              <w:t>11</w:t>
            </w:r>
            <w:r w:rsidRPr="003C5B2A">
              <w:t xml:space="preserve">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w:t>
      </w:r>
      <w:r w:rsidR="000111D6">
        <w:t>см.</w:t>
      </w:r>
      <w:r w:rsidR="004776B9" w:rsidRPr="004776B9">
        <w:t xml:space="preserve"> </w:t>
      </w:r>
      <w:r w:rsidR="004776B9">
        <w:t xml:space="preserve">раздел </w:t>
      </w:r>
      <w:r w:rsidR="00FA1B7A">
        <w:t>5</w:t>
      </w:r>
      <w:r w:rsidR="004776B9">
        <w:t>.2.7.1)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295E2B">
        <w:t>см. р</w:t>
      </w:r>
      <w:r w:rsidR="0090767E" w:rsidRPr="002D5617">
        <w:t xml:space="preserve">исунок </w:t>
      </w:r>
      <w:r w:rsidR="00295E2B">
        <w:t>5</w:t>
      </w:r>
      <w:r w:rsidR="0090767E" w:rsidRPr="002D5617">
        <w:t>.</w:t>
      </w:r>
      <w:r w:rsidR="00295E2B">
        <w:t>7</w:t>
      </w:r>
      <w:r w:rsidR="0090767E">
        <w:t>)</w:t>
      </w:r>
      <w:r w:rsidR="00F83481">
        <w:t>.</w:t>
      </w:r>
    </w:p>
    <w:p w:rsidR="00EA7A94" w:rsidRDefault="00EA7A94" w:rsidP="00AC0393">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w:t>
      </w:r>
      <w:r w:rsidRPr="0003150E">
        <w:rPr>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w:t>
      </w:r>
      <w:r w:rsidR="000111D6">
        <w:t>см.</w:t>
      </w:r>
      <w:r w:rsidR="007A21ED">
        <w:t xml:space="preserve">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w:t>
      </w:r>
      <w:r w:rsidR="000111D6">
        <w:t>см.</w:t>
      </w:r>
      <w:r w:rsidR="000B2C76">
        <w:t xml:space="preserve"> листинг</w:t>
      </w:r>
      <w:r w:rsidR="0045080E">
        <w:t>и</w:t>
      </w:r>
      <w:r w:rsidR="000B2C76">
        <w:t xml:space="preserve"> </w:t>
      </w:r>
      <w:r w:rsidR="00380EFC">
        <w:t>Д</w:t>
      </w:r>
      <w:r w:rsidR="000B2C76">
        <w:t xml:space="preserve">.14, </w:t>
      </w:r>
      <w:r w:rsidR="00380EFC">
        <w:t>Д</w:t>
      </w:r>
      <w:r w:rsidR="000B2C76">
        <w:t>.15)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AC0393">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бмен с которым ведется через входящую и исходящую очередь</w:t>
      </w:r>
      <w:r w:rsidR="00AD75CF">
        <w:t xml:space="preserve"> (</w:t>
      </w:r>
      <w:r w:rsidR="000111D6">
        <w:t>см.</w:t>
      </w:r>
      <w:r w:rsidR="00AD75CF">
        <w:t xml:space="preserve"> раздел </w:t>
      </w:r>
      <w:r w:rsidR="00FA1B7A">
        <w:t>5</w:t>
      </w:r>
      <w:r w:rsidR="00AD75CF">
        <w:t>.2.6)</w:t>
      </w:r>
      <w:r w:rsidR="00C77E00">
        <w:t>.</w:t>
      </w:r>
      <w:r w:rsidR="001E790D">
        <w:t xml:space="preserve"> Ввиду особенности </w:t>
      </w:r>
      <w:r w:rsidR="001E790D">
        <w:lastRenderedPageBreak/>
        <w:t>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0111D6">
        <w:t>см.</w:t>
      </w:r>
      <w:r w:rsidR="00427B09" w:rsidRPr="008517BE">
        <w:t xml:space="preserve"> листинг </w:t>
      </w:r>
      <w:r w:rsidR="00FA1B7A">
        <w:t>5</w:t>
      </w:r>
      <w:r w:rsidR="008517BE" w:rsidRPr="008517BE">
        <w:t>.1</w:t>
      </w:r>
      <w:r w:rsidR="00427B09">
        <w:t>)</w:t>
      </w:r>
      <w:r w:rsidR="0013730E">
        <w:t>.</w:t>
      </w:r>
    </w:p>
    <w:p w:rsidR="00727DA8" w:rsidRDefault="00727DA8" w:rsidP="00727DA8">
      <w:pPr>
        <w:pStyle w:val="-"/>
      </w:pPr>
      <w:r>
        <w:t xml:space="preserve">Листинг </w:t>
      </w:r>
      <w:r w:rsidR="00FA1B7A">
        <w:t>5</w:t>
      </w:r>
      <w:r>
        <w:t xml:space="preserve">.1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0111D6">
        <w:t>см.</w:t>
      </w:r>
      <w:r w:rsidR="00A97273" w:rsidRPr="00E032BE">
        <w:t xml:space="preserve"> листинг </w:t>
      </w:r>
      <w:r w:rsidR="00FA1B7A">
        <w:t>5</w:t>
      </w:r>
      <w:r w:rsidR="00E032BE" w:rsidRPr="00E032BE">
        <w:t>.2</w:t>
      </w:r>
      <w:r w:rsidR="00A97273">
        <w:t>)</w:t>
      </w:r>
      <w:r>
        <w:t>.</w:t>
      </w:r>
    </w:p>
    <w:p w:rsidR="00E032BE" w:rsidRPr="00E032BE" w:rsidRDefault="00E032BE" w:rsidP="00E032BE">
      <w:pPr>
        <w:pStyle w:val="-"/>
      </w:pPr>
      <w:r>
        <w:t xml:space="preserve">Листинг </w:t>
      </w:r>
      <w:r w:rsidR="00FA1B7A">
        <w:t>5</w:t>
      </w:r>
      <w:r>
        <w:t>.</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A36DC5"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FA1B7A">
            <w:pPr>
              <w:ind w:firstLine="0"/>
              <w:rPr>
                <w:szCs w:val="28"/>
              </w:rPr>
            </w:pPr>
            <w:r w:rsidRPr="002A53FE">
              <w:rPr>
                <w:szCs w:val="28"/>
              </w:rPr>
              <w:t>(</w:t>
            </w:r>
            <w:r w:rsidR="00FA1B7A">
              <w:rPr>
                <w:szCs w:val="28"/>
              </w:rPr>
              <w:t>5</w:t>
            </w:r>
            <w:r>
              <w:rPr>
                <w:szCs w:val="28"/>
              </w:rPr>
              <w:t>.1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55D02" w:rsidRDefault="003D71B1" w:rsidP="007406C6">
      <w:r w:rsidRPr="00AA1D45">
        <w:tab/>
      </w:r>
      <m:oMath>
        <m:r>
          <m:rPr>
            <m:sty m:val="p"/>
          </m:rPr>
          <w:rPr>
            <w:rFonts w:ascii="Cambria Math"/>
            <w:lang w:val="en-US"/>
          </w:rPr>
          <m:t>N</m:t>
        </m:r>
      </m:oMath>
      <w:r w:rsidRPr="00AA1D45">
        <w:t xml:space="preserve"> </w:t>
      </w:r>
      <w:r w:rsidR="00B86797" w:rsidRPr="00A55D02">
        <w:t>–</w:t>
      </w:r>
      <w:r w:rsidRPr="00A55D02">
        <w:t xml:space="preserve"> </w:t>
      </w:r>
      <w:r w:rsidR="00F82842" w:rsidRPr="00A55D02">
        <w:t>максимальное количество сообщений для обработки</w:t>
      </w:r>
      <w:r w:rsidRPr="00A55D02">
        <w:t>;</w:t>
      </w:r>
    </w:p>
    <w:p w:rsidR="007406C6" w:rsidRPr="00A55D02" w:rsidRDefault="003D71B1" w:rsidP="003D71B1">
      <w:r w:rsidRPr="00A55D02">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55D02">
        <w:t xml:space="preserve"> </w:t>
      </w:r>
      <w:r w:rsidR="00B86797" w:rsidRPr="00A55D02">
        <w:t>–</w:t>
      </w:r>
      <w:r w:rsidRPr="00A55D02">
        <w:t xml:space="preserve"> время кодирования/декодирования, мс;</w:t>
      </w:r>
    </w:p>
    <w:p w:rsidR="005C55EE" w:rsidRPr="00A55D02" w:rsidRDefault="005C55EE" w:rsidP="007406C6">
      <w:r w:rsidRPr="00A55D02">
        <w:t>При внутренних тестах значение времени кодирования/декодирования располагалось в пределах 0,01 – 0,0</w:t>
      </w:r>
      <w:r w:rsidR="005202C7">
        <w:t>2</w:t>
      </w:r>
      <w:r w:rsidRPr="00A55D02">
        <w:t xml:space="preserve"> мс. На данный момент сервер работает со следующими настройками:</w:t>
      </w:r>
    </w:p>
    <w:p w:rsidR="005C55EE" w:rsidRPr="00A55D02" w:rsidRDefault="00A36DC5"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005C55EE" w:rsidRPr="00A55D02">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A36DC5" w:rsidP="00E53FF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0,02</m:t>
                    </m:r>
                  </m:e>
                </m:d>
                <m:r>
                  <m:rPr>
                    <m:nor/>
                  </m:rPr>
                  <w:rPr>
                    <w:shd w:val="clear" w:color="auto" w:fill="FFFFFF"/>
                  </w:rPr>
                  <m:t xml:space="preserve"> = 12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w:t>
      </w:r>
      <w:r w:rsidR="00AF1283">
        <w:t>Д</w:t>
      </w:r>
      <w:r w:rsidR="00F06241">
        <w:t>.16</w:t>
      </w:r>
      <w:r w:rsidR="00354CF6">
        <w:t>.</w:t>
      </w:r>
    </w:p>
    <w:p w:rsidR="004A7A35" w:rsidRDefault="004A7A35" w:rsidP="00AC0393">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8367C3">
        <w:t>приложении В</w:t>
      </w:r>
      <w:r w:rsidR="00D74F90">
        <w:t>.</w:t>
      </w:r>
    </w:p>
    <w:p w:rsidR="00D87821" w:rsidRDefault="00D87821" w:rsidP="00AC0393">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w:t>
      </w:r>
      <w:r w:rsidR="000111D6">
        <w:t>см.</w:t>
      </w:r>
      <w:r w:rsidR="0084531B">
        <w:t xml:space="preserve">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AC0393">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w:t>
      </w:r>
      <w:r w:rsidR="000111D6">
        <w:t>см.</w:t>
      </w:r>
      <w:r w:rsidR="004D221D">
        <w:t xml:space="preserve">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w:t>
      </w:r>
      <w:r w:rsidR="000111D6">
        <w:t>см.</w:t>
      </w:r>
      <w:r w:rsidR="004D221D">
        <w:t xml:space="preserve"> раздел </w:t>
      </w:r>
      <w:r w:rsidR="00FA1B7A">
        <w:t>5</w:t>
      </w:r>
      <w:r w:rsidR="004D221D">
        <w:t>.2.3.1)</w:t>
      </w:r>
      <w:r w:rsidR="00C969BC">
        <w:t>.</w:t>
      </w:r>
    </w:p>
    <w:p w:rsidR="00D87821" w:rsidRDefault="00D87821" w:rsidP="00AC0393">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AC0393">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При получении команды от IVR процессора (</w:t>
      </w:r>
      <w:r w:rsidR="000111D6">
        <w:t>см.</w:t>
      </w:r>
      <w:r>
        <w:t xml:space="preserve">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w:t>
      </w:r>
      <w:r w:rsidR="000111D6">
        <w:t>см.</w:t>
      </w:r>
      <w:r w:rsidR="00824119">
        <w:t xml:space="preserve"> разделы </w:t>
      </w:r>
      <w:r w:rsidR="00FA1B7A">
        <w:t>5</w:t>
      </w:r>
      <w:r w:rsidR="00824119" w:rsidRPr="00824119">
        <w:t>.2.2.5</w:t>
      </w:r>
      <w:r w:rsidR="00824119">
        <w:t xml:space="preserve">, </w:t>
      </w:r>
      <w:r w:rsidR="00FA1B7A">
        <w:t>5</w:t>
      </w:r>
      <w:r w:rsidR="00932757" w:rsidRPr="00932757">
        <w:t>.2.3.1</w:t>
      </w:r>
      <w:r w:rsidR="00932757">
        <w:t xml:space="preserve">, </w:t>
      </w:r>
      <w:r w:rsidR="00FA1B7A">
        <w:t>5</w:t>
      </w:r>
      <w:r w:rsidR="00824119" w:rsidRPr="00824119">
        <w:t>.2.3.3</w:t>
      </w:r>
      <w:r w:rsidR="00824119">
        <w:t xml:space="preserve">, </w:t>
      </w:r>
      <w:r w:rsidR="00FA1B7A">
        <w:t>5</w:t>
      </w:r>
      <w:r w:rsidR="00824119" w:rsidRPr="00824119">
        <w:t>.2.5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AC0393">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w:t>
      </w:r>
      <w:r w:rsidR="000111D6">
        <w:t>см.</w:t>
      </w:r>
      <w:r w:rsidR="00DD7173">
        <w:t xml:space="preserve">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После заполнения всех параметров вызова (</w:t>
      </w:r>
      <w:r w:rsidR="000111D6">
        <w:t>см.</w:t>
      </w:r>
      <w:r>
        <w:t xml:space="preserve"> разделы </w:t>
      </w:r>
      <w:r w:rsidR="00FA1B7A">
        <w:t>5</w:t>
      </w:r>
      <w:r w:rsidRPr="004E7FC1">
        <w:t>.2.2.4</w:t>
      </w:r>
      <w:r>
        <w:t xml:space="preserve">, </w:t>
      </w:r>
      <w:r w:rsidR="00FA1B7A">
        <w:t>5</w:t>
      </w:r>
      <w:r>
        <w:t>.2.2.5)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w:t>
      </w:r>
      <w:r w:rsidR="000111D6">
        <w:t>см.</w:t>
      </w:r>
      <w:r>
        <w:t xml:space="preserve">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w:t>
      </w:r>
      <w:r w:rsidR="000111D6">
        <w:t>см.</w:t>
      </w:r>
      <w:r>
        <w:t xml:space="preserve"> рисунок</w:t>
      </w:r>
      <w:r w:rsidR="00FA1B7A">
        <w:t xml:space="preserve"> </w:t>
      </w:r>
      <w:r w:rsidR="00D94543">
        <w:t>5</w:t>
      </w:r>
      <w:r w:rsidR="00FA1B7A">
        <w:t>.1</w:t>
      </w:r>
      <w:r w:rsidR="00D94543">
        <w:t>2</w:t>
      </w:r>
      <w:r>
        <w:t>)</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D94543">
            <w:pPr>
              <w:pStyle w:val="-2"/>
            </w:pPr>
            <w:r>
              <w:t xml:space="preserve">Рисунок </w:t>
            </w:r>
            <w:r w:rsidR="00FA1B7A">
              <w:t>5</w:t>
            </w:r>
            <w:r>
              <w:t>.1</w:t>
            </w:r>
            <w:r w:rsidR="00D94543">
              <w:t>2</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AC0393">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w:t>
      </w:r>
      <w:r w:rsidR="000111D6">
        <w:t>см.</w:t>
      </w:r>
      <w:r>
        <w:t xml:space="preserve">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w:t>
      </w:r>
      <w:r w:rsidR="000111D6">
        <w:t>см.</w:t>
      </w:r>
      <w:r w:rsidR="009A207F">
        <w:t xml:space="preserve"> раздел</w:t>
      </w:r>
      <w:r w:rsidR="00BC0B16">
        <w:t xml:space="preserve">ы </w:t>
      </w:r>
      <w:r w:rsidR="00527E36">
        <w:t>5</w:t>
      </w:r>
      <w:r w:rsidR="00BC0B16" w:rsidRPr="00BC0B16">
        <w:t>.2.3.2</w:t>
      </w:r>
      <w:r w:rsidR="00BC0B16">
        <w:t xml:space="preserve">, </w:t>
      </w:r>
      <w:r w:rsidR="00527E36">
        <w:t>5</w:t>
      </w:r>
      <w:r w:rsidR="00BC0B16" w:rsidRPr="00BC0B16">
        <w:t>.2.4</w:t>
      </w:r>
      <w:r w:rsidR="009A207F">
        <w:t>).</w:t>
      </w:r>
    </w:p>
    <w:p w:rsidR="00D87821" w:rsidRDefault="00D87821" w:rsidP="00AC0393">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w:t>
      </w:r>
      <w:r w:rsidR="000111D6">
        <w:t>см.</w:t>
      </w:r>
      <w:r w:rsidR="001B1D78">
        <w:t xml:space="preserve">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w:t>
      </w:r>
      <w:r w:rsidR="000111D6">
        <w:t>см.</w:t>
      </w:r>
      <w:r w:rsidR="006120E8">
        <w:t xml:space="preserve"> раздел </w:t>
      </w:r>
      <w:r w:rsidR="00527E36">
        <w:t>5</w:t>
      </w:r>
      <w:r w:rsidR="006120E8">
        <w:t>.2.2.5)</w:t>
      </w:r>
      <w:r>
        <w:t>.</w:t>
      </w:r>
    </w:p>
    <w:p w:rsidR="00720B90" w:rsidRDefault="00720B90" w:rsidP="00720B90"/>
    <w:p w:rsidR="00386E9D" w:rsidRPr="008E73AB" w:rsidRDefault="00345623" w:rsidP="00386E9D">
      <w:pPr>
        <w:pStyle w:val="10"/>
      </w:pPr>
      <w:bookmarkStart w:id="14" w:name="_Toc421987671"/>
      <w:r>
        <w:lastRenderedPageBreak/>
        <w:t>ТЕхнико</w:t>
      </w:r>
      <w:r w:rsidR="008210C6">
        <w:rPr>
          <w:szCs w:val="28"/>
        </w:rPr>
        <w:t>-</w:t>
      </w:r>
      <w:r>
        <w:rPr>
          <w:szCs w:val="28"/>
        </w:rPr>
        <w:t>экономическое обоснование</w:t>
      </w:r>
      <w:bookmarkEnd w:id="14"/>
    </w:p>
    <w:p w:rsidR="00D9223B" w:rsidRPr="00C87945" w:rsidRDefault="00D9223B" w:rsidP="00D9223B">
      <w:pPr>
        <w:pStyle w:val="2"/>
      </w:pPr>
      <w:bookmarkStart w:id="15" w:name="_Toc417422593"/>
      <w:bookmarkStart w:id="16" w:name="_Toc421987672"/>
      <w:r w:rsidRPr="00C87945">
        <w:t>Цель дипломного проекта</w:t>
      </w:r>
      <w:bookmarkEnd w:id="15"/>
      <w:bookmarkEnd w:id="16"/>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7" w:name="_Toc417422596"/>
      <w:bookmarkStart w:id="18" w:name="_Toc421987673"/>
      <w:r w:rsidRPr="00C87945">
        <w:t>Источники</w:t>
      </w:r>
      <w:r>
        <w:t xml:space="preserve"> </w:t>
      </w:r>
      <w:r w:rsidRPr="00C87945">
        <w:t>экономии</w:t>
      </w:r>
      <w:r>
        <w:t xml:space="preserve">, дохода, </w:t>
      </w:r>
      <w:r w:rsidRPr="00C87945">
        <w:t>финансирования</w:t>
      </w:r>
      <w:bookmarkEnd w:id="17"/>
      <w:bookmarkEnd w:id="18"/>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9" w:name="_Toc417422597"/>
      <w:bookmarkStart w:id="20" w:name="_Toc421987674"/>
      <w:r w:rsidRPr="00C87945">
        <w:t>Порядок проектирования системы</w:t>
      </w:r>
      <w:bookmarkEnd w:id="19"/>
      <w:bookmarkEnd w:id="20"/>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1" w:name="_Toc417422598"/>
      <w:bookmarkStart w:id="22" w:name="_Toc421987675"/>
      <w:r w:rsidRPr="00C87945">
        <w:t>Расчет себестоимости разработки</w:t>
      </w:r>
      <w:bookmarkEnd w:id="21"/>
      <w:bookmarkEnd w:id="22"/>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AC0393">
      <w:pPr>
        <w:pStyle w:val="3"/>
      </w:pPr>
      <w:bookmarkStart w:id="23" w:name="_Toc417422297"/>
      <w:bookmarkStart w:id="24" w:name="_Toc417422599"/>
      <w:r>
        <w:t>Оплата труда сотрудников</w:t>
      </w:r>
      <w:bookmarkEnd w:id="23"/>
      <w:bookmarkEnd w:id="24"/>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 xml:space="preserve">Расчет основной заработной платы приведен в таблице </w:t>
      </w:r>
      <w:r w:rsidR="00527E36">
        <w:rPr>
          <w:szCs w:val="28"/>
        </w:rPr>
        <w:t>6</w:t>
      </w:r>
      <w:r w:rsidRPr="00C87945">
        <w:rPr>
          <w:szCs w:val="28"/>
        </w:rPr>
        <w:t>.1.</w:t>
      </w:r>
    </w:p>
    <w:p w:rsidR="00D9223B" w:rsidRDefault="00D9223B" w:rsidP="007B1BBC">
      <w:pPr>
        <w:pStyle w:val="-"/>
      </w:pPr>
      <w:r w:rsidRPr="00C87945">
        <w:t xml:space="preserve">Таблица </w:t>
      </w:r>
      <w:r w:rsidR="00527E36">
        <w:t>6</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0" w:type="dxa"/>
          <w:right w:w="10" w:type="dxa"/>
        </w:tblCellMar>
        <w:tblLook w:val="0000"/>
      </w:tblPr>
      <w:tblGrid>
        <w:gridCol w:w="1979"/>
        <w:gridCol w:w="2240"/>
        <w:gridCol w:w="1558"/>
        <w:gridCol w:w="1053"/>
        <w:gridCol w:w="1518"/>
        <w:gridCol w:w="1223"/>
      </w:tblGrid>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55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793"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39"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011812">
        <w:trPr>
          <w:cantSplit/>
          <w:jc w:val="center"/>
        </w:trPr>
        <w:tc>
          <w:tcPr>
            <w:tcW w:w="1034"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17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4"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55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793"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39"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011812">
        <w:trPr>
          <w:cantSplit/>
          <w:jc w:val="center"/>
        </w:trPr>
        <w:tc>
          <w:tcPr>
            <w:tcW w:w="103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17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1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55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793"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011812">
        <w:trPr>
          <w:cantSplit/>
          <w:jc w:val="center"/>
        </w:trPr>
        <w:tc>
          <w:tcPr>
            <w:tcW w:w="103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170"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1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170"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39"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lastRenderedPageBreak/>
              <w:t>Заключительный этап</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AC0393">
      <w:pPr>
        <w:pStyle w:val="3"/>
      </w:pPr>
      <w:bookmarkStart w:id="25" w:name="_Toc417422298"/>
      <w:bookmarkStart w:id="26" w:name="_Toc417422600"/>
      <w:r>
        <w:t>Отчисления на социальные нужды</w:t>
      </w:r>
      <w:bookmarkEnd w:id="25"/>
      <w:bookmarkEnd w:id="26"/>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A36DC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A36DC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A36DC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A36DC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A36DC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lastRenderedPageBreak/>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A36DC5"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A36DC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A36DC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AC0393">
      <w:pPr>
        <w:pStyle w:val="3"/>
      </w:pPr>
      <w:bookmarkStart w:id="27" w:name="_Toc417422299"/>
      <w:bookmarkStart w:id="28" w:name="_Toc417422601"/>
      <w:r>
        <w:t>Прочие расходы</w:t>
      </w:r>
      <w:bookmarkEnd w:id="27"/>
      <w:bookmarkEnd w:id="28"/>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A36DC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A36DC5"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lastRenderedPageBreak/>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527E36">
        <w:t>6</w:t>
      </w:r>
      <w:r w:rsidRPr="00C87945">
        <w:t>.2.</w:t>
      </w:r>
    </w:p>
    <w:p w:rsidR="00D9223B" w:rsidRPr="006E5E6F" w:rsidRDefault="00D9223B" w:rsidP="007B1BBC">
      <w:pPr>
        <w:pStyle w:val="-"/>
      </w:pPr>
      <w:r w:rsidRPr="00C87945">
        <w:t xml:space="preserve">Таблица </w:t>
      </w:r>
      <w:r w:rsidR="00527E36">
        <w:t>6</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9" w:name="_Toc417422602"/>
      <w:bookmarkStart w:id="30" w:name="_Toc421987676"/>
      <w:r>
        <w:t>Движение денежных средств</w:t>
      </w:r>
      <w:bookmarkEnd w:id="29"/>
      <w:bookmarkEnd w:id="30"/>
    </w:p>
    <w:p w:rsidR="00D9223B" w:rsidRPr="00D9223B" w:rsidRDefault="00D9223B" w:rsidP="00D9223B">
      <w:pPr>
        <w:rPr>
          <w:szCs w:val="28"/>
          <w:lang w:val="en-US"/>
        </w:rPr>
      </w:pPr>
      <w:r>
        <w:t xml:space="preserve">В таблице </w:t>
      </w:r>
      <w:r w:rsidR="00527E36">
        <w:t>6</w:t>
      </w:r>
      <w:r>
        <w:t>.</w:t>
      </w:r>
      <w:r w:rsidR="005204D9" w:rsidRPr="005204D9">
        <w:t>4</w:t>
      </w:r>
      <w:r>
        <w:t xml:space="preserve">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527E36">
        <w:t>6</w:t>
      </w:r>
      <w:r>
        <w:t>.</w:t>
      </w:r>
      <w:r w:rsidR="005204D9" w:rsidRPr="005204D9">
        <w:t>3</w:t>
      </w:r>
      <w:r>
        <w:t xml:space="preserve">.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527E36">
        <w:t>6</w:t>
      </w:r>
      <w:r w:rsidRPr="00C87945">
        <w:t>.</w:t>
      </w:r>
      <w:r w:rsidR="005204D9">
        <w:rPr>
          <w:lang w:val="en-US"/>
        </w:rPr>
        <w:t>3</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527E36">
        <w:t>6</w:t>
      </w:r>
      <w:r w:rsidRPr="00C87945">
        <w:t>.</w:t>
      </w:r>
      <w:r w:rsidR="005204D9">
        <w:rPr>
          <w:lang w:val="en-US"/>
        </w:rPr>
        <w:t>4</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lastRenderedPageBreak/>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w:t>
      </w:r>
      <w:r w:rsidR="005204D9">
        <w:t>менно, по</w:t>
      </w:r>
      <w:r w:rsidR="005204D9" w:rsidRPr="005204D9">
        <w:t xml:space="preserve"> </w:t>
      </w:r>
      <w:r>
        <w:t>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5204D9">
            <w:pPr>
              <w:ind w:firstLine="0"/>
              <w:rPr>
                <w:szCs w:val="28"/>
              </w:rPr>
            </w:pPr>
            <w:r w:rsidRPr="002A53FE">
              <w:rPr>
                <w:szCs w:val="28"/>
              </w:rPr>
              <w:t>(</w:t>
            </w:r>
            <w:r w:rsidR="00527E36">
              <w:rPr>
                <w:szCs w:val="28"/>
              </w:rPr>
              <w:t>6</w:t>
            </w:r>
            <w:r>
              <w:rPr>
                <w:szCs w:val="28"/>
              </w:rPr>
              <w:t>.</w:t>
            </w:r>
            <w:r w:rsidR="005204D9">
              <w:rPr>
                <w:szCs w:val="28"/>
                <w:lang w:val="en-US"/>
              </w:rPr>
              <w:t>6</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5204D9">
            <w:pPr>
              <w:ind w:firstLine="0"/>
              <w:rPr>
                <w:szCs w:val="28"/>
              </w:rPr>
            </w:pPr>
            <w:r w:rsidRPr="002A53FE">
              <w:rPr>
                <w:szCs w:val="28"/>
              </w:rPr>
              <w:t>(</w:t>
            </w:r>
            <w:r w:rsidR="00527E36">
              <w:rPr>
                <w:szCs w:val="28"/>
              </w:rPr>
              <w:t>6</w:t>
            </w:r>
            <w:r>
              <w:rPr>
                <w:szCs w:val="28"/>
              </w:rPr>
              <w:t>.</w:t>
            </w:r>
            <w:r w:rsidR="005204D9">
              <w:rPr>
                <w:szCs w:val="28"/>
                <w:lang w:val="en-US"/>
              </w:rPr>
              <w:t>7</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5204D9">
            <w:pPr>
              <w:ind w:firstLine="0"/>
              <w:rPr>
                <w:szCs w:val="28"/>
                <w:lang w:val="en-US"/>
              </w:rPr>
            </w:pPr>
            <w:r w:rsidRPr="002A53FE">
              <w:rPr>
                <w:szCs w:val="28"/>
              </w:rPr>
              <w:t>(</w:t>
            </w:r>
            <w:r w:rsidR="00527E36">
              <w:rPr>
                <w:szCs w:val="28"/>
              </w:rPr>
              <w:t>6</w:t>
            </w:r>
            <w:r>
              <w:rPr>
                <w:szCs w:val="28"/>
                <w:lang w:val="en-US"/>
              </w:rPr>
              <w:t>.</w:t>
            </w:r>
            <w:r w:rsidR="005204D9">
              <w:rPr>
                <w:szCs w:val="28"/>
                <w:lang w:val="en-US"/>
              </w:rPr>
              <w:t>8</w:t>
            </w:r>
            <w:r>
              <w:rPr>
                <w:szCs w:val="28"/>
                <w:lang w:val="en-US"/>
              </w:rPr>
              <w:t>)</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8.8pt" o:ole="">
            <v:imagedata r:id="rId31" o:title=""/>
          </v:shape>
          <o:OLEObject Type="Embed" ProgID="Equation.3" ShapeID="_x0000_i1025" DrawAspect="Content" ObjectID="_1495736333"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95pt;height:18.8pt" o:ole="">
            <v:imagedata r:id="rId33" o:title=""/>
          </v:shape>
          <o:OLEObject Type="Embed" ProgID="Equation.3" ShapeID="_x0000_i1026" DrawAspect="Content" ObjectID="_1495736334"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1" w:name="_Toc421987677"/>
      <w:r>
        <w:lastRenderedPageBreak/>
        <w:t>БЕЗОПАСНОСТЬ ЖИЗНЕДЕЯТЕЛЬНОСТИ</w:t>
      </w:r>
      <w:bookmarkEnd w:id="31"/>
    </w:p>
    <w:p w:rsidR="00D9223B" w:rsidRPr="0034115C" w:rsidRDefault="00D9223B" w:rsidP="00D9223B">
      <w:pPr>
        <w:pStyle w:val="2"/>
        <w:rPr>
          <w:lang w:val="en-US"/>
        </w:rPr>
      </w:pPr>
      <w:bookmarkStart w:id="32" w:name="_Toc416723821"/>
      <w:bookmarkStart w:id="33" w:name="_Toc421987678"/>
      <w:r w:rsidRPr="0034115C">
        <w:t>Характеристика условий труда программиста</w:t>
      </w:r>
      <w:bookmarkEnd w:id="32"/>
      <w:bookmarkEnd w:id="33"/>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4" w:name="_Toc416723822"/>
      <w:bookmarkStart w:id="35" w:name="_Toc421987679"/>
      <w:r w:rsidRPr="0034115C">
        <w:t>Эргономические требования к рабочему месту</w:t>
      </w:r>
      <w:bookmarkEnd w:id="34"/>
      <w:bookmarkEnd w:id="35"/>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527E36" w:rsidRPr="0034115C" w:rsidRDefault="008F764C" w:rsidP="00D9223B">
      <w:r>
        <w:t>Описанные зоны показаны на рисунке 7.1.</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527E36">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527E36">
              <w:t>7</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lastRenderedPageBreak/>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 xml:space="preserve">мм). </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w:t>
      </w:r>
      <w:r w:rsidR="002B6FFB">
        <w:rPr>
          <w:lang w:val="en-US"/>
        </w:rPr>
        <w:t xml:space="preserve"> </w:t>
      </w:r>
      <w:r w:rsidR="002B6FFB">
        <w:t>–</w:t>
      </w:r>
      <w:r w:rsidR="002B6FFB">
        <w:rPr>
          <w:lang w:val="en-US"/>
        </w:rPr>
        <w:t xml:space="preserve"> </w:t>
      </w:r>
      <w:r w:rsidRPr="0034115C">
        <w:t>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00EF42C1">
        <w:t>;</w:t>
      </w:r>
    </w:p>
    <w:p w:rsidR="00D9223B" w:rsidRPr="0034115C" w:rsidRDefault="00EF42C1" w:rsidP="00A222DC">
      <w:pPr>
        <w:pStyle w:val="a0"/>
      </w:pPr>
      <w:r>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002B6FFB">
        <w:rPr>
          <w:lang w:val="en-US"/>
        </w:rPr>
        <w:t xml:space="preserve"> </w:t>
      </w:r>
      <w:r w:rsidR="002B6FFB">
        <w:t>–</w:t>
      </w:r>
      <w:r w:rsidR="002B6FFB">
        <w:rPr>
          <w:lang w:val="en-US"/>
        </w:rPr>
        <w:t xml:space="preserve"> </w:t>
      </w:r>
      <w:r w:rsidRPr="0034115C">
        <w:t>100</w:t>
      </w:r>
      <w:r w:rsidRPr="0034115C">
        <w:sym w:font="Symbol" w:char="F0B0"/>
      </w:r>
      <w:r w:rsidR="00EF42C1">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6" w:name="_Toc416723823"/>
      <w:bookmarkStart w:id="37" w:name="_Toc421987680"/>
      <w:r w:rsidRPr="0034115C">
        <w:t>Режим труда</w:t>
      </w:r>
      <w:bookmarkEnd w:id="36"/>
      <w:bookmarkEnd w:id="37"/>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AE5142">
        <w:rPr>
          <w:snapToGrid w:val="0"/>
        </w:rPr>
        <w:t>7</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Default="005B7DFE" w:rsidP="00D9223B">
      <w:pPr>
        <w:rPr>
          <w:rStyle w:val="af9"/>
          <w:b w:val="0"/>
          <w:bCs w:val="0"/>
          <w:i w:val="0"/>
          <w:iCs w:val="0"/>
          <w:snapToGrid w:val="0"/>
        </w:rPr>
      </w:pPr>
    </w:p>
    <w:p w:rsidR="00D8621C" w:rsidRPr="0034115C" w:rsidRDefault="00D8621C"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AE5142">
        <w:rPr>
          <w:rStyle w:val="af9"/>
          <w:b w:val="0"/>
          <w:bCs w:val="0"/>
          <w:i w:val="0"/>
          <w:iCs w:val="0"/>
        </w:rPr>
        <w:t>7</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8" w:name="_Toc416723824"/>
      <w:bookmarkStart w:id="39" w:name="_Toc421987681"/>
      <w:r w:rsidRPr="0034115C">
        <w:t>Требования к производственным помещениям</w:t>
      </w:r>
      <w:bookmarkEnd w:id="38"/>
      <w:bookmarkEnd w:id="39"/>
      <w:r w:rsidRPr="0034115C">
        <w:tab/>
      </w:r>
    </w:p>
    <w:p w:rsidR="00D9223B" w:rsidRPr="0034115C" w:rsidRDefault="00D9223B" w:rsidP="00AC0393">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AC0393">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lastRenderedPageBreak/>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AC0393">
      <w:pPr>
        <w:pStyle w:val="3"/>
      </w:pPr>
      <w:bookmarkStart w:id="40" w:name="_Toc415611559"/>
      <w:r w:rsidRPr="0034115C">
        <w:lastRenderedPageBreak/>
        <w:t>Шум</w:t>
      </w:r>
      <w:bookmarkEnd w:id="40"/>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AE5142">
        <w:rPr>
          <w:snapToGrid w:val="0"/>
        </w:rPr>
        <w:t>7</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AE5142">
        <w:rPr>
          <w:rStyle w:val="af9"/>
          <w:b w:val="0"/>
          <w:i w:val="0"/>
        </w:rPr>
        <w:t>7</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AE5142">
        <w:rPr>
          <w:snapToGrid w:val="0"/>
        </w:rPr>
        <w:t>7</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AE5142">
        <w:rPr>
          <w:snapToGrid w:val="0"/>
        </w:rPr>
        <w:t>7</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AC0393">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4260A0" w:rsidRPr="004260A0">
        <w:t xml:space="preserve"> (</w:t>
      </w:r>
      <w:r w:rsidR="004260A0">
        <w:t>таблица 7.4</w:t>
      </w:r>
      <w:r w:rsidR="004260A0" w:rsidRPr="004260A0">
        <w:t>)</w:t>
      </w:r>
      <w:r w:rsidR="006D7DEB">
        <w:t>.</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AE5142">
        <w:rPr>
          <w:snapToGrid w:val="0"/>
        </w:rPr>
        <w:t>7</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AC0393">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0014262B">
        <w:rPr>
          <w:bCs/>
          <w:snapToGrid w:val="0"/>
        </w:rPr>
        <w:t>03 указаны в таблице 7.6.</w:t>
      </w:r>
    </w:p>
    <w:p w:rsidR="00D9223B" w:rsidRPr="0034115C" w:rsidRDefault="00D9223B" w:rsidP="007B1BBC">
      <w:pPr>
        <w:pStyle w:val="-"/>
      </w:pPr>
      <w:r w:rsidRPr="001E14CD">
        <w:rPr>
          <w:rStyle w:val="af9"/>
          <w:b w:val="0"/>
          <w:i w:val="0"/>
        </w:rPr>
        <w:t xml:space="preserve">Таблица </w:t>
      </w:r>
      <w:r w:rsidR="00AE5142">
        <w:rPr>
          <w:rStyle w:val="af9"/>
          <w:b w:val="0"/>
          <w:i w:val="0"/>
        </w:rPr>
        <w:t>7</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1" w:name="_Toc416723825"/>
      <w:bookmarkStart w:id="42" w:name="_Toc421987682"/>
      <w:r w:rsidRPr="0034115C">
        <w:lastRenderedPageBreak/>
        <w:t>Пожарная безопасность</w:t>
      </w:r>
      <w:bookmarkEnd w:id="41"/>
      <w:bookmarkEnd w:id="42"/>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AC0393">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Default="00E94EBA" w:rsidP="00E94EBA">
      <w:pPr>
        <w:pStyle w:val="10"/>
        <w:rPr>
          <w:lang w:val="en-US"/>
        </w:rPr>
      </w:pPr>
      <w:bookmarkStart w:id="43" w:name="_Toc421987683"/>
      <w:r>
        <w:lastRenderedPageBreak/>
        <w:t>ЗАКЛЮЧЕНИЕ</w:t>
      </w:r>
      <w:bookmarkEnd w:id="43"/>
    </w:p>
    <w:p w:rsidR="00B64332" w:rsidRPr="00805EED" w:rsidRDefault="008136F6" w:rsidP="008136F6">
      <w:r>
        <w:t>К</w:t>
      </w:r>
      <w:r w:rsidR="00B64332" w:rsidRPr="00805EED">
        <w:t xml:space="preserve">оличество поддерживаемых протоколов сигнализации </w:t>
      </w:r>
      <w:r w:rsidR="00805EED" w:rsidRPr="00805EED">
        <w:t xml:space="preserve">соответствует </w:t>
      </w:r>
      <w:r w:rsidR="00B64332" w:rsidRPr="00805EED">
        <w:t>протоколам, поддерживаемым на устройстве</w:t>
      </w:r>
      <w:r w:rsidR="00805EED">
        <w:t>,</w:t>
      </w:r>
      <w:r w:rsidR="00805EED" w:rsidRPr="00805EED">
        <w:t xml:space="preserve"> и работа с ними ведется через общее ядро обработки вызовов</w:t>
      </w:r>
      <w:r>
        <w:t>.</w:t>
      </w:r>
    </w:p>
    <w:p w:rsidR="00B64332" w:rsidRDefault="00805EED" w:rsidP="00323B9E">
      <w:r>
        <w:t xml:space="preserve">Модуль </w:t>
      </w:r>
      <w:r>
        <w:rPr>
          <w:lang w:val="en-US"/>
        </w:rPr>
        <w:t>IVR</w:t>
      </w:r>
      <w:r w:rsidRPr="00805EED">
        <w:t xml:space="preserve"> </w:t>
      </w:r>
      <w:r>
        <w:t>имеет модульную архитектуру</w:t>
      </w:r>
      <w:r w:rsidR="00323B9E">
        <w:t>,</w:t>
      </w:r>
      <w:r>
        <w:t xml:space="preserve"> </w:t>
      </w:r>
      <w:r w:rsidR="002A3031">
        <w:t>в которую входят</w:t>
      </w:r>
      <w:r w:rsidR="00323B9E">
        <w:t>:</w:t>
      </w:r>
    </w:p>
    <w:p w:rsidR="00323B9E" w:rsidRDefault="00323B9E" w:rsidP="00323B9E">
      <w:pPr>
        <w:pStyle w:val="a0"/>
      </w:pPr>
      <w:r>
        <w:t>модуль обработки вызовов;</w:t>
      </w:r>
    </w:p>
    <w:p w:rsidR="00BD517F" w:rsidRDefault="00323B9E" w:rsidP="00BD517F">
      <w:pPr>
        <w:pStyle w:val="a0"/>
      </w:pPr>
      <w:r>
        <w:rPr>
          <w:lang w:val="en-US"/>
        </w:rPr>
        <w:t>SMARTI</w:t>
      </w:r>
      <w:r>
        <w:t xml:space="preserve"> </w:t>
      </w:r>
      <w:r w:rsidRPr="008D444F">
        <w:t>–</w:t>
      </w:r>
      <w:r>
        <w:t xml:space="preserve"> сервер</w:t>
      </w:r>
      <w:r w:rsidR="00BD517F">
        <w:t>.</w:t>
      </w:r>
    </w:p>
    <w:p w:rsidR="00D209D9" w:rsidRDefault="00BD517F" w:rsidP="00BD517F">
      <w:r>
        <w:t xml:space="preserve"> </w:t>
      </w:r>
      <w:r w:rsidR="00323B9E">
        <w:t xml:space="preserve">Для межмодульного взаимодействия разработан протокол </w:t>
      </w:r>
      <w:r w:rsidR="00323B9E">
        <w:rPr>
          <w:lang w:val="en-US"/>
        </w:rPr>
        <w:t>SMARTI</w:t>
      </w:r>
      <w:r w:rsidR="00323B9E">
        <w:t xml:space="preserve">, который предоставляет возможности управления как отдельными сессиями, так и подключением в целом. Контроль работоспособности </w:t>
      </w:r>
      <w:r w:rsidR="00D209D9">
        <w:t xml:space="preserve">модулей </w:t>
      </w:r>
      <w:r w:rsidR="00D209D9">
        <w:rPr>
          <w:lang w:val="en-US"/>
        </w:rPr>
        <w:t>SMARTI</w:t>
      </w:r>
      <w:r w:rsidR="00D209D9">
        <w:t xml:space="preserve"> </w:t>
      </w:r>
      <w:r w:rsidR="00D209D9" w:rsidRPr="008D444F">
        <w:t>–</w:t>
      </w:r>
      <w:r w:rsidR="00D209D9">
        <w:t xml:space="preserve"> сервер и </w:t>
      </w:r>
      <w:r w:rsidR="00D209D9">
        <w:rPr>
          <w:lang w:val="en-US"/>
        </w:rPr>
        <w:t>IVR</w:t>
      </w:r>
      <w:r w:rsidR="00D209D9">
        <w:t xml:space="preserve"> процессор </w:t>
      </w:r>
      <w:r w:rsidR="00323B9E">
        <w:t xml:space="preserve">реализован на основе механизма </w:t>
      </w:r>
      <w:r w:rsidR="00323B9E">
        <w:rPr>
          <w:lang w:val="en-US"/>
        </w:rPr>
        <w:t>keep</w:t>
      </w:r>
      <w:r w:rsidR="00323B9E" w:rsidRPr="00323B9E">
        <w:t xml:space="preserve"> </w:t>
      </w:r>
      <w:r w:rsidR="00323B9E" w:rsidRPr="008D444F">
        <w:t>–</w:t>
      </w:r>
      <w:r w:rsidR="00323B9E" w:rsidRPr="00323B9E">
        <w:t xml:space="preserve"> </w:t>
      </w:r>
      <w:r w:rsidR="00323B9E">
        <w:rPr>
          <w:lang w:val="en-US"/>
        </w:rPr>
        <w:t>alive</w:t>
      </w:r>
      <w:r w:rsidR="00323B9E" w:rsidRPr="00323B9E">
        <w:t xml:space="preserve"> (</w:t>
      </w:r>
      <w:r w:rsidR="00D209D9">
        <w:t xml:space="preserve">сообщения </w:t>
      </w:r>
      <w:r w:rsidR="00323B9E">
        <w:rPr>
          <w:lang w:val="en-US"/>
        </w:rPr>
        <w:t>connectionUpdateRequest</w:t>
      </w:r>
      <w:r w:rsidR="00323B9E" w:rsidRPr="00323B9E">
        <w:t xml:space="preserve">, </w:t>
      </w:r>
      <w:r w:rsidR="00323B9E">
        <w:rPr>
          <w:lang w:val="en-US"/>
        </w:rPr>
        <w:t>connectionUpdateResponse</w:t>
      </w:r>
      <w:r w:rsidR="00323B9E">
        <w:t xml:space="preserve"> в </w:t>
      </w:r>
      <w:r w:rsidR="00D209D9">
        <w:t>терминологии</w:t>
      </w:r>
      <w:r w:rsidR="00323B9E">
        <w:t xml:space="preserve"> </w:t>
      </w:r>
      <w:r w:rsidR="00323B9E">
        <w:rPr>
          <w:lang w:val="en-US"/>
        </w:rPr>
        <w:t>SMARTI</w:t>
      </w:r>
      <w:r w:rsidR="00323B9E" w:rsidRPr="00323B9E">
        <w:t>)</w:t>
      </w:r>
      <w:r w:rsidR="00D209D9">
        <w:t>. Ведется контроль как отдельно взятой сессии</w:t>
      </w:r>
      <w:r>
        <w:t>,</w:t>
      </w:r>
      <w:r w:rsidR="00D209D9">
        <w:t xml:space="preserve"> так и общего подключения. Модуль обработки вызовов контролирует </w:t>
      </w:r>
      <w:r w:rsidR="00D209D9">
        <w:rPr>
          <w:lang w:val="en-US"/>
        </w:rPr>
        <w:t>SMARTI</w:t>
      </w:r>
      <w:r w:rsidR="00D209D9">
        <w:t xml:space="preserve"> </w:t>
      </w:r>
      <w:r w:rsidR="00D209D9" w:rsidRPr="008D444F">
        <w:t>–</w:t>
      </w:r>
      <w:r w:rsidR="00D209D9">
        <w:t xml:space="preserve"> сервер путем периодического опроса на наличие ошибок.</w:t>
      </w:r>
    </w:p>
    <w:p w:rsidR="00C13144" w:rsidRDefault="00C13144" w:rsidP="00C13144">
      <w:r>
        <w:t xml:space="preserve">Результаты нагрузочного теста </w:t>
      </w:r>
      <w:r>
        <w:rPr>
          <w:lang w:val="en-US"/>
        </w:rPr>
        <w:t>IVR</w:t>
      </w:r>
      <w:r w:rsidRPr="00C13144">
        <w:t xml:space="preserve"> </w:t>
      </w:r>
      <w:r>
        <w:t>модуля показали, что производительность модуля не ниже производительности основной системы обработки вызовов, а именно:</w:t>
      </w:r>
    </w:p>
    <w:p w:rsidR="00C13144" w:rsidRPr="00C13144" w:rsidRDefault="00503AC0" w:rsidP="00C13144">
      <w:pPr>
        <w:pStyle w:val="a0"/>
      </w:pPr>
      <w:r>
        <w:t>в</w:t>
      </w:r>
      <w:r w:rsidR="00C13144">
        <w:t xml:space="preserve">ызовы </w:t>
      </w:r>
      <w:r w:rsidR="00C13144">
        <w:rPr>
          <w:lang w:val="en-US"/>
        </w:rPr>
        <w:t>IP</w:t>
      </w:r>
      <w:r w:rsidR="00C13144" w:rsidRPr="00C13144">
        <w:t xml:space="preserve"> </w:t>
      </w:r>
      <w:r w:rsidR="00C13144" w:rsidRPr="008D444F">
        <w:t>–</w:t>
      </w:r>
      <w:r w:rsidR="00C13144" w:rsidRPr="00C13144">
        <w:t xml:space="preserve"> </w:t>
      </w:r>
      <w:r w:rsidR="00C13144">
        <w:rPr>
          <w:lang w:val="en-US"/>
        </w:rPr>
        <w:t>IP</w:t>
      </w:r>
      <w:r w:rsidR="00C13144" w:rsidRPr="00C13144">
        <w:t>: 14</w:t>
      </w:r>
      <w:r w:rsidR="00C13144">
        <w:t xml:space="preserve"> вызовов в секунду</w:t>
      </w:r>
      <w:r w:rsidR="00C13144" w:rsidRPr="00C13144">
        <w:t>;</w:t>
      </w:r>
    </w:p>
    <w:p w:rsidR="00C13144" w:rsidRDefault="00503AC0" w:rsidP="00C13144">
      <w:pPr>
        <w:pStyle w:val="a0"/>
      </w:pPr>
      <w:r>
        <w:t>в</w:t>
      </w:r>
      <w:r w:rsidR="00C13144">
        <w:t xml:space="preserve">ызовы </w:t>
      </w:r>
      <w:r w:rsidR="00C13144">
        <w:rPr>
          <w:lang w:val="en-US"/>
        </w:rPr>
        <w:t>E</w:t>
      </w:r>
      <w:r w:rsidR="00C13144" w:rsidRPr="00C13144">
        <w:t xml:space="preserve">1 </w:t>
      </w:r>
      <w:r w:rsidR="00C13144" w:rsidRPr="008D444F">
        <w:t>–</w:t>
      </w:r>
      <w:r w:rsidR="00C13144" w:rsidRPr="00C13144">
        <w:t xml:space="preserve"> </w:t>
      </w:r>
      <w:r w:rsidR="00C13144">
        <w:rPr>
          <w:lang w:val="en-US"/>
        </w:rPr>
        <w:t>E</w:t>
      </w:r>
      <w:r w:rsidR="00C13144" w:rsidRPr="00C13144">
        <w:t xml:space="preserve">1: 40 </w:t>
      </w:r>
      <w:r w:rsidR="00C13144">
        <w:t>вызовов в секунду</w:t>
      </w:r>
      <w:r w:rsidR="00C13144" w:rsidRPr="00C13144">
        <w:t>.</w:t>
      </w:r>
    </w:p>
    <w:p w:rsidR="00B64332" w:rsidRDefault="00FE7EA5" w:rsidP="00FE7EA5">
      <w:r>
        <w:t>П</w:t>
      </w:r>
      <w:r w:rsidR="00B64332" w:rsidRPr="00805EED">
        <w:t>оддержка функциональных блоков</w:t>
      </w:r>
      <w:r>
        <w:t xml:space="preserve"> была реализована в соответствии с поставленным техническим заданием</w:t>
      </w:r>
      <w:r w:rsidR="00B64332" w:rsidRPr="00805EED">
        <w:t xml:space="preserve"> (см. таблицу В.1).</w:t>
      </w:r>
    </w:p>
    <w:p w:rsidR="00E7076C" w:rsidRDefault="00E7076C" w:rsidP="00E7076C">
      <w:r>
        <w:t>В результате проделанной работы были выполнены все пункты поставленного технического задания.</w:t>
      </w:r>
    </w:p>
    <w:p w:rsidR="009E7163" w:rsidRDefault="009E7163" w:rsidP="00FE7EA5">
      <w:r>
        <w:t xml:space="preserve">По завершению разработки </w:t>
      </w:r>
      <w:r w:rsidR="009C6A21">
        <w:rPr>
          <w:lang w:val="en-US"/>
        </w:rPr>
        <w:t>IVR</w:t>
      </w:r>
      <w:r w:rsidR="009C6A21">
        <w:t xml:space="preserve"> модуль был внедрен в серийное ПО продуктов </w:t>
      </w:r>
      <w:r w:rsidR="009C6A21">
        <w:rPr>
          <w:lang w:val="en-US"/>
        </w:rPr>
        <w:t>SMG</w:t>
      </w:r>
      <w:r w:rsidR="009C6A21" w:rsidRPr="009C6A21">
        <w:t>1016</w:t>
      </w:r>
      <w:r w:rsidR="009C6A21">
        <w:rPr>
          <w:lang w:val="en-US"/>
        </w:rPr>
        <w:t>M</w:t>
      </w:r>
      <w:r w:rsidR="009C6A21">
        <w:t xml:space="preserve"> и </w:t>
      </w:r>
      <w:r w:rsidR="009C6A21">
        <w:rPr>
          <w:lang w:val="en-US"/>
        </w:rPr>
        <w:t>SMG</w:t>
      </w:r>
      <w:r w:rsidR="009C6A21" w:rsidRPr="009C6A21">
        <w:t>2016</w:t>
      </w:r>
      <w:r w:rsidR="009C6A21">
        <w:t xml:space="preserve">, лицензия на модуль </w:t>
      </w:r>
      <w:r w:rsidR="009C6A21">
        <w:rPr>
          <w:lang w:val="en-US"/>
        </w:rPr>
        <w:t>IVR</w:t>
      </w:r>
      <w:r w:rsidR="009C6A21" w:rsidRPr="009C6A21">
        <w:t xml:space="preserve"> </w:t>
      </w:r>
      <w:r w:rsidR="009C6A21">
        <w:t>была добавлена в перечень опций, доступных для клиентов компании.</w:t>
      </w:r>
    </w:p>
    <w:p w:rsidR="00B64332" w:rsidRPr="00B64332" w:rsidRDefault="00B64332" w:rsidP="00B64332"/>
    <w:p w:rsidR="00F53FF2" w:rsidRPr="00F53FF2" w:rsidRDefault="00F53FF2" w:rsidP="00F53FF2"/>
    <w:p w:rsidR="00E94EBA" w:rsidRDefault="004B4331" w:rsidP="00CB2688">
      <w:pPr>
        <w:pStyle w:val="-4"/>
      </w:pPr>
      <w:bookmarkStart w:id="44" w:name="_Toc421987684"/>
      <w:r>
        <w:lastRenderedPageBreak/>
        <w:t>приложение а</w:t>
      </w:r>
      <w:bookmarkEnd w:id="44"/>
    </w:p>
    <w:p w:rsidR="00EE5BFB" w:rsidRPr="00EE5BFB" w:rsidRDefault="00EE5BFB" w:rsidP="00EE5BFB">
      <w:pPr>
        <w:pStyle w:val="-5"/>
      </w:pPr>
      <w:r w:rsidRPr="00EE5BFB">
        <w:t>(справочное)</w:t>
      </w:r>
    </w:p>
    <w:p w:rsidR="00EE5BFB" w:rsidRPr="009C6A21" w:rsidRDefault="00EE5BFB" w:rsidP="00EE5BFB">
      <w:pPr>
        <w:pStyle w:val="-5"/>
      </w:pPr>
      <w:r w:rsidRPr="00EE5BFB">
        <w:t>Библиография</w:t>
      </w:r>
    </w:p>
    <w:p w:rsidR="00EB7E91" w:rsidRPr="009C6A21" w:rsidRDefault="00EB7E91" w:rsidP="00EE5BFB">
      <w:pPr>
        <w:pStyle w:val="-5"/>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5" w:name="_Toc421987685"/>
      <w:r w:rsidRPr="00C512CE">
        <w:lastRenderedPageBreak/>
        <w:t>Приложение Б</w:t>
      </w:r>
      <w:bookmarkEnd w:id="45"/>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525B56" w:rsidRPr="0003150E" w:rsidRDefault="000A7673" w:rsidP="001660B3">
      <w:pPr>
        <w:pStyle w:val="-4"/>
      </w:pPr>
      <w:bookmarkStart w:id="46" w:name="_Toc421987686"/>
      <w:r>
        <w:lastRenderedPageBreak/>
        <w:t xml:space="preserve">приложение </w:t>
      </w:r>
      <w:r w:rsidR="00BE3C06">
        <w:t>В</w:t>
      </w:r>
      <w:bookmarkEnd w:id="46"/>
    </w:p>
    <w:p w:rsidR="00525B56" w:rsidRPr="00525B56" w:rsidRDefault="001660B3" w:rsidP="001660B3">
      <w:pPr>
        <w:pStyle w:val="-"/>
      </w:pPr>
      <w:r>
        <w:t>Таблица В.1 – Описание функциональных блоков IVR</w:t>
      </w:r>
    </w:p>
    <w:tbl>
      <w:tblPr>
        <w:tblStyle w:val="ac"/>
        <w:tblW w:w="0" w:type="auto"/>
        <w:tblLook w:val="04A0"/>
      </w:tblPr>
      <w:tblGrid>
        <w:gridCol w:w="1837"/>
        <w:gridCol w:w="1263"/>
        <w:gridCol w:w="6471"/>
      </w:tblGrid>
      <w:tr w:rsidR="001660B3" w:rsidRPr="00ED2B09" w:rsidTr="00B64332">
        <w:tc>
          <w:tcPr>
            <w:tcW w:w="1837" w:type="dxa"/>
          </w:tcPr>
          <w:p w:rsidR="001660B3" w:rsidRPr="00ED2B09" w:rsidRDefault="001660B3" w:rsidP="00B64332">
            <w:pPr>
              <w:pStyle w:val="-1"/>
            </w:pPr>
            <w:r w:rsidRPr="00ED2B09">
              <w:t>Вид</w:t>
            </w:r>
          </w:p>
        </w:tc>
        <w:tc>
          <w:tcPr>
            <w:tcW w:w="1263" w:type="dxa"/>
          </w:tcPr>
          <w:p w:rsidR="001660B3" w:rsidRPr="00ED2B09" w:rsidRDefault="001660B3" w:rsidP="00B64332">
            <w:pPr>
              <w:pStyle w:val="-1"/>
            </w:pPr>
            <w:r w:rsidRPr="00ED2B09">
              <w:t>Название</w:t>
            </w:r>
          </w:p>
        </w:tc>
        <w:tc>
          <w:tcPr>
            <w:tcW w:w="6471" w:type="dxa"/>
          </w:tcPr>
          <w:p w:rsidR="001660B3" w:rsidRPr="00ED2B09" w:rsidRDefault="001660B3" w:rsidP="00B64332">
            <w:pPr>
              <w:pStyle w:val="-1"/>
            </w:pPr>
            <w:r w:rsidRPr="00ED2B09">
              <w:t>Описание</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1392" behindDoc="0" locked="0" layoutInCell="1" allowOverlap="1">
                  <wp:simplePos x="0" y="0"/>
                  <wp:positionH relativeFrom="margin">
                    <wp:align>center</wp:align>
                  </wp:positionH>
                  <wp:positionV relativeFrom="margin">
                    <wp:posOffset>5080</wp:posOffset>
                  </wp:positionV>
                  <wp:extent cx="1010285" cy="444500"/>
                  <wp:effectExtent l="19050" t="0" r="0" b="0"/>
                  <wp:wrapSquare wrapText="bothSides"/>
                  <wp:docPr id="8"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6"/>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Ring</w:t>
            </w:r>
          </w:p>
        </w:tc>
        <w:tc>
          <w:tcPr>
            <w:tcW w:w="6471" w:type="dxa"/>
          </w:tcPr>
          <w:p w:rsidR="001660B3" w:rsidRPr="00DE0AB2" w:rsidRDefault="001660B3" w:rsidP="00B64332">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Длительность</w:t>
            </w:r>
            <w:r>
              <w:t xml:space="preserve"> </w:t>
            </w:r>
            <w:r w:rsidRPr="00DE0AB2">
              <w:t>проигрывания</w:t>
            </w:r>
            <w:r>
              <w:t xml:space="preserve"> </w:t>
            </w:r>
            <w:r w:rsidRPr="00DE0AB2">
              <w:t>КПВ,</w:t>
            </w:r>
            <w:r>
              <w:t xml:space="preserve"> </w:t>
            </w:r>
            <w:r w:rsidRPr="00ED2B09">
              <w:t>c</w:t>
            </w:r>
            <w:r>
              <w:t xml:space="preserve"> </w:t>
            </w:r>
            <w:r w:rsidRPr="00DE0AB2">
              <w:t>–</w:t>
            </w:r>
            <w:r>
              <w:t xml:space="preserve"> </w:t>
            </w:r>
            <w:r w:rsidRPr="00DE0AB2">
              <w:t>выбор</w:t>
            </w:r>
            <w:r>
              <w:t xml:space="preserve"> </w:t>
            </w:r>
            <w:r w:rsidRPr="00DE0AB2">
              <w:t xml:space="preserve">длительности </w:t>
            </w:r>
          </w:p>
          <w:p w:rsidR="001660B3" w:rsidRPr="00DE0AB2" w:rsidRDefault="001660B3" w:rsidP="00B64332">
            <w:pPr>
              <w:pStyle w:val="-1"/>
            </w:pPr>
            <w:r w:rsidRPr="00DE0AB2">
              <w:t>проигрывания сигнала КПВ, либо отключено.</w:t>
            </w:r>
          </w:p>
          <w:p w:rsidR="001660B3" w:rsidRPr="00DE0AB2" w:rsidRDefault="001660B3" w:rsidP="00B64332">
            <w:pPr>
              <w:pStyle w:val="-1"/>
            </w:pPr>
            <w:r w:rsidRPr="00DE0AB2">
              <w:t>Связи</w:t>
            </w:r>
            <w:r>
              <w:t>:</w:t>
            </w:r>
          </w:p>
          <w:p w:rsidR="001660B3" w:rsidRPr="00DE0AB2" w:rsidRDefault="001660B3" w:rsidP="00B64332">
            <w:pPr>
              <w:pStyle w:val="-1"/>
            </w:pPr>
            <w:r w:rsidRPr="00DE0AB2">
              <w:t xml:space="preserve">Вход – начало вызова на </w:t>
            </w:r>
            <w:r w:rsidRPr="00ED2B09">
              <w:t>IVR</w:t>
            </w:r>
            <w:r w:rsidRPr="00DE0AB2">
              <w:t>.</w:t>
            </w:r>
          </w:p>
          <w:p w:rsidR="001660B3" w:rsidRPr="00DE0AB2" w:rsidRDefault="001660B3" w:rsidP="00B64332">
            <w:pPr>
              <w:pStyle w:val="-1"/>
            </w:pPr>
            <w:r w:rsidRPr="00DE0AB2">
              <w:t>Выход</w:t>
            </w:r>
            <w:r>
              <w:t xml:space="preserve"> </w:t>
            </w:r>
            <w:r w:rsidRPr="00DE0AB2">
              <w:t>–</w:t>
            </w:r>
            <w:r>
              <w:t xml:space="preserve"> </w:t>
            </w:r>
            <w:r w:rsidRPr="00DE0AB2">
              <w:t>Один</w:t>
            </w:r>
            <w:r>
              <w:t xml:space="preserve"> </w:t>
            </w:r>
            <w:r w:rsidRPr="00DE0AB2">
              <w:t>выход,</w:t>
            </w:r>
            <w:r>
              <w:t xml:space="preserve"> </w:t>
            </w:r>
            <w:r w:rsidRPr="00DE0AB2">
              <w:t>на</w:t>
            </w:r>
            <w:r>
              <w:t xml:space="preserve"> </w:t>
            </w:r>
            <w:r w:rsidRPr="00DE0AB2">
              <w:t>выходе</w:t>
            </w:r>
            <w:r>
              <w:t xml:space="preserve"> </w:t>
            </w:r>
            <w:r w:rsidRPr="00DE0AB2">
              <w:t>блока</w:t>
            </w:r>
            <w:r>
              <w:t xml:space="preserve"> </w:t>
            </w:r>
            <w:r w:rsidRPr="00DE0AB2">
              <w:t>доступна</w:t>
            </w:r>
            <w:r>
              <w:t xml:space="preserve"> </w:t>
            </w:r>
            <w:r w:rsidRPr="00DE0AB2">
              <w:t>информация</w:t>
            </w:r>
            <w:r>
              <w:t xml:space="preserve"> </w:t>
            </w:r>
            <w:r w:rsidRPr="00DE0AB2">
              <w:t>о параметрах входящего вызова (номер А, номер Б).</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241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7"/>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Info</w:t>
            </w:r>
          </w:p>
        </w:tc>
        <w:tc>
          <w:tcPr>
            <w:tcW w:w="6471" w:type="dxa"/>
          </w:tcPr>
          <w:p w:rsidR="001660B3" w:rsidRPr="00DE0AB2" w:rsidRDefault="001660B3" w:rsidP="00B64332">
            <w:pPr>
              <w:pStyle w:val="-1"/>
            </w:pPr>
            <w:r w:rsidRPr="00DE0AB2">
              <w:t>Блок</w:t>
            </w:r>
            <w:r>
              <w:t xml:space="preserve"> </w:t>
            </w:r>
            <w:r w:rsidRPr="00DE0AB2">
              <w:t>необходим</w:t>
            </w:r>
            <w:r>
              <w:t xml:space="preserve"> </w:t>
            </w:r>
            <w:r w:rsidRPr="00DE0AB2">
              <w:t>для</w:t>
            </w:r>
            <w:r>
              <w:t xml:space="preserve"> </w:t>
            </w:r>
            <w:r w:rsidRPr="00DE0AB2">
              <w:t>проигрывания</w:t>
            </w:r>
            <w:r>
              <w:t xml:space="preserve"> </w:t>
            </w:r>
            <w:r w:rsidRPr="00DE0AB2">
              <w:t>одного</w:t>
            </w:r>
            <w:r>
              <w:t xml:space="preserve"> </w:t>
            </w:r>
            <w:r w:rsidRPr="00DE0AB2">
              <w:t>или</w:t>
            </w:r>
            <w:r>
              <w:t xml:space="preserve"> </w:t>
            </w:r>
            <w:r w:rsidRPr="00DE0AB2">
              <w:t>нескольких</w:t>
            </w:r>
            <w:r>
              <w:t xml:space="preserve"> </w:t>
            </w:r>
            <w:r w:rsidRPr="00DE0AB2">
              <w:t>голосовых сообщений</w:t>
            </w:r>
            <w:r>
              <w:t xml:space="preserve"> </w:t>
            </w:r>
            <w:r w:rsidRPr="00DE0AB2">
              <w:t>вызывающему</w:t>
            </w:r>
            <w:r>
              <w:t xml:space="preserve"> </w:t>
            </w:r>
            <w:r w:rsidRPr="00DE0AB2">
              <w:t>абоненту</w:t>
            </w:r>
            <w:r>
              <w:t xml:space="preserve"> </w:t>
            </w:r>
            <w:r w:rsidRPr="00DE0AB2">
              <w:t>в</w:t>
            </w:r>
            <w:r>
              <w:t xml:space="preserve"> </w:t>
            </w:r>
            <w:r w:rsidRPr="00DE0AB2">
              <w:t>предответном</w:t>
            </w:r>
            <w:r>
              <w:t xml:space="preserve"> </w:t>
            </w:r>
            <w:r w:rsidRPr="00DE0AB2">
              <w:t>состоянии</w:t>
            </w:r>
            <w:r>
              <w:t xml:space="preserve"> </w:t>
            </w:r>
            <w:r w:rsidRPr="00DE0AB2">
              <w:t>(без</w:t>
            </w:r>
            <w:r>
              <w:t xml:space="preserve"> </w:t>
            </w:r>
            <w:r w:rsidRPr="00DE0AB2">
              <w:t>снятия трубки</w:t>
            </w:r>
            <w:r>
              <w:t xml:space="preserve"> </w:t>
            </w:r>
            <w:r w:rsidRPr="00DE0AB2">
              <w:t>абонентом</w:t>
            </w:r>
            <w:r>
              <w:t xml:space="preserve"> B</w:t>
            </w:r>
            <w:r w:rsidRPr="00DE0AB2">
              <w:t>).</w:t>
            </w:r>
            <w:r>
              <w:t xml:space="preserve"> </w:t>
            </w:r>
            <w:r w:rsidRPr="00DE0AB2">
              <w:t>То</w:t>
            </w:r>
            <w:r>
              <w:t xml:space="preserve"> </w:t>
            </w:r>
            <w:r w:rsidRPr="00DE0AB2">
              <w:t>есть</w:t>
            </w:r>
            <w:r>
              <w:t xml:space="preserve"> </w:t>
            </w:r>
            <w:r w:rsidRPr="00DE0AB2">
              <w:t>при</w:t>
            </w:r>
            <w:r>
              <w:t xml:space="preserve"> </w:t>
            </w:r>
            <w:r w:rsidRPr="00DE0AB2">
              <w:t>проигрывании</w:t>
            </w:r>
            <w:r>
              <w:t xml:space="preserve"> </w:t>
            </w:r>
            <w:r w:rsidRPr="00DE0AB2">
              <w:t>данного</w:t>
            </w:r>
            <w:r>
              <w:t xml:space="preserve"> </w:t>
            </w:r>
            <w:r w:rsidRPr="00DE0AB2">
              <w:t>блока</w:t>
            </w:r>
            <w:r>
              <w:t xml:space="preserve"> </w:t>
            </w:r>
            <w:r w:rsidRPr="00DE0AB2">
              <w:t>плата</w:t>
            </w:r>
            <w:r>
              <w:t xml:space="preserve"> </w:t>
            </w:r>
            <w:r w:rsidRPr="00DE0AB2">
              <w:t>за соединение</w:t>
            </w:r>
            <w:r>
              <w:t xml:space="preserve"> </w:t>
            </w:r>
            <w:r w:rsidRPr="00DE0AB2">
              <w:t>не</w:t>
            </w:r>
            <w:r>
              <w:t xml:space="preserve"> </w:t>
            </w:r>
            <w:r w:rsidRPr="00DE0AB2">
              <w:t>производится.</w:t>
            </w:r>
            <w:r>
              <w:t xml:space="preserve"> </w:t>
            </w:r>
            <w:r w:rsidRPr="00DE0AB2">
              <w:t>Данный</w:t>
            </w:r>
            <w:r>
              <w:t xml:space="preserve"> </w:t>
            </w:r>
            <w:r w:rsidRPr="00DE0AB2">
              <w:t>блок</w:t>
            </w:r>
            <w:r>
              <w:t xml:space="preserve"> </w:t>
            </w:r>
            <w:r w:rsidRPr="00DE0AB2">
              <w:t>может</w:t>
            </w:r>
            <w:r>
              <w:t xml:space="preserve"> </w:t>
            </w:r>
            <w:r w:rsidRPr="00DE0AB2">
              <w:t>находиться</w:t>
            </w:r>
            <w:r>
              <w:t xml:space="preserve"> </w:t>
            </w:r>
            <w:r w:rsidRPr="00DE0AB2">
              <w:t>в</w:t>
            </w:r>
            <w:r>
              <w:t xml:space="preserve"> </w:t>
            </w:r>
            <w:r w:rsidRPr="00DE0AB2">
              <w:t>сценарии после</w:t>
            </w:r>
            <w:r>
              <w:t xml:space="preserve"> </w:t>
            </w:r>
            <w:r w:rsidRPr="00DE0AB2">
              <w:t>блоков,</w:t>
            </w:r>
            <w:r>
              <w:t xml:space="preserve"> </w:t>
            </w:r>
            <w:r w:rsidRPr="00DE0AB2">
              <w:t>которые</w:t>
            </w:r>
            <w:r>
              <w:t xml:space="preserve"> </w:t>
            </w:r>
            <w:r w:rsidRPr="00DE0AB2">
              <w:t>не</w:t>
            </w:r>
            <w:r>
              <w:t xml:space="preserve"> </w:t>
            </w:r>
            <w:r w:rsidRPr="00DE0AB2">
              <w:t>меняют</w:t>
            </w:r>
            <w:r>
              <w:t xml:space="preserve"> </w:t>
            </w:r>
            <w:r w:rsidRPr="00DE0AB2">
              <w:t>состояние</w:t>
            </w:r>
            <w:r>
              <w:t xml:space="preserve"> </w:t>
            </w:r>
            <w:r w:rsidRPr="00DE0AB2">
              <w:t>вызова,</w:t>
            </w:r>
            <w:r>
              <w:t xml:space="preserve"> </w:t>
            </w:r>
            <w:r w:rsidRPr="00DE0AB2">
              <w:t>и</w:t>
            </w:r>
            <w:r>
              <w:t xml:space="preserve"> </w:t>
            </w:r>
            <w:r w:rsidRPr="00DE0AB2">
              <w:t>если</w:t>
            </w:r>
            <w:r>
              <w:t xml:space="preserve"> </w:t>
            </w:r>
            <w:r w:rsidRPr="00DE0AB2">
              <w:t>ранее</w:t>
            </w:r>
            <w:r>
              <w:t xml:space="preserve"> </w:t>
            </w:r>
            <w:r w:rsidRPr="00DE0AB2">
              <w:t>не</w:t>
            </w:r>
            <w:r>
              <w:t xml:space="preserve"> </w:t>
            </w:r>
            <w:r w:rsidRPr="00DE0AB2">
              <w:t>было перехода</w:t>
            </w:r>
            <w:r>
              <w:t xml:space="preserve"> </w:t>
            </w:r>
            <w:r w:rsidRPr="00DE0AB2">
              <w:t>в</w:t>
            </w:r>
            <w:r>
              <w:t xml:space="preserve"> </w:t>
            </w:r>
            <w:r w:rsidRPr="00DE0AB2">
              <w:t>ответное</w:t>
            </w:r>
            <w:r>
              <w:t xml:space="preserve"> </w:t>
            </w:r>
            <w:r w:rsidRPr="00DE0AB2">
              <w:t>состояние.</w:t>
            </w:r>
            <w:r>
              <w:t xml:space="preserve"> </w:t>
            </w:r>
            <w:r w:rsidRPr="00DE0AB2">
              <w:t>Блок</w:t>
            </w:r>
            <w:r>
              <w:t xml:space="preserve"> </w:t>
            </w:r>
            <w:r w:rsidRPr="00DE0AB2">
              <w:t>полезен</w:t>
            </w:r>
            <w:r>
              <w:t xml:space="preserve"> </w:t>
            </w:r>
            <w:r w:rsidRPr="00DE0AB2">
              <w:t>для</w:t>
            </w:r>
            <w:r>
              <w:t xml:space="preserve"> </w:t>
            </w:r>
            <w:r w:rsidRPr="00DE0AB2">
              <w:t>информирования вызываемого</w:t>
            </w:r>
            <w:r>
              <w:t xml:space="preserve"> </w:t>
            </w:r>
            <w:r w:rsidRPr="00DE0AB2">
              <w:t>абонента</w:t>
            </w:r>
            <w:r>
              <w:t xml:space="preserve"> </w:t>
            </w:r>
            <w:r w:rsidRPr="00DE0AB2">
              <w:t>дежурной</w:t>
            </w:r>
            <w:r>
              <w:t xml:space="preserve"> </w:t>
            </w:r>
            <w:r w:rsidRPr="00DE0AB2">
              <w:t>информацией,</w:t>
            </w:r>
            <w:r>
              <w:t xml:space="preserve"> </w:t>
            </w:r>
            <w:r w:rsidRPr="00DE0AB2">
              <w:t>пока</w:t>
            </w:r>
            <w:r>
              <w:t xml:space="preserve"> </w:t>
            </w:r>
            <w:r w:rsidRPr="00DE0AB2">
              <w:t>не</w:t>
            </w:r>
            <w:r>
              <w:t xml:space="preserve"> </w:t>
            </w:r>
            <w:r w:rsidRPr="00DE0AB2">
              <w:t>освободится ресурс, который сможет обработать вызов.</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t xml:space="preserve"> </w:t>
            </w:r>
            <w:r w:rsidRPr="00DE0AB2">
              <w:t>проигрывание</w:t>
            </w:r>
            <w:r>
              <w:t xml:space="preserve"> </w:t>
            </w:r>
            <w:r w:rsidRPr="00DE0AB2">
              <w:t>–</w:t>
            </w:r>
            <w:r>
              <w:t xml:space="preserve"> </w:t>
            </w:r>
            <w:r w:rsidRPr="00DE0AB2">
              <w:t>выбор</w:t>
            </w:r>
            <w:r>
              <w:t xml:space="preserve"> </w:t>
            </w:r>
            <w:r w:rsidRPr="00DE0AB2">
              <w:t>количества</w:t>
            </w:r>
            <w:r>
              <w:t xml:space="preserve"> </w:t>
            </w:r>
            <w:r w:rsidRPr="00DE0AB2">
              <w:t xml:space="preserve">циклов </w:t>
            </w:r>
          </w:p>
          <w:p w:rsidR="001660B3" w:rsidRPr="00DE0AB2" w:rsidRDefault="001660B3" w:rsidP="00B64332">
            <w:pPr>
              <w:pStyle w:val="-1"/>
            </w:pPr>
            <w:r w:rsidRPr="00DE0AB2">
              <w:t>проигрывания</w:t>
            </w:r>
            <w:r>
              <w:t xml:space="preserve"> </w:t>
            </w:r>
            <w:r w:rsidRPr="00DE0AB2">
              <w:t>сообщений,</w:t>
            </w:r>
            <w:r>
              <w:t xml:space="preserve"> </w:t>
            </w:r>
            <w:r w:rsidRPr="00DE0AB2">
              <w:t>сообщения</w:t>
            </w:r>
            <w:r>
              <w:t xml:space="preserve"> </w:t>
            </w:r>
            <w:r w:rsidRPr="00DE0AB2">
              <w:t>проигрываются</w:t>
            </w:r>
            <w:r>
              <w:t xml:space="preserve"> </w:t>
            </w:r>
            <w:r w:rsidRPr="00DE0AB2">
              <w:t>по</w:t>
            </w:r>
            <w:r>
              <w:t xml:space="preserve"> </w:t>
            </w:r>
            <w:r w:rsidRPr="00DE0AB2">
              <w:t>очереди, начиная с первого.</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 – входящий вызов в предответном состоянии.</w:t>
            </w:r>
          </w:p>
          <w:p w:rsidR="001660B3" w:rsidRPr="00DE0AB2" w:rsidRDefault="001660B3" w:rsidP="00B64332">
            <w:pPr>
              <w:pStyle w:val="-1"/>
            </w:pPr>
            <w:r w:rsidRPr="00DE0AB2">
              <w:t>Выход</w:t>
            </w:r>
            <w:r>
              <w:t xml:space="preserve"> </w:t>
            </w:r>
            <w:r w:rsidRPr="00DE0AB2">
              <w:t>– завершение проигрывания выбранных файлов.</w:t>
            </w:r>
          </w:p>
          <w:p w:rsidR="001660B3" w:rsidRPr="00DE0AB2" w:rsidRDefault="001660B3" w:rsidP="00B64332">
            <w:pPr>
              <w:pStyle w:val="-1"/>
            </w:pPr>
            <w:r w:rsidRPr="00DE0AB2">
              <w:t xml:space="preserve">Особенности </w:t>
            </w:r>
            <w:r>
              <w:t>:</w:t>
            </w:r>
          </w:p>
          <w:p w:rsidR="001660B3" w:rsidRPr="00DE0AB2" w:rsidRDefault="001660B3" w:rsidP="00B64332">
            <w:pPr>
              <w:pStyle w:val="-1"/>
            </w:pPr>
            <w:r w:rsidRPr="00DE0AB2">
              <w:t xml:space="preserve">Перед блоком </w:t>
            </w:r>
            <w:r w:rsidRPr="008E1A2A">
              <w:t>Info</w:t>
            </w:r>
            <w:r w:rsidRPr="00DE0AB2">
              <w:t xml:space="preserve"> могут стоять только блоки,</w:t>
            </w:r>
            <w:r>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344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10"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8"/>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Play</w:t>
            </w:r>
          </w:p>
        </w:tc>
        <w:tc>
          <w:tcPr>
            <w:tcW w:w="6471" w:type="dxa"/>
          </w:tcPr>
          <w:p w:rsidR="001660B3" w:rsidRPr="00DE0AB2" w:rsidRDefault="001660B3" w:rsidP="00B64332">
            <w:pPr>
              <w:pStyle w:val="-1"/>
            </w:pPr>
            <w:r w:rsidRPr="00DE0AB2">
              <w:t>Блок</w:t>
            </w:r>
            <w:r>
              <w:t xml:space="preserve"> </w:t>
            </w:r>
            <w:r w:rsidRPr="00DE0AB2">
              <w:t>необходим</w:t>
            </w:r>
            <w:r>
              <w:t xml:space="preserve"> </w:t>
            </w:r>
            <w:r w:rsidRPr="00DE0AB2">
              <w:t>для</w:t>
            </w:r>
            <w:r>
              <w:t xml:space="preserve"> </w:t>
            </w:r>
            <w:r w:rsidRPr="00DE0AB2">
              <w:t>проигрывания</w:t>
            </w:r>
            <w:r>
              <w:t xml:space="preserve"> </w:t>
            </w:r>
            <w:r w:rsidRPr="00DE0AB2">
              <w:t>одного</w:t>
            </w:r>
            <w:r>
              <w:t xml:space="preserve"> </w:t>
            </w:r>
            <w:r w:rsidRPr="00DE0AB2">
              <w:t>или</w:t>
            </w:r>
            <w:r>
              <w:t xml:space="preserve"> </w:t>
            </w:r>
            <w:r w:rsidRPr="00DE0AB2">
              <w:t>нескольких</w:t>
            </w:r>
            <w:r>
              <w:t xml:space="preserve"> </w:t>
            </w:r>
            <w:r w:rsidRPr="00DE0AB2">
              <w:t>голосовых сообщений</w:t>
            </w:r>
            <w:r>
              <w:t xml:space="preserve"> </w:t>
            </w:r>
            <w:r w:rsidRPr="00DE0AB2">
              <w:t>вызывающему</w:t>
            </w:r>
            <w:r>
              <w:t xml:space="preserve"> </w:t>
            </w:r>
            <w:r w:rsidRPr="00DE0AB2">
              <w:t>абоненту</w:t>
            </w:r>
            <w:r>
              <w:t xml:space="preserve"> </w:t>
            </w:r>
            <w:r w:rsidRPr="00DE0AB2">
              <w:t>в</w:t>
            </w:r>
            <w:r>
              <w:t xml:space="preserve"> </w:t>
            </w:r>
            <w:r w:rsidRPr="00DE0AB2">
              <w:t>разговорном состоянии</w:t>
            </w:r>
            <w:r>
              <w:t xml:space="preserve"> </w:t>
            </w:r>
            <w:r w:rsidRPr="00DE0AB2">
              <w:t xml:space="preserve">(после ответа абонента </w:t>
            </w:r>
            <w:r>
              <w:t>B</w:t>
            </w:r>
            <w:r w:rsidRPr="00DE0AB2">
              <w:t>). Блок используется для информирования абонента 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Сообщения для проигрывания до ответа абонента</w:t>
            </w:r>
            <w:r>
              <w:t xml:space="preserve"> </w:t>
            </w:r>
            <w:r w:rsidRPr="00DE0AB2">
              <w:t>–</w:t>
            </w:r>
            <w:r>
              <w:t xml:space="preserve"> </w:t>
            </w:r>
            <w:r w:rsidRPr="00DE0AB2">
              <w:t>выбор одного или</w:t>
            </w:r>
            <w:r>
              <w:t xml:space="preserve"> </w:t>
            </w:r>
            <w:r w:rsidRPr="00DE0AB2">
              <w:t>нескольких</w:t>
            </w:r>
            <w:r>
              <w:t xml:space="preserve"> </w:t>
            </w:r>
            <w:r w:rsidRPr="00DE0AB2">
              <w:t>голосовых</w:t>
            </w:r>
            <w:r>
              <w:t xml:space="preserve"> </w:t>
            </w:r>
            <w:r w:rsidRPr="00DE0AB2">
              <w:t>сообщений</w:t>
            </w:r>
            <w:r>
              <w:t xml:space="preserve"> </w:t>
            </w:r>
            <w:r w:rsidRPr="00DE0AB2">
              <w:t>для</w:t>
            </w:r>
            <w:r>
              <w:t xml:space="preserve"> </w:t>
            </w:r>
            <w:r w:rsidRPr="00DE0AB2">
              <w:t>проигрывания вызывающему абоненту. Циклическое</w:t>
            </w:r>
            <w:r>
              <w:t xml:space="preserve"> </w:t>
            </w:r>
            <w:r w:rsidRPr="00DE0AB2">
              <w:t>проигрывание</w:t>
            </w:r>
            <w:r>
              <w:t xml:space="preserve"> – </w:t>
            </w:r>
            <w:r w:rsidRPr="00DE0AB2">
              <w:t>выбор</w:t>
            </w:r>
            <w:r>
              <w:t xml:space="preserve"> </w:t>
            </w:r>
            <w:r w:rsidRPr="00DE0AB2">
              <w:t>количества</w:t>
            </w:r>
            <w:r>
              <w:t xml:space="preserve"> </w:t>
            </w:r>
            <w:r w:rsidRPr="00DE0AB2">
              <w:t>циклов проигрывания.</w:t>
            </w:r>
            <w:r>
              <w:t xml:space="preserve"> </w:t>
            </w:r>
            <w:r w:rsidRPr="00DE0AB2">
              <w:t>Сообщения</w:t>
            </w:r>
            <w:r>
              <w:t xml:space="preserve"> </w:t>
            </w:r>
            <w:r w:rsidRPr="00DE0AB2">
              <w:t>проигрываются</w:t>
            </w:r>
            <w:r>
              <w:t xml:space="preserve"> </w:t>
            </w:r>
            <w:r w:rsidRPr="00DE0AB2">
              <w:t>по</w:t>
            </w:r>
            <w:r>
              <w:t xml:space="preserve"> </w:t>
            </w:r>
            <w:r w:rsidRPr="00DE0AB2">
              <w:t>очереди,</w:t>
            </w:r>
            <w:r>
              <w:t xml:space="preserve"> </w:t>
            </w:r>
            <w:r w:rsidRPr="00DE0AB2">
              <w:t>начиная</w:t>
            </w:r>
            <w:r>
              <w:t xml:space="preserve"> </w:t>
            </w:r>
            <w:r w:rsidRPr="00DE0AB2">
              <w:t>с первого.</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или</w:t>
            </w:r>
            <w:r>
              <w:t xml:space="preserve"> </w:t>
            </w:r>
            <w:r w:rsidRPr="00DE0AB2">
              <w:t>в</w:t>
            </w:r>
            <w:r>
              <w:t xml:space="preserve"> </w:t>
            </w:r>
            <w:r w:rsidRPr="00DE0AB2">
              <w:t xml:space="preserve">разговорном </w:t>
            </w:r>
          </w:p>
          <w:p w:rsidR="001660B3" w:rsidRPr="00DE0AB2" w:rsidRDefault="001660B3" w:rsidP="00B64332">
            <w:pPr>
              <w:pStyle w:val="-1"/>
            </w:pPr>
            <w:r w:rsidRPr="00DE0AB2">
              <w:t>состоянии.</w:t>
            </w:r>
          </w:p>
          <w:p w:rsidR="001660B3" w:rsidRPr="00DE0AB2" w:rsidRDefault="001660B3" w:rsidP="00B64332">
            <w:pPr>
              <w:pStyle w:val="-1"/>
            </w:pPr>
            <w:r w:rsidRPr="00DE0AB2">
              <w:t>Выход</w:t>
            </w:r>
            <w:r>
              <w:t xml:space="preserve"> </w:t>
            </w:r>
            <w:r w:rsidRPr="00DE0AB2">
              <w:t>– завершение проигрывания выбранных файлов.</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446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1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9"/>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IVR</w:t>
            </w:r>
          </w:p>
        </w:tc>
        <w:tc>
          <w:tcPr>
            <w:tcW w:w="6471"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реализации</w:t>
            </w:r>
            <w:r>
              <w:t xml:space="preserve"> </w:t>
            </w:r>
            <w:r w:rsidRPr="00DE0AB2">
              <w:t>функции</w:t>
            </w:r>
            <w:r>
              <w:t xml:space="preserve"> </w:t>
            </w:r>
            <w:r w:rsidRPr="00DE0AB2">
              <w:t>интерактивного</w:t>
            </w:r>
            <w:r>
              <w:t xml:space="preserve"> </w:t>
            </w:r>
            <w:r w:rsidRPr="00DE0AB2">
              <w:t>голосового меню.</w:t>
            </w:r>
            <w:r>
              <w:t xml:space="preserve"> </w:t>
            </w:r>
            <w:r w:rsidRPr="00DE0AB2">
              <w:t>В</w:t>
            </w:r>
            <w:r>
              <w:t xml:space="preserve"> </w:t>
            </w:r>
            <w:r w:rsidRPr="00DE0AB2">
              <w:t>данном</w:t>
            </w:r>
            <w:r>
              <w:t xml:space="preserve"> </w:t>
            </w:r>
            <w:r w:rsidRPr="00DE0AB2">
              <w:t>блоке</w:t>
            </w:r>
            <w:r>
              <w:t xml:space="preserve"> </w:t>
            </w:r>
            <w:r w:rsidRPr="00DE0AB2">
              <w:t>есть</w:t>
            </w:r>
            <w:r>
              <w:t xml:space="preserve"> </w:t>
            </w:r>
            <w:r w:rsidRPr="00DE0AB2">
              <w:t>возможность</w:t>
            </w:r>
            <w:r>
              <w:t xml:space="preserve"> </w:t>
            </w:r>
            <w:r w:rsidRPr="00DE0AB2">
              <w:t>логического</w:t>
            </w:r>
            <w:r>
              <w:t xml:space="preserve"> </w:t>
            </w:r>
            <w:r w:rsidRPr="00DE0AB2">
              <w:t>выбора</w:t>
            </w:r>
            <w:r>
              <w:t xml:space="preserve"> </w:t>
            </w:r>
            <w:r w:rsidRPr="00DE0AB2">
              <w:t>пути прохождения вызова нажатием определенных комбинаций цифр, донабора номера</w:t>
            </w:r>
            <w:r>
              <w:t xml:space="preserve"> </w:t>
            </w:r>
            <w:r w:rsidRPr="00DE0AB2">
              <w:t>абонента</w:t>
            </w:r>
            <w:r>
              <w:t xml:space="preserve"> </w:t>
            </w:r>
            <w:r w:rsidRPr="00DE0AB2">
              <w:lastRenderedPageBreak/>
              <w:t>по</w:t>
            </w:r>
            <w:r>
              <w:t xml:space="preserve"> </w:t>
            </w:r>
            <w:r w:rsidRPr="00DE0AB2">
              <w:t>внутреннему</w:t>
            </w:r>
            <w:r>
              <w:t xml:space="preserve"> </w:t>
            </w:r>
            <w:r w:rsidRPr="00DE0AB2">
              <w:t>плану</w:t>
            </w:r>
            <w:r>
              <w:t xml:space="preserve"> </w:t>
            </w:r>
            <w:r w:rsidRPr="00DE0AB2">
              <w:t>нумерации</w:t>
            </w:r>
            <w:r>
              <w:t xml:space="preserve"> </w:t>
            </w:r>
            <w:r w:rsidRPr="00DE0AB2">
              <w:t>и</w:t>
            </w:r>
            <w:r>
              <w:t xml:space="preserve"> </w:t>
            </w:r>
            <w:r w:rsidRPr="00DE0AB2">
              <w:t>проигрывания звуковых</w:t>
            </w:r>
            <w:r>
              <w:t xml:space="preserve"> </w:t>
            </w:r>
            <w:r w:rsidRPr="00DE0AB2">
              <w:t>фалов,</w:t>
            </w:r>
            <w:r>
              <w:t xml:space="preserve"> </w:t>
            </w:r>
            <w:r w:rsidRPr="00DE0AB2">
              <w:t>системных</w:t>
            </w:r>
            <w:r>
              <w:t xml:space="preserve"> </w:t>
            </w:r>
            <w:r w:rsidRPr="00DE0AB2">
              <w:t>звуков</w:t>
            </w:r>
            <w:r>
              <w:t xml:space="preserve"> </w:t>
            </w:r>
            <w:r w:rsidRPr="00DE0AB2">
              <w:t>(КПВ,</w:t>
            </w:r>
            <w:r>
              <w:t xml:space="preserve"> </w:t>
            </w:r>
            <w:r w:rsidRPr="00DE0AB2">
              <w:t>посылка</w:t>
            </w:r>
            <w:r>
              <w:t xml:space="preserve"> </w:t>
            </w:r>
            <w:r w:rsidRPr="00DE0AB2">
              <w:t>вызова,</w:t>
            </w:r>
            <w:r>
              <w:t xml:space="preserve"> </w:t>
            </w:r>
            <w:r w:rsidRPr="00DE0AB2">
              <w:t>сигнал</w:t>
            </w:r>
            <w:r>
              <w:t xml:space="preserve"> </w:t>
            </w:r>
            <w:r w:rsidRPr="00DE0AB2">
              <w:t>занято)</w:t>
            </w:r>
            <w:r>
              <w:t xml:space="preserve"> </w:t>
            </w:r>
            <w:r w:rsidRPr="00DE0AB2">
              <w:t xml:space="preserve">и цифр </w:t>
            </w:r>
            <w:r>
              <w:t>DTMF</w:t>
            </w:r>
            <w:r w:rsidRPr="00DE0AB2">
              <w:t xml:space="preserve"> для оповещения абонента.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Тип – тип проигрываемого звукового файла.</w:t>
            </w:r>
          </w:p>
          <w:p w:rsidR="001660B3" w:rsidRPr="00DE0AB2" w:rsidRDefault="001660B3" w:rsidP="00B64332">
            <w:pPr>
              <w:pStyle w:val="-1"/>
            </w:pPr>
            <w:r w:rsidRPr="00DE0AB2">
              <w:t>Файл – звуковой файл, загруженный на устройство.</w:t>
            </w:r>
          </w:p>
          <w:p w:rsidR="001660B3" w:rsidRPr="00DE0AB2" w:rsidRDefault="001660B3" w:rsidP="00B64332">
            <w:pPr>
              <w:pStyle w:val="-1"/>
            </w:pPr>
            <w:r w:rsidRPr="00DE0AB2">
              <w:t>Тон</w:t>
            </w:r>
            <w:r>
              <w:t xml:space="preserve"> </w:t>
            </w:r>
            <w:r w:rsidRPr="00DE0AB2">
              <w:t>–</w:t>
            </w:r>
            <w:r>
              <w:t xml:space="preserve"> </w:t>
            </w:r>
            <w:r w:rsidRPr="00DE0AB2">
              <w:t>выбор</w:t>
            </w:r>
            <w:r>
              <w:t xml:space="preserve"> </w:t>
            </w:r>
            <w:r w:rsidRPr="00DE0AB2">
              <w:t>проигрываемого</w:t>
            </w:r>
            <w:r>
              <w:t xml:space="preserve"> </w:t>
            </w:r>
            <w:r w:rsidRPr="00DE0AB2">
              <w:t>системного</w:t>
            </w:r>
            <w:r>
              <w:t xml:space="preserve"> </w:t>
            </w:r>
            <w:r w:rsidRPr="00DE0AB2">
              <w:t>звука</w:t>
            </w:r>
            <w:r>
              <w:t xml:space="preserve"> </w:t>
            </w:r>
            <w:r w:rsidRPr="00DE0AB2">
              <w:t>(цифра</w:t>
            </w:r>
            <w:r>
              <w:t xml:space="preserve"> DTMF</w:t>
            </w:r>
            <w:r w:rsidRPr="00DE0AB2">
              <w:t xml:space="preserve">, </w:t>
            </w:r>
            <w:r>
              <w:t>dialtone</w:t>
            </w:r>
            <w:r w:rsidRPr="00DE0AB2">
              <w:t xml:space="preserve">, </w:t>
            </w:r>
            <w:r>
              <w:t>busy</w:t>
            </w:r>
            <w:r w:rsidRPr="00DE0AB2">
              <w:t xml:space="preserve">, </w:t>
            </w:r>
            <w:r>
              <w:t>ringback</w:t>
            </w:r>
            <w:r w:rsidRPr="00DE0AB2">
              <w:t>). Выбор</w:t>
            </w:r>
            <w:r>
              <w:t xml:space="preserve"> </w:t>
            </w:r>
            <w:r w:rsidRPr="00DE0AB2">
              <w:t>абонента</w:t>
            </w:r>
            <w:r>
              <w:t xml:space="preserve"> </w:t>
            </w:r>
            <w:r w:rsidRPr="00DE0AB2">
              <w:t>–</w:t>
            </w:r>
            <w:r>
              <w:t xml:space="preserve"> </w:t>
            </w:r>
            <w:r w:rsidRPr="00DE0AB2">
              <w:t>конфигурирование</w:t>
            </w:r>
            <w:r>
              <w:t xml:space="preserve"> </w:t>
            </w:r>
            <w:r w:rsidRPr="00DE0AB2">
              <w:t>логики</w:t>
            </w:r>
            <w:r>
              <w:t xml:space="preserve"> </w:t>
            </w:r>
            <w:r w:rsidRPr="00DE0AB2">
              <w:t>дальнейшего</w:t>
            </w:r>
            <w:r>
              <w:t xml:space="preserve"> </w:t>
            </w:r>
            <w:r w:rsidRPr="00DE0AB2">
              <w:t>прохождения</w:t>
            </w:r>
            <w:r>
              <w:t xml:space="preserve"> </w:t>
            </w:r>
            <w:r w:rsidRPr="00DE0AB2">
              <w:t>вызова.</w:t>
            </w:r>
            <w:r>
              <w:t xml:space="preserve"> </w:t>
            </w:r>
            <w:r w:rsidRPr="00DE0AB2">
              <w:t>При</w:t>
            </w:r>
            <w:r>
              <w:t xml:space="preserve"> </w:t>
            </w:r>
            <w:r w:rsidRPr="00DE0AB2">
              <w:t>нажатии</w:t>
            </w:r>
            <w:r>
              <w:t xml:space="preserve"> </w:t>
            </w:r>
            <w:r w:rsidRPr="00DE0AB2">
              <w:t>сконфигурированной комбинации</w:t>
            </w:r>
            <w:r>
              <w:t xml:space="preserve"> </w:t>
            </w:r>
            <w:r w:rsidRPr="00DE0AB2">
              <w:t>цифр</w:t>
            </w:r>
            <w:r>
              <w:t xml:space="preserve"> </w:t>
            </w:r>
            <w:r w:rsidRPr="00DE0AB2">
              <w:t>устройство</w:t>
            </w:r>
            <w:r>
              <w:t xml:space="preserve"> </w:t>
            </w:r>
            <w:r w:rsidRPr="00DE0AB2">
              <w:t>определяет</w:t>
            </w:r>
            <w:r>
              <w:t xml:space="preserve"> </w:t>
            </w:r>
            <w:r w:rsidRPr="00DE0AB2">
              <w:t>исходящую</w:t>
            </w:r>
            <w:r>
              <w:t xml:space="preserve"> </w:t>
            </w:r>
            <w:r w:rsidRPr="00DE0AB2">
              <w:t>ветку</w:t>
            </w:r>
            <w:r>
              <w:t xml:space="preserve"> </w:t>
            </w:r>
            <w:r w:rsidRPr="00DE0AB2">
              <w:t xml:space="preserve">блока </w:t>
            </w:r>
            <w:r>
              <w:t>IVR</w:t>
            </w:r>
            <w:r w:rsidRPr="00DE0AB2">
              <w:t>.</w:t>
            </w:r>
            <w:r>
              <w:t xml:space="preserve"> </w:t>
            </w:r>
            <w:r w:rsidRPr="00DE0AB2">
              <w:t>В</w:t>
            </w:r>
            <w:r>
              <w:t xml:space="preserve"> </w:t>
            </w:r>
            <w:r w:rsidRPr="00DE0AB2">
              <w:t>случае</w:t>
            </w:r>
            <w:r>
              <w:t xml:space="preserve"> </w:t>
            </w:r>
            <w:r w:rsidRPr="00DE0AB2">
              <w:t>если</w:t>
            </w:r>
            <w:r>
              <w:t xml:space="preserve"> </w:t>
            </w:r>
            <w:r w:rsidRPr="00DE0AB2">
              <w:t>абонент</w:t>
            </w:r>
            <w:r>
              <w:t xml:space="preserve"> </w:t>
            </w:r>
            <w:r w:rsidRPr="00DE0AB2">
              <w:t>ничего</w:t>
            </w:r>
            <w:r>
              <w:t xml:space="preserve"> </w:t>
            </w:r>
            <w:r w:rsidRPr="00DE0AB2">
              <w:t>не</w:t>
            </w:r>
            <w:r>
              <w:t xml:space="preserve"> </w:t>
            </w:r>
            <w:r w:rsidRPr="00DE0AB2">
              <w:t>нажал,</w:t>
            </w:r>
            <w:r>
              <w:t xml:space="preserve"> </w:t>
            </w:r>
            <w:r w:rsidRPr="00DE0AB2">
              <w:t>выбирается</w:t>
            </w:r>
            <w:r>
              <w:t xml:space="preserve"> </w:t>
            </w:r>
            <w:r w:rsidRPr="00DE0AB2">
              <w:t>ветка</w:t>
            </w:r>
            <w:r>
              <w:t xml:space="preserve"> </w:t>
            </w:r>
            <w:r w:rsidRPr="00B931A9">
              <w:t>«</w:t>
            </w:r>
            <w:r>
              <w:t>No</w:t>
            </w:r>
            <w:r w:rsidRPr="00DE0AB2">
              <w:t xml:space="preserve"> </w:t>
            </w:r>
            <w:r>
              <w:t>Match</w:t>
            </w:r>
            <w:r w:rsidRPr="00B931A9">
              <w:t>»</w:t>
            </w:r>
            <w:r w:rsidRPr="00DE0AB2">
              <w:t>. Время</w:t>
            </w:r>
            <w:r>
              <w:t xml:space="preserve"> </w:t>
            </w:r>
            <w:r w:rsidRPr="00DE0AB2">
              <w:t>ожидания</w:t>
            </w:r>
            <w:r>
              <w:t xml:space="preserve"> </w:t>
            </w:r>
            <w:r w:rsidRPr="00DE0AB2">
              <w:t>выбора</w:t>
            </w:r>
            <w:r>
              <w:t xml:space="preserve"> </w:t>
            </w:r>
            <w:r w:rsidRPr="00DE0AB2">
              <w:t>абонента,</w:t>
            </w:r>
            <w:r>
              <w:t xml:space="preserve"> </w:t>
            </w:r>
            <w:r w:rsidRPr="00DE0AB2">
              <w:t>с</w:t>
            </w:r>
            <w:r>
              <w:t xml:space="preserve"> </w:t>
            </w:r>
            <w:r w:rsidRPr="00DE0AB2">
              <w:t>–</w:t>
            </w:r>
            <w:r>
              <w:t xml:space="preserve"> </w:t>
            </w:r>
            <w:r w:rsidRPr="00DE0AB2">
              <w:t>таймер</w:t>
            </w:r>
            <w:r>
              <w:t xml:space="preserve"> </w:t>
            </w:r>
            <w:r w:rsidRPr="00DE0AB2">
              <w:t>набора дополнительного</w:t>
            </w:r>
            <w:r>
              <w:t xml:space="preserve"> </w:t>
            </w:r>
            <w:r w:rsidRPr="00DE0AB2">
              <w:t>номера,</w:t>
            </w:r>
            <w:r>
              <w:t xml:space="preserve"> </w:t>
            </w:r>
            <w:r w:rsidRPr="00DE0AB2">
              <w:t>по</w:t>
            </w:r>
            <w:r>
              <w:t xml:space="preserve"> </w:t>
            </w:r>
            <w:r w:rsidRPr="00DE0AB2">
              <w:t>истечении</w:t>
            </w:r>
            <w:r>
              <w:t xml:space="preserve"> </w:t>
            </w:r>
            <w:r w:rsidRPr="00DE0AB2">
              <w:t>данного</w:t>
            </w:r>
            <w:r>
              <w:t xml:space="preserve"> </w:t>
            </w:r>
            <w:r w:rsidRPr="00DE0AB2">
              <w:t xml:space="preserve">таймера происходит выбор исходящей ветки </w:t>
            </w:r>
            <w:r>
              <w:t>IVR</w:t>
            </w:r>
            <w:r w:rsidRPr="00DE0AB2">
              <w:t>. Разрешить</w:t>
            </w:r>
            <w:r>
              <w:t xml:space="preserve"> </w:t>
            </w:r>
            <w:r w:rsidRPr="00DE0AB2">
              <w:t>донабор</w:t>
            </w:r>
            <w:r>
              <w:t xml:space="preserve"> </w:t>
            </w:r>
            <w:r w:rsidRPr="00DE0AB2">
              <w:t>–</w:t>
            </w:r>
            <w:r>
              <w:t xml:space="preserve"> </w:t>
            </w:r>
            <w:r w:rsidRPr="00DE0AB2">
              <w:t>при</w:t>
            </w:r>
            <w:r>
              <w:t xml:space="preserve"> </w:t>
            </w:r>
            <w:r w:rsidRPr="00DE0AB2">
              <w:t>установленном</w:t>
            </w:r>
            <w:r>
              <w:t xml:space="preserve"> </w:t>
            </w:r>
            <w:r w:rsidRPr="00DE0AB2">
              <w:t>флаге</w:t>
            </w:r>
            <w:r>
              <w:t xml:space="preserve"> </w:t>
            </w:r>
            <w:r w:rsidRPr="00DE0AB2">
              <w:t>разрешается донабор</w:t>
            </w:r>
            <w:r>
              <w:t xml:space="preserve"> </w:t>
            </w:r>
            <w:r w:rsidRPr="00DE0AB2">
              <w:t>номера,</w:t>
            </w:r>
            <w:r>
              <w:t xml:space="preserve"> </w:t>
            </w:r>
            <w:r w:rsidRPr="00DE0AB2">
              <w:t>после</w:t>
            </w:r>
            <w:r>
              <w:t xml:space="preserve"> </w:t>
            </w:r>
            <w:r w:rsidRPr="00DE0AB2">
              <w:t>набора</w:t>
            </w:r>
            <w:r>
              <w:t xml:space="preserve"> </w:t>
            </w:r>
            <w:r w:rsidRPr="00DE0AB2">
              <w:t>которого</w:t>
            </w:r>
            <w:r>
              <w:t xml:space="preserve"> </w:t>
            </w:r>
            <w:r w:rsidRPr="00DE0AB2">
              <w:t>будет</w:t>
            </w:r>
            <w:r>
              <w:t xml:space="preserve"> </w:t>
            </w:r>
            <w:r w:rsidRPr="00DE0AB2">
              <w:t>произведена маршрутизация</w:t>
            </w:r>
            <w:r>
              <w:t xml:space="preserve"> </w:t>
            </w:r>
            <w:r w:rsidRPr="00DE0AB2">
              <w:t>по</w:t>
            </w:r>
            <w:r>
              <w:t xml:space="preserve"> </w:t>
            </w:r>
            <w:r w:rsidRPr="00DE0AB2">
              <w:t>плану</w:t>
            </w:r>
            <w:r>
              <w:t xml:space="preserve"> </w:t>
            </w:r>
            <w:r w:rsidRPr="00DE0AB2">
              <w:t>нумерации</w:t>
            </w:r>
            <w:r>
              <w:t xml:space="preserve"> </w:t>
            </w:r>
            <w:r w:rsidRPr="00DE0AB2">
              <w:t>устройства,</w:t>
            </w:r>
            <w:r>
              <w:t xml:space="preserve"> </w:t>
            </w:r>
            <w:r w:rsidRPr="00DE0AB2">
              <w:t>например,</w:t>
            </w:r>
            <w:r>
              <w:t xml:space="preserve"> </w:t>
            </w:r>
            <w:r w:rsidRPr="00DE0AB2">
              <w:t>можно совершить набор внутреннего абонента. Категория</w:t>
            </w:r>
            <w:r>
              <w:t xml:space="preserve"> </w:t>
            </w:r>
            <w:r w:rsidRPr="00DE0AB2">
              <w:t>доступа</w:t>
            </w:r>
            <w:r>
              <w:t xml:space="preserve"> </w:t>
            </w:r>
            <w:r w:rsidRPr="00DE0AB2">
              <w:t>–</w:t>
            </w:r>
            <w:r>
              <w:t xml:space="preserve"> </w:t>
            </w:r>
            <w:r w:rsidRPr="00DE0AB2">
              <w:t>выбор</w:t>
            </w:r>
            <w:r>
              <w:t xml:space="preserve"> </w:t>
            </w:r>
            <w:r w:rsidRPr="00DE0AB2">
              <w:t>категории</w:t>
            </w:r>
            <w:r>
              <w:t xml:space="preserve"> </w:t>
            </w:r>
            <w:r w:rsidRPr="00DE0AB2">
              <w:t>доступа.</w:t>
            </w:r>
            <w:r>
              <w:t xml:space="preserve"> </w:t>
            </w:r>
            <w:r w:rsidRPr="00DE0AB2">
              <w:t>При</w:t>
            </w:r>
            <w:r>
              <w:t xml:space="preserve"> </w:t>
            </w:r>
            <w:r w:rsidRPr="00DE0AB2">
              <w:t>помощи категории</w:t>
            </w:r>
            <w:r>
              <w:t xml:space="preserve"> </w:t>
            </w:r>
            <w:r w:rsidRPr="00DE0AB2">
              <w:t>доступа</w:t>
            </w:r>
            <w:r>
              <w:t xml:space="preserve"> </w:t>
            </w:r>
            <w:r w:rsidRPr="00DE0AB2">
              <w:t>можно</w:t>
            </w:r>
            <w:r>
              <w:t xml:space="preserve"> </w:t>
            </w:r>
            <w:r w:rsidRPr="00DE0AB2">
              <w:t>сделать</w:t>
            </w:r>
            <w:r>
              <w:t xml:space="preserve"> </w:t>
            </w:r>
            <w:r w:rsidRPr="00DE0AB2">
              <w:t>ограничение</w:t>
            </w:r>
            <w:r>
              <w:t xml:space="preserve"> </w:t>
            </w:r>
            <w:r w:rsidRPr="00DE0AB2">
              <w:t>вызова</w:t>
            </w:r>
            <w:r>
              <w:t xml:space="preserve"> </w:t>
            </w:r>
            <w:r w:rsidRPr="00DE0AB2">
              <w:t>на</w:t>
            </w:r>
            <w:r>
              <w:t xml:space="preserve"> </w:t>
            </w:r>
            <w:r w:rsidRPr="00DE0AB2">
              <w:t xml:space="preserve">номер, который был набран абонентом в блоке </w:t>
            </w:r>
            <w:r>
              <w:t>IVR</w:t>
            </w:r>
            <w:r w:rsidRPr="00DE0AB2">
              <w:t>. Количество</w:t>
            </w:r>
            <w:r>
              <w:t xml:space="preserve"> </w:t>
            </w:r>
            <w:r w:rsidRPr="00DE0AB2">
              <w:t>цифр</w:t>
            </w:r>
            <w:r>
              <w:t xml:space="preserve"> </w:t>
            </w:r>
            <w:r w:rsidRPr="00DE0AB2">
              <w:t>для</w:t>
            </w:r>
            <w:r>
              <w:t xml:space="preserve"> </w:t>
            </w:r>
            <w:r w:rsidRPr="00DE0AB2">
              <w:t>донабора</w:t>
            </w:r>
            <w:r>
              <w:t xml:space="preserve"> </w:t>
            </w:r>
            <w:r w:rsidRPr="00DE0AB2">
              <w:t>–</w:t>
            </w:r>
            <w:r>
              <w:t xml:space="preserve"> </w:t>
            </w:r>
            <w:r w:rsidRPr="00DE0AB2">
              <w:t>максимальное</w:t>
            </w:r>
            <w:r>
              <w:t xml:space="preserve"> </w:t>
            </w:r>
            <w:r w:rsidRPr="00DE0AB2">
              <w:t>количество</w:t>
            </w:r>
            <w:r>
              <w:t xml:space="preserve"> </w:t>
            </w:r>
            <w:r w:rsidRPr="00DE0AB2">
              <w:t>цифр номера, которое можно набрать при помощи донабора номера. Межцифровой</w:t>
            </w:r>
            <w:r>
              <w:t xml:space="preserve"> </w:t>
            </w:r>
            <w:r w:rsidRPr="00DE0AB2">
              <w:t>интервал,</w:t>
            </w:r>
            <w:r>
              <w:t xml:space="preserve"> </w:t>
            </w:r>
            <w:r w:rsidRPr="00DE0AB2">
              <w:t>с</w:t>
            </w:r>
            <w:r>
              <w:t xml:space="preserve"> </w:t>
            </w:r>
            <w:r w:rsidRPr="00DE0AB2">
              <w:t>–</w:t>
            </w:r>
            <w:r>
              <w:t xml:space="preserve"> </w:t>
            </w:r>
            <w:r w:rsidRPr="00DE0AB2">
              <w:t>значение</w:t>
            </w:r>
            <w:r>
              <w:t xml:space="preserve"> </w:t>
            </w:r>
            <w:r w:rsidRPr="00DE0AB2">
              <w:t>межцифрового</w:t>
            </w:r>
            <w:r>
              <w:t xml:space="preserve"> </w:t>
            </w:r>
            <w:r w:rsidRPr="00DE0AB2">
              <w:t>интервала</w:t>
            </w:r>
            <w:r>
              <w:t xml:space="preserve"> </w:t>
            </w:r>
            <w:r w:rsidRPr="00DE0AB2">
              <w:t xml:space="preserve">донабираемого номера. </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количество</w:t>
            </w:r>
            <w:r>
              <w:t xml:space="preserve"> </w:t>
            </w:r>
            <w:r w:rsidRPr="00DE0AB2">
              <w:t>выходов</w:t>
            </w:r>
            <w:r>
              <w:t xml:space="preserve"> </w:t>
            </w:r>
            <w:r w:rsidRPr="00DE0AB2">
              <w:t>конфигурируется,</w:t>
            </w:r>
            <w:r>
              <w:t xml:space="preserve"> </w:t>
            </w:r>
            <w:r w:rsidRPr="00DE0AB2">
              <w:t>также</w:t>
            </w:r>
            <w:r>
              <w:t xml:space="preserve"> </w:t>
            </w:r>
            <w:r w:rsidRPr="00DE0AB2">
              <w:t>выходом может быть донабор номера абонента.</w:t>
            </w:r>
          </w:p>
          <w:p w:rsidR="001660B3" w:rsidRPr="00DE0AB2" w:rsidRDefault="001660B3" w:rsidP="00B64332">
            <w:pPr>
              <w:pStyle w:val="-1"/>
            </w:pPr>
            <w:r w:rsidRPr="00DE0AB2">
              <w:t>Особенности</w:t>
            </w:r>
            <w:r>
              <w:t>:</w:t>
            </w:r>
          </w:p>
          <w:p w:rsidR="001660B3" w:rsidRPr="00DE0AB2" w:rsidRDefault="001660B3" w:rsidP="00B64332">
            <w:pPr>
              <w:pStyle w:val="-1"/>
            </w:pPr>
            <w:r w:rsidRPr="00DE0AB2">
              <w:t>Если на входе в блок вызов находится в предответном состоянии, то блок</w:t>
            </w:r>
            <w:r>
              <w:t xml:space="preserve"> </w:t>
            </w:r>
            <w:r w:rsidRPr="00DE0AB2">
              <w:t>автоматически</w:t>
            </w:r>
            <w:r>
              <w:t xml:space="preserve"> </w:t>
            </w:r>
            <w:r w:rsidRPr="00DE0AB2">
              <w:t>переводит</w:t>
            </w:r>
            <w:r>
              <w:t xml:space="preserve"> </w:t>
            </w:r>
            <w:r w:rsidRPr="00DE0AB2">
              <w:t>его</w:t>
            </w:r>
            <w:r>
              <w:t xml:space="preserve"> </w:t>
            </w:r>
            <w:r w:rsidRPr="00DE0AB2">
              <w:t>в</w:t>
            </w:r>
            <w:r>
              <w:t xml:space="preserve"> </w:t>
            </w:r>
            <w:r w:rsidRPr="00DE0AB2">
              <w:t>активное</w:t>
            </w:r>
            <w:r>
              <w:t xml:space="preserve"> </w:t>
            </w:r>
            <w:r w:rsidRPr="00DE0AB2">
              <w:t>состояние</w:t>
            </w:r>
            <w:r>
              <w:t xml:space="preserve"> </w:t>
            </w:r>
            <w:r w:rsidRPr="00DE0AB2">
              <w:t>(посылает ответ</w:t>
            </w:r>
            <w:r>
              <w:t xml:space="preserve"> </w:t>
            </w:r>
            <w:r w:rsidRPr="00DE0AB2">
              <w:t>вызывающему</w:t>
            </w:r>
            <w:r>
              <w:t xml:space="preserve"> </w:t>
            </w:r>
            <w:r w:rsidRPr="00DE0AB2">
              <w:t>абоненту),</w:t>
            </w:r>
            <w:r>
              <w:t xml:space="preserve"> </w:t>
            </w:r>
            <w:r w:rsidRPr="00DE0AB2">
              <w:t>после</w:t>
            </w:r>
            <w:r>
              <w:t xml:space="preserve"> </w:t>
            </w:r>
            <w:r w:rsidRPr="00DE0AB2">
              <w:t>чего</w:t>
            </w:r>
            <w:r>
              <w:t xml:space="preserve"> </w:t>
            </w:r>
            <w:r w:rsidRPr="00DE0AB2">
              <w:t>осуществляется дальнейшее выполнение логики блока.</w:t>
            </w:r>
          </w:p>
        </w:tc>
      </w:tr>
      <w:tr w:rsidR="001660B3" w:rsidRPr="008E1A2A" w:rsidTr="00B64332">
        <w:tc>
          <w:tcPr>
            <w:tcW w:w="1837" w:type="dxa"/>
          </w:tcPr>
          <w:p w:rsidR="001660B3" w:rsidRPr="008E1A2A" w:rsidRDefault="001660B3" w:rsidP="00B64332">
            <w:pPr>
              <w:pStyle w:val="-1"/>
            </w:pPr>
            <w:r>
              <w:rPr>
                <w:noProof/>
              </w:rPr>
              <w:lastRenderedPageBreak/>
              <w:drawing>
                <wp:anchor distT="0" distB="0" distL="114300" distR="114300" simplePos="0" relativeHeight="25177548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1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0"/>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Dial</w:t>
            </w:r>
          </w:p>
        </w:tc>
        <w:tc>
          <w:tcPr>
            <w:tcW w:w="6471" w:type="dxa"/>
          </w:tcPr>
          <w:p w:rsidR="001660B3" w:rsidRPr="00DE0AB2" w:rsidRDefault="001660B3" w:rsidP="00B64332">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Номер – заданный номер.</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на</w:t>
            </w:r>
            <w:r>
              <w:t xml:space="preserve"> </w:t>
            </w:r>
            <w:r w:rsidRPr="00DE0AB2">
              <w:t>фазе активного вызова.</w:t>
            </w:r>
          </w:p>
          <w:p w:rsidR="001660B3" w:rsidRPr="00DE0AB2" w:rsidRDefault="001660B3" w:rsidP="00B64332">
            <w:pPr>
              <w:pStyle w:val="-1"/>
            </w:pPr>
            <w:r w:rsidRPr="00DE0AB2">
              <w:t>Выход – выхода из блока нет, это конечный блок сценария.</w:t>
            </w:r>
          </w:p>
          <w:p w:rsidR="001660B3" w:rsidRPr="004B54D4" w:rsidRDefault="001660B3" w:rsidP="00B64332">
            <w:pPr>
              <w:pStyle w:val="-1"/>
            </w:pPr>
            <w:r>
              <w:t>Особенности:</w:t>
            </w:r>
          </w:p>
          <w:p w:rsidR="001660B3" w:rsidRPr="008E1A2A" w:rsidRDefault="001660B3" w:rsidP="00B64332">
            <w:pPr>
              <w:pStyle w:val="-1"/>
            </w:pPr>
            <w:r>
              <w:t>Заканчивает веку сценария.</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6512"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18"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1"/>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REC</w:t>
            </w:r>
          </w:p>
        </w:tc>
        <w:tc>
          <w:tcPr>
            <w:tcW w:w="6471" w:type="dxa"/>
          </w:tcPr>
          <w:p w:rsidR="001660B3" w:rsidRPr="00DE0AB2" w:rsidRDefault="001660B3" w:rsidP="00B64332">
            <w:pPr>
              <w:pStyle w:val="-1"/>
            </w:pPr>
            <w:r w:rsidRPr="00DE0AB2">
              <w:t>Блок</w:t>
            </w:r>
            <w:r>
              <w:t xml:space="preserve"> </w:t>
            </w:r>
            <w:r w:rsidRPr="00DE0AB2">
              <w:t>необходим</w:t>
            </w:r>
            <w:r>
              <w:t xml:space="preserve"> </w:t>
            </w:r>
            <w:r w:rsidRPr="00DE0AB2">
              <w:t>для</w:t>
            </w:r>
            <w:r>
              <w:t xml:space="preserve"> </w:t>
            </w:r>
            <w:r w:rsidRPr="00DE0AB2">
              <w:t>начала</w:t>
            </w:r>
            <w:r>
              <w:t xml:space="preserve"> </w:t>
            </w:r>
            <w:r w:rsidRPr="00DE0AB2">
              <w:t>записи</w:t>
            </w:r>
            <w:r>
              <w:t xml:space="preserve"> </w:t>
            </w:r>
            <w:r w:rsidRPr="00DE0AB2">
              <w:t>разговора,</w:t>
            </w:r>
            <w:r>
              <w:t xml:space="preserve"> </w:t>
            </w:r>
            <w:r w:rsidRPr="00DE0AB2">
              <w:t>с</w:t>
            </w:r>
            <w:r>
              <w:t xml:space="preserve"> </w:t>
            </w:r>
            <w:r w:rsidRPr="00DE0AB2">
              <w:t>момента</w:t>
            </w:r>
            <w:r>
              <w:t xml:space="preserve"> </w:t>
            </w:r>
            <w:r w:rsidRPr="00DE0AB2">
              <w:t>прохождения логики вызова через блок разговор абонентов записывается в файл.</w:t>
            </w:r>
          </w:p>
          <w:p w:rsidR="001660B3" w:rsidRPr="00DE0AB2" w:rsidRDefault="001660B3" w:rsidP="00B64332">
            <w:pPr>
              <w:pStyle w:val="-1"/>
            </w:pPr>
            <w:r w:rsidRPr="00DE0AB2">
              <w:t>Связи</w:t>
            </w:r>
            <w:r>
              <w:t>:</w:t>
            </w:r>
          </w:p>
          <w:p w:rsidR="001660B3" w:rsidRPr="00DE0AB2" w:rsidRDefault="001660B3" w:rsidP="00B64332">
            <w:pPr>
              <w:pStyle w:val="-1"/>
            </w:pPr>
            <w:r w:rsidRPr="00DE0AB2">
              <w:t xml:space="preserve">Вход </w:t>
            </w:r>
            <w:r>
              <w:t>–</w:t>
            </w:r>
            <w:r w:rsidRPr="00DE0AB2">
              <w:t xml:space="preserve"> входящий вызов в фазе активного вызова.</w:t>
            </w:r>
          </w:p>
          <w:p w:rsidR="001660B3" w:rsidRPr="00DE0AB2" w:rsidRDefault="001660B3" w:rsidP="00B64332">
            <w:pPr>
              <w:pStyle w:val="-1"/>
            </w:pPr>
            <w:r w:rsidRPr="00DE0AB2">
              <w:t xml:space="preserve">Выход </w:t>
            </w:r>
            <w:r>
              <w:t>–</w:t>
            </w:r>
            <w:r w:rsidRPr="00DE0AB2">
              <w:t xml:space="preserve"> блок имеет один выход.</w:t>
            </w:r>
          </w:p>
          <w:p w:rsidR="001660B3" w:rsidRPr="00DE0AB2" w:rsidRDefault="001660B3" w:rsidP="00B64332">
            <w:pPr>
              <w:pStyle w:val="-1"/>
            </w:pPr>
            <w:r w:rsidRPr="00DE0AB2">
              <w:t>Особенности</w:t>
            </w:r>
            <w:r>
              <w:t>:</w:t>
            </w:r>
          </w:p>
          <w:p w:rsidR="001660B3" w:rsidRPr="00DE0AB2" w:rsidRDefault="001660B3" w:rsidP="00B64332">
            <w:pPr>
              <w:pStyle w:val="-1"/>
            </w:pPr>
            <w:r w:rsidRPr="00DE0AB2">
              <w:t>Блок</w:t>
            </w:r>
            <w:r>
              <w:t xml:space="preserve"> </w:t>
            </w:r>
            <w:r w:rsidRPr="00DE0AB2">
              <w:t>не</w:t>
            </w:r>
            <w:r>
              <w:t xml:space="preserve"> </w:t>
            </w:r>
            <w:r w:rsidRPr="00DE0AB2">
              <w:t>меняет</w:t>
            </w:r>
            <w:r>
              <w:t xml:space="preserve"> </w:t>
            </w:r>
            <w:r w:rsidRPr="00DE0AB2">
              <w:t>состояния</w:t>
            </w:r>
            <w:r>
              <w:t xml:space="preserve"> </w:t>
            </w:r>
            <w:r w:rsidRPr="00DE0AB2">
              <w:t>вызова.</w:t>
            </w:r>
            <w:r>
              <w:t xml:space="preserve"> </w:t>
            </w:r>
            <w:r w:rsidRPr="00DE0AB2">
              <w:t>Запись</w:t>
            </w:r>
            <w:r>
              <w:t xml:space="preserve"> </w:t>
            </w:r>
            <w:r w:rsidRPr="00DE0AB2">
              <w:t>разговора</w:t>
            </w:r>
            <w:r>
              <w:t xml:space="preserve"> </w:t>
            </w:r>
            <w:r w:rsidRPr="00DE0AB2">
              <w:t xml:space="preserve">прекращается </w:t>
            </w:r>
          </w:p>
          <w:p w:rsidR="001660B3" w:rsidRPr="00DE0AB2" w:rsidRDefault="001660B3" w:rsidP="00B64332">
            <w:pPr>
              <w:pStyle w:val="-1"/>
            </w:pPr>
            <w:r w:rsidRPr="00DE0AB2">
              <w:t>только после разъединения.</w:t>
            </w:r>
          </w:p>
        </w:tc>
      </w:tr>
      <w:tr w:rsidR="001660B3" w:rsidRPr="008E1A2A" w:rsidTr="00B64332">
        <w:tc>
          <w:tcPr>
            <w:tcW w:w="1837" w:type="dxa"/>
          </w:tcPr>
          <w:p w:rsidR="001660B3" w:rsidRPr="008E1A2A" w:rsidRDefault="001660B3" w:rsidP="00B64332">
            <w:pPr>
              <w:pStyle w:val="-1"/>
            </w:pPr>
            <w:r>
              <w:rPr>
                <w:noProof/>
              </w:rPr>
              <w:lastRenderedPageBreak/>
              <w:drawing>
                <wp:anchor distT="0" distB="0" distL="114300" distR="114300" simplePos="0" relativeHeight="251777536"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19"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2"/>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1660B3" w:rsidRDefault="001660B3" w:rsidP="00B64332">
            <w:pPr>
              <w:pStyle w:val="-1"/>
            </w:pPr>
            <w:r>
              <w:t xml:space="preserve">Caller </w:t>
            </w:r>
          </w:p>
          <w:p w:rsidR="001660B3" w:rsidRPr="008E1A2A" w:rsidRDefault="001660B3" w:rsidP="00B64332">
            <w:pPr>
              <w:pStyle w:val="-1"/>
            </w:pPr>
            <w:r>
              <w:t>Info</w:t>
            </w:r>
          </w:p>
        </w:tc>
        <w:tc>
          <w:tcPr>
            <w:tcW w:w="6471" w:type="dxa"/>
          </w:tcPr>
          <w:p w:rsidR="001660B3" w:rsidRPr="00DE0AB2" w:rsidRDefault="001660B3" w:rsidP="00B64332">
            <w:pPr>
              <w:pStyle w:val="-1"/>
            </w:pPr>
            <w:r w:rsidRPr="00DE0AB2">
              <w:t>Блок позволяет изменить</w:t>
            </w:r>
            <w:r>
              <w:t xml:space="preserve"> </w:t>
            </w:r>
            <w:r w:rsidRPr="00DE0AB2">
              <w:t>имя</w:t>
            </w:r>
            <w:r>
              <w:t xml:space="preserve"> </w:t>
            </w:r>
            <w:r w:rsidRPr="00DE0AB2">
              <w:t>вызывающего абонента,</w:t>
            </w:r>
            <w:r>
              <w:t xml:space="preserve"> </w:t>
            </w:r>
            <w:r w:rsidRPr="00DE0AB2">
              <w:t>которое</w:t>
            </w:r>
            <w:r>
              <w:t xml:space="preserve"> </w:t>
            </w:r>
            <w:r w:rsidRPr="00DE0AB2">
              <w:t>отобразится на</w:t>
            </w:r>
            <w:r>
              <w:t xml:space="preserve"> </w:t>
            </w:r>
            <w:r w:rsidRPr="00DE0AB2">
              <w:t>телефоне вызываемого абонента. Блок позволяет отобразить на телефоне вызываемого</w:t>
            </w:r>
            <w:r>
              <w:t xml:space="preserve"> </w:t>
            </w:r>
            <w:r w:rsidRPr="00DE0AB2">
              <w:t>абонента</w:t>
            </w:r>
            <w:r>
              <w:t xml:space="preserve"> </w:t>
            </w:r>
            <w:r w:rsidRPr="00DE0AB2">
              <w:t>имя</w:t>
            </w:r>
            <w:r>
              <w:t xml:space="preserve"> </w:t>
            </w:r>
            <w:r w:rsidRPr="00DE0AB2">
              <w:t>вызывающего</w:t>
            </w:r>
            <w:r>
              <w:t xml:space="preserve"> </w:t>
            </w:r>
            <w:r w:rsidRPr="00DE0AB2">
              <w:t>абонента,</w:t>
            </w:r>
            <w:r>
              <w:t xml:space="preserve"> </w:t>
            </w:r>
            <w:r w:rsidRPr="00DE0AB2">
              <w:t>название</w:t>
            </w:r>
            <w:r>
              <w:t xml:space="preserve"> </w:t>
            </w:r>
            <w:r w:rsidRPr="00DE0AB2">
              <w:t>компании</w:t>
            </w:r>
            <w:r>
              <w:t xml:space="preserve"> </w:t>
            </w:r>
            <w:r w:rsidRPr="00DE0AB2">
              <w:t>и прочие данные.</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Маска номера – шаблон номера вызываемого абонента.</w:t>
            </w:r>
          </w:p>
          <w:p w:rsidR="001660B3" w:rsidRPr="00DE0AB2" w:rsidRDefault="001660B3" w:rsidP="00B64332">
            <w:pPr>
              <w:pStyle w:val="-1"/>
            </w:pPr>
            <w:r w:rsidRPr="00DE0AB2">
              <w:t>Имя абонента – новое имя абонента.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 xml:space="preserve">Выход </w:t>
            </w:r>
            <w:r>
              <w:t>–</w:t>
            </w:r>
            <w:r w:rsidRPr="00DE0AB2">
              <w:t xml:space="preserve"> блок имеет один выход.</w:t>
            </w:r>
          </w:p>
          <w:p w:rsidR="001660B3" w:rsidRPr="00DE0AB2" w:rsidRDefault="001660B3" w:rsidP="00B64332">
            <w:pPr>
              <w:pStyle w:val="-1"/>
            </w:pPr>
            <w:r w:rsidRPr="00DE0AB2">
              <w:t>Особенности</w:t>
            </w:r>
            <w:r>
              <w:t>:</w:t>
            </w:r>
          </w:p>
          <w:p w:rsidR="001660B3" w:rsidRPr="00DE0AB2" w:rsidRDefault="001660B3" w:rsidP="00B64332">
            <w:pPr>
              <w:pStyle w:val="-1"/>
            </w:pPr>
            <w:r w:rsidRPr="00DE0AB2">
              <w:t>Блок не меняет состояния вызова.</w:t>
            </w:r>
          </w:p>
        </w:tc>
      </w:tr>
    </w:tbl>
    <w:p w:rsidR="00FB5B53" w:rsidRDefault="001660B3" w:rsidP="001660B3">
      <w:pPr>
        <w:pStyle w:val="-"/>
      </w:pPr>
      <w:r>
        <w:t>Таблица В.2 – Описание функциональных блоков IVR процессора</w:t>
      </w:r>
    </w:p>
    <w:tbl>
      <w:tblPr>
        <w:tblStyle w:val="ac"/>
        <w:tblW w:w="0" w:type="auto"/>
        <w:tblLook w:val="04A0"/>
      </w:tblPr>
      <w:tblGrid>
        <w:gridCol w:w="1835"/>
        <w:gridCol w:w="1250"/>
        <w:gridCol w:w="6486"/>
      </w:tblGrid>
      <w:tr w:rsidR="001660B3" w:rsidTr="00B64332">
        <w:tc>
          <w:tcPr>
            <w:tcW w:w="1835" w:type="dxa"/>
          </w:tcPr>
          <w:p w:rsidR="001660B3" w:rsidRPr="00ED2B09" w:rsidRDefault="001660B3" w:rsidP="00B64332">
            <w:pPr>
              <w:pStyle w:val="-1"/>
            </w:pPr>
            <w:r w:rsidRPr="00ED2B09">
              <w:t>Вид</w:t>
            </w:r>
          </w:p>
        </w:tc>
        <w:tc>
          <w:tcPr>
            <w:tcW w:w="1250" w:type="dxa"/>
          </w:tcPr>
          <w:p w:rsidR="001660B3" w:rsidRPr="00ED2B09" w:rsidRDefault="001660B3" w:rsidP="00B64332">
            <w:pPr>
              <w:pStyle w:val="-1"/>
            </w:pPr>
            <w:r w:rsidRPr="00ED2B09">
              <w:t>Название</w:t>
            </w:r>
          </w:p>
        </w:tc>
        <w:tc>
          <w:tcPr>
            <w:tcW w:w="6486" w:type="dxa"/>
          </w:tcPr>
          <w:p w:rsidR="001660B3" w:rsidRPr="00ED2B09" w:rsidRDefault="001660B3" w:rsidP="00B64332">
            <w:pPr>
              <w:pStyle w:val="-1"/>
            </w:pPr>
            <w:r w:rsidRPr="00ED2B09">
              <w:t>Описание</w:t>
            </w:r>
          </w:p>
        </w:tc>
      </w:tr>
      <w:tr w:rsidR="001660B3" w:rsidTr="00B64332">
        <w:tc>
          <w:tcPr>
            <w:tcW w:w="1835" w:type="dxa"/>
          </w:tcPr>
          <w:p w:rsidR="001660B3" w:rsidRDefault="001660B3" w:rsidP="00B64332">
            <w:pPr>
              <w:pStyle w:val="-"/>
              <w:ind w:firstLine="0"/>
            </w:pPr>
            <w:r w:rsidRPr="00A47F49">
              <w:rPr>
                <w:noProof/>
              </w:rPr>
              <w:drawing>
                <wp:anchor distT="0" distB="0" distL="114300" distR="114300" simplePos="0" relativeHeight="251779584" behindDoc="0" locked="0" layoutInCell="1" allowOverlap="1">
                  <wp:simplePos x="0" y="0"/>
                  <wp:positionH relativeFrom="margin">
                    <wp:align>center</wp:align>
                  </wp:positionH>
                  <wp:positionV relativeFrom="margin">
                    <wp:align>center</wp:align>
                  </wp:positionV>
                  <wp:extent cx="1008705" cy="438307"/>
                  <wp:effectExtent l="19050" t="0" r="945" b="0"/>
                  <wp:wrapSquare wrapText="bothSides"/>
                  <wp:docPr id="24"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3"/>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Time</w:t>
            </w:r>
          </w:p>
        </w:tc>
        <w:tc>
          <w:tcPr>
            <w:tcW w:w="6486" w:type="dxa"/>
          </w:tcPr>
          <w:p w:rsidR="001660B3" w:rsidRPr="00DE0AB2" w:rsidRDefault="001660B3" w:rsidP="00B64332">
            <w:pPr>
              <w:pStyle w:val="-1"/>
            </w:pPr>
            <w:r w:rsidRPr="00DE0AB2">
              <w:t>Блок,</w:t>
            </w:r>
            <w:r>
              <w:t xml:space="preserve"> </w:t>
            </w:r>
            <w:r w:rsidRPr="00DE0AB2">
              <w:t>необходимый для выбора логики прохождения вызова в соответствии с текущем временем и днем недели.</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Время – выбор шаблона времени и дня недели. Время задается в 24</w:t>
            </w:r>
            <w:r>
              <w:t>–</w:t>
            </w:r>
            <w:r w:rsidRPr="00DE0AB2">
              <w:t>часовом формате.</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блок имеет 2 выхода, первый</w:t>
            </w:r>
            <w:r>
              <w:t xml:space="preserve"> </w:t>
            </w:r>
            <w:r w:rsidRPr="00DE0AB2">
              <w:t>–</w:t>
            </w:r>
            <w:r>
              <w:t xml:space="preserve"> </w:t>
            </w:r>
            <w:r w:rsidRPr="00DE0AB2">
              <w:t>при совпадении времени с заданным</w:t>
            </w:r>
            <w:r>
              <w:t xml:space="preserve"> </w:t>
            </w:r>
            <w:r w:rsidRPr="00DE0AB2">
              <w:t>образцом</w:t>
            </w:r>
            <w:r>
              <w:t xml:space="preserve"> </w:t>
            </w:r>
            <w:r w:rsidRPr="00DE0AB2">
              <w:t>(выход</w:t>
            </w:r>
            <w:r>
              <w:t xml:space="preserve"> </w:t>
            </w:r>
            <w:r w:rsidRPr="00DE0AB2">
              <w:t>«</w:t>
            </w:r>
            <w:r>
              <w:t>yes</w:t>
            </w:r>
            <w:r w:rsidRPr="00DE0AB2">
              <w:t>»),</w:t>
            </w:r>
            <w:r>
              <w:t xml:space="preserve"> </w:t>
            </w:r>
            <w:r w:rsidRPr="00DE0AB2">
              <w:t>второй</w:t>
            </w:r>
            <w:r>
              <w:t xml:space="preserve"> </w:t>
            </w:r>
            <w:r w:rsidRPr="00DE0AB2">
              <w:t>–</w:t>
            </w:r>
            <w:r>
              <w:t xml:space="preserve"> </w:t>
            </w:r>
            <w:r w:rsidRPr="00DE0AB2">
              <w:t>при</w:t>
            </w:r>
            <w:r>
              <w:t xml:space="preserve"> </w:t>
            </w:r>
            <w:r w:rsidRPr="00DE0AB2">
              <w:t>несовпадении (выход «</w:t>
            </w:r>
            <w:r>
              <w:t>no</w:t>
            </w:r>
            <w:r w:rsidRPr="00DE0AB2">
              <w:t>»).</w:t>
            </w:r>
          </w:p>
          <w:p w:rsidR="001660B3" w:rsidRPr="00DE0AB2" w:rsidRDefault="001660B3" w:rsidP="00B64332">
            <w:pPr>
              <w:pStyle w:val="-1"/>
            </w:pPr>
            <w:r>
              <w:t>Особенности:</w:t>
            </w:r>
          </w:p>
          <w:p w:rsidR="001660B3" w:rsidRDefault="001660B3" w:rsidP="00B64332">
            <w:pPr>
              <w:pStyle w:val="-1"/>
            </w:pPr>
            <w:r w:rsidRPr="00DE0AB2">
              <w:t>Блок не меняет состояния вызова.</w:t>
            </w:r>
          </w:p>
        </w:tc>
      </w:tr>
      <w:tr w:rsidR="001660B3" w:rsidTr="00B64332">
        <w:tc>
          <w:tcPr>
            <w:tcW w:w="1835" w:type="dxa"/>
          </w:tcPr>
          <w:p w:rsidR="001660B3" w:rsidRDefault="001660B3" w:rsidP="00B64332">
            <w:pPr>
              <w:pStyle w:val="-"/>
              <w:ind w:firstLine="0"/>
            </w:pPr>
            <w:r w:rsidRPr="00A47F49">
              <w:rPr>
                <w:noProof/>
              </w:rPr>
              <w:drawing>
                <wp:anchor distT="0" distB="0" distL="114300" distR="114300" simplePos="0" relativeHeight="251780608" behindDoc="0" locked="0" layoutInCell="1" allowOverlap="1">
                  <wp:simplePos x="0" y="0"/>
                  <wp:positionH relativeFrom="margin">
                    <wp:align>center</wp:align>
                  </wp:positionH>
                  <wp:positionV relativeFrom="margin">
                    <wp:align>center</wp:align>
                  </wp:positionV>
                  <wp:extent cx="1008705" cy="408080"/>
                  <wp:effectExtent l="19050" t="0" r="945" b="0"/>
                  <wp:wrapSquare wrapText="bothSides"/>
                  <wp:docPr id="226"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4"/>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Numbers</w:t>
            </w:r>
          </w:p>
        </w:tc>
        <w:tc>
          <w:tcPr>
            <w:tcW w:w="6486"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выбора</w:t>
            </w:r>
            <w:r>
              <w:t xml:space="preserve"> </w:t>
            </w:r>
            <w:r w:rsidRPr="00DE0AB2">
              <w:t>логики</w:t>
            </w:r>
            <w:r>
              <w:t xml:space="preserve"> </w:t>
            </w:r>
            <w:r w:rsidRPr="00DE0AB2">
              <w:t>при</w:t>
            </w:r>
            <w:r>
              <w:t xml:space="preserve"> </w:t>
            </w:r>
            <w:r w:rsidRPr="00DE0AB2">
              <w:t>прохождении</w:t>
            </w:r>
            <w:r>
              <w:t xml:space="preserve"> </w:t>
            </w:r>
            <w:r w:rsidRPr="00DE0AB2">
              <w:t>вызова</w:t>
            </w:r>
            <w:r>
              <w:t xml:space="preserve"> </w:t>
            </w:r>
            <w:r w:rsidRPr="00DE0AB2">
              <w:t>в соответствии с номером вызывающего абонента.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Номер – шаблон номера вызывающего абонента.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на</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блок</w:t>
            </w:r>
            <w:r>
              <w:t xml:space="preserve"> </w:t>
            </w:r>
            <w:r w:rsidRPr="00DE0AB2">
              <w:t>имеет</w:t>
            </w:r>
            <w:r>
              <w:t xml:space="preserve"> </w:t>
            </w:r>
            <w:r w:rsidRPr="00DE0AB2">
              <w:t>2</w:t>
            </w:r>
            <w:r>
              <w:t xml:space="preserve"> </w:t>
            </w:r>
            <w:r w:rsidRPr="00DE0AB2">
              <w:t>выхода,</w:t>
            </w:r>
            <w:r>
              <w:t xml:space="preserve"> </w:t>
            </w:r>
            <w:r w:rsidRPr="00DE0AB2">
              <w:t>первый</w:t>
            </w:r>
            <w:r>
              <w:t xml:space="preserve"> </w:t>
            </w:r>
            <w:r w:rsidRPr="00DE0AB2">
              <w:t>–</w:t>
            </w:r>
            <w:r>
              <w:t xml:space="preserve"> </w:t>
            </w:r>
            <w:r w:rsidRPr="00DE0AB2">
              <w:t>при</w:t>
            </w:r>
            <w:r>
              <w:t xml:space="preserve"> </w:t>
            </w:r>
            <w:r w:rsidRPr="00DE0AB2">
              <w:t>совпадении</w:t>
            </w:r>
            <w:r>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1660B3" w:rsidRPr="00DE0AB2" w:rsidRDefault="001660B3" w:rsidP="00B64332">
            <w:pPr>
              <w:pStyle w:val="-1"/>
            </w:pPr>
            <w:r>
              <w:t>Особенности:</w:t>
            </w:r>
          </w:p>
          <w:p w:rsidR="001660B3" w:rsidRDefault="001660B3" w:rsidP="00B64332">
            <w:pPr>
              <w:pStyle w:val="-1"/>
            </w:pPr>
            <w:r w:rsidRPr="00DE0AB2">
              <w:t>Блок не меняет состояния вызова.</w:t>
            </w:r>
          </w:p>
        </w:tc>
      </w:tr>
      <w:tr w:rsidR="001660B3" w:rsidTr="00B64332">
        <w:tc>
          <w:tcPr>
            <w:tcW w:w="1835" w:type="dxa"/>
          </w:tcPr>
          <w:p w:rsidR="001660B3" w:rsidRDefault="001660B3" w:rsidP="00B64332">
            <w:pPr>
              <w:pStyle w:val="-"/>
              <w:ind w:firstLine="0"/>
            </w:pPr>
            <w:r w:rsidRPr="00A47F49">
              <w:rPr>
                <w:noProof/>
              </w:rPr>
              <w:drawing>
                <wp:anchor distT="0" distB="0" distL="114300" distR="114300" simplePos="0" relativeHeight="251781632" behindDoc="0" locked="0" layoutInCell="1" allowOverlap="1">
                  <wp:simplePos x="0" y="0"/>
                  <wp:positionH relativeFrom="margin">
                    <wp:align>center</wp:align>
                  </wp:positionH>
                  <wp:positionV relativeFrom="margin">
                    <wp:align>center</wp:align>
                  </wp:positionV>
                  <wp:extent cx="993591" cy="430751"/>
                  <wp:effectExtent l="19050" t="0" r="0" b="0"/>
                  <wp:wrapSquare wrapText="bothSides"/>
                  <wp:docPr id="227"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5"/>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Digitmap</w:t>
            </w:r>
          </w:p>
        </w:tc>
        <w:tc>
          <w:tcPr>
            <w:tcW w:w="6486"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выбора</w:t>
            </w:r>
            <w:r>
              <w:t xml:space="preserve"> </w:t>
            </w:r>
            <w:r w:rsidRPr="00DE0AB2">
              <w:t>логики</w:t>
            </w:r>
            <w:r>
              <w:t xml:space="preserve"> </w:t>
            </w:r>
            <w:r w:rsidRPr="00DE0AB2">
              <w:t>при</w:t>
            </w:r>
            <w:r>
              <w:t xml:space="preserve"> </w:t>
            </w:r>
            <w:r w:rsidRPr="00DE0AB2">
              <w:t>прохождении</w:t>
            </w:r>
            <w:r>
              <w:t xml:space="preserve"> </w:t>
            </w:r>
            <w:r w:rsidRPr="00DE0AB2">
              <w:t>вызова</w:t>
            </w:r>
            <w:r>
              <w:t xml:space="preserve"> </w:t>
            </w:r>
            <w:r w:rsidRPr="00DE0AB2">
              <w:t>в соответствии</w:t>
            </w:r>
            <w:r>
              <w:t xml:space="preserve"> </w:t>
            </w:r>
            <w:r w:rsidRPr="00DE0AB2">
              <w:t>с</w:t>
            </w:r>
            <w:r>
              <w:t xml:space="preserve"> </w:t>
            </w:r>
            <w:r w:rsidRPr="00DE0AB2">
              <w:t>номером</w:t>
            </w:r>
            <w:r>
              <w:t xml:space="preserve"> </w:t>
            </w:r>
            <w:r w:rsidRPr="00DE0AB2">
              <w:t>вызываемого</w:t>
            </w:r>
            <w:r>
              <w:t xml:space="preserve"> </w:t>
            </w:r>
            <w:r w:rsidRPr="00DE0AB2">
              <w:t>абонента.</w:t>
            </w:r>
            <w:r>
              <w:t xml:space="preserve"> </w:t>
            </w:r>
            <w:r w:rsidRPr="00DE0AB2">
              <w:t>Номер</w:t>
            </w:r>
            <w:r>
              <w:t xml:space="preserve"> </w:t>
            </w:r>
            <w:r w:rsidRPr="00DE0AB2">
              <w:t xml:space="preserve">вызываемого абонента проверяется на этапе входа в блок </w:t>
            </w:r>
            <w:r>
              <w:t>digitmap</w:t>
            </w:r>
            <w:r w:rsidRPr="00DE0AB2">
              <w:t>.</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Маска – шаблон номера вызываемого абонента.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блок</w:t>
            </w:r>
            <w:r>
              <w:t xml:space="preserve"> </w:t>
            </w:r>
            <w:r w:rsidRPr="00DE0AB2">
              <w:t>имеет</w:t>
            </w:r>
            <w:r>
              <w:t xml:space="preserve"> </w:t>
            </w:r>
            <w:r w:rsidRPr="00DE0AB2">
              <w:t>2</w:t>
            </w:r>
            <w:r>
              <w:t xml:space="preserve"> </w:t>
            </w:r>
            <w:r w:rsidRPr="00DE0AB2">
              <w:t>выхода,</w:t>
            </w:r>
            <w:r>
              <w:t xml:space="preserve"> </w:t>
            </w:r>
            <w:r w:rsidRPr="00DE0AB2">
              <w:t>первый</w:t>
            </w:r>
            <w:r>
              <w:t xml:space="preserve"> </w:t>
            </w:r>
            <w:r w:rsidRPr="00DE0AB2">
              <w:t>–</w:t>
            </w:r>
            <w:r>
              <w:t xml:space="preserve"> </w:t>
            </w:r>
            <w:r w:rsidRPr="00DE0AB2">
              <w:t>при</w:t>
            </w:r>
            <w:r>
              <w:t xml:space="preserve"> </w:t>
            </w:r>
            <w:r w:rsidRPr="00DE0AB2">
              <w:t>совпадении</w:t>
            </w:r>
            <w:r>
              <w:t xml:space="preserve"> </w:t>
            </w:r>
            <w:r w:rsidRPr="00DE0AB2">
              <w:t>номера вызываемого</w:t>
            </w:r>
            <w:r>
              <w:t xml:space="preserve"> </w:t>
            </w:r>
            <w:r w:rsidRPr="00DE0AB2">
              <w:t>абонента с заданным шаблоном</w:t>
            </w:r>
            <w:r>
              <w:t xml:space="preserve"> </w:t>
            </w:r>
            <w:r w:rsidRPr="00DE0AB2">
              <w:t>(выход «</w:t>
            </w:r>
            <w:r>
              <w:t>yes</w:t>
            </w:r>
            <w:r w:rsidRPr="00DE0AB2">
              <w:t>»), второй – при несовпадении (выход «</w:t>
            </w:r>
            <w:r>
              <w:t>no</w:t>
            </w:r>
            <w:r w:rsidRPr="00DE0AB2">
              <w:t>»).</w:t>
            </w:r>
          </w:p>
          <w:p w:rsidR="001660B3" w:rsidRPr="00DE0AB2" w:rsidRDefault="001660B3" w:rsidP="00B64332">
            <w:pPr>
              <w:pStyle w:val="-1"/>
            </w:pPr>
            <w:r w:rsidRPr="00DE0AB2">
              <w:t>Особенности</w:t>
            </w:r>
            <w:r>
              <w:t>:</w:t>
            </w:r>
          </w:p>
          <w:p w:rsidR="001660B3" w:rsidRDefault="001660B3" w:rsidP="00B64332">
            <w:pPr>
              <w:pStyle w:val="-1"/>
            </w:pPr>
            <w:r w:rsidRPr="00DE0AB2">
              <w:t>Блок не меняет состояния вызова.</w:t>
            </w:r>
          </w:p>
        </w:tc>
      </w:tr>
      <w:tr w:rsidR="001660B3" w:rsidTr="00B64332">
        <w:tc>
          <w:tcPr>
            <w:tcW w:w="1835" w:type="dxa"/>
          </w:tcPr>
          <w:p w:rsidR="001660B3" w:rsidRDefault="001660B3" w:rsidP="00B64332">
            <w:pPr>
              <w:pStyle w:val="-"/>
              <w:ind w:firstLine="0"/>
            </w:pPr>
            <w:r w:rsidRPr="00A47F49">
              <w:rPr>
                <w:noProof/>
              </w:rPr>
              <w:lastRenderedPageBreak/>
              <w:drawing>
                <wp:anchor distT="0" distB="0" distL="114300" distR="114300" simplePos="0" relativeHeight="251782656" behindDoc="0" locked="0" layoutInCell="1" allowOverlap="1">
                  <wp:simplePos x="0" y="0"/>
                  <wp:positionH relativeFrom="margin">
                    <wp:align>center</wp:align>
                  </wp:positionH>
                  <wp:positionV relativeFrom="paragraph">
                    <wp:posOffset>-6223619</wp:posOffset>
                  </wp:positionV>
                  <wp:extent cx="1008705" cy="408079"/>
                  <wp:effectExtent l="19050" t="0" r="945" b="0"/>
                  <wp:wrapSquare wrapText="bothSides"/>
                  <wp:docPr id="228"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6"/>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Goto</w:t>
            </w:r>
          </w:p>
        </w:tc>
        <w:tc>
          <w:tcPr>
            <w:tcW w:w="6486"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перевода</w:t>
            </w:r>
            <w:r>
              <w:t xml:space="preserve"> </w:t>
            </w:r>
            <w:r w:rsidRPr="00DE0AB2">
              <w:t>вызова</w:t>
            </w:r>
            <w:r>
              <w:t xml:space="preserve"> </w:t>
            </w:r>
            <w:r w:rsidRPr="00DE0AB2">
              <w:t>на</w:t>
            </w:r>
            <w:r>
              <w:t xml:space="preserve"> </w:t>
            </w:r>
            <w:r w:rsidRPr="00DE0AB2">
              <w:t>другой</w:t>
            </w:r>
            <w:r>
              <w:t xml:space="preserve"> </w:t>
            </w:r>
            <w:r w:rsidRPr="00DE0AB2">
              <w:t>произвольный</w:t>
            </w:r>
            <w:r>
              <w:t xml:space="preserve"> </w:t>
            </w:r>
            <w:r w:rsidRPr="00DE0AB2">
              <w:t xml:space="preserve">блок сценария. </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Выбрать</w:t>
            </w:r>
            <w:r>
              <w:t xml:space="preserve"> </w:t>
            </w:r>
            <w:r w:rsidRPr="00DE0AB2">
              <w:t>блок</w:t>
            </w:r>
            <w:r>
              <w:t xml:space="preserve"> </w:t>
            </w:r>
            <w:r w:rsidRPr="00DE0AB2">
              <w:t>на</w:t>
            </w:r>
            <w:r>
              <w:t xml:space="preserve"> </w:t>
            </w:r>
            <w:r w:rsidRPr="00DE0AB2">
              <w:t>схеме</w:t>
            </w:r>
            <w:r>
              <w:t xml:space="preserve"> </w:t>
            </w:r>
            <w:r w:rsidRPr="00DE0AB2">
              <w:t>–</w:t>
            </w:r>
            <w:r>
              <w:t xml:space="preserve"> </w:t>
            </w:r>
            <w:r w:rsidRPr="00DE0AB2">
              <w:t>после</w:t>
            </w:r>
            <w:r>
              <w:t xml:space="preserve"> </w:t>
            </w:r>
            <w:r w:rsidRPr="00DE0AB2">
              <w:t>нажатия</w:t>
            </w:r>
            <w:r>
              <w:t xml:space="preserve"> </w:t>
            </w:r>
            <w:r w:rsidRPr="00DE0AB2">
              <w:t>на</w:t>
            </w:r>
            <w:r>
              <w:t xml:space="preserve"> </w:t>
            </w:r>
            <w:r w:rsidRPr="00DE0AB2">
              <w:t>данную</w:t>
            </w:r>
            <w:r>
              <w:t xml:space="preserve"> </w:t>
            </w:r>
            <w:r w:rsidRPr="00DE0AB2">
              <w:t>кнопку</w:t>
            </w:r>
            <w:r>
              <w:t xml:space="preserve"> </w:t>
            </w:r>
            <w:r w:rsidRPr="00DE0AB2">
              <w:t>можно выбрать блок на схеме, на который будет производиться перевод. Максимальное</w:t>
            </w:r>
            <w:r>
              <w:t xml:space="preserve"> </w:t>
            </w:r>
            <w:r w:rsidRPr="00DE0AB2">
              <w:t>количество</w:t>
            </w:r>
            <w:r>
              <w:t xml:space="preserve"> </w:t>
            </w:r>
            <w:r w:rsidRPr="00DE0AB2">
              <w:t>срабатываний</w:t>
            </w:r>
            <w:r>
              <w:t xml:space="preserve"> </w:t>
            </w:r>
            <w:r w:rsidRPr="00DE0AB2">
              <w:t>–</w:t>
            </w:r>
            <w:r>
              <w:t xml:space="preserve"> </w:t>
            </w:r>
            <w:r w:rsidRPr="00DE0AB2">
              <w:t>выбор</w:t>
            </w:r>
            <w:r>
              <w:t xml:space="preserve"> </w:t>
            </w:r>
            <w:r w:rsidRPr="00DE0AB2">
              <w:t>количества циклов</w:t>
            </w:r>
            <w:r>
              <w:t xml:space="preserve"> </w:t>
            </w:r>
            <w:r w:rsidRPr="00DE0AB2">
              <w:t>прохождения</w:t>
            </w:r>
            <w:r>
              <w:t xml:space="preserve"> </w:t>
            </w:r>
            <w:r w:rsidRPr="00DE0AB2">
              <w:t>звонка</w:t>
            </w:r>
            <w:r>
              <w:t xml:space="preserve"> </w:t>
            </w:r>
            <w:r w:rsidRPr="00DE0AB2">
              <w:t>через</w:t>
            </w:r>
            <w:r>
              <w:t xml:space="preserve"> </w:t>
            </w:r>
            <w:r w:rsidRPr="00DE0AB2">
              <w:t>данный</w:t>
            </w:r>
            <w:r>
              <w:t xml:space="preserve"> </w:t>
            </w:r>
            <w:r w:rsidRPr="00DE0AB2">
              <w:t>блок</w:t>
            </w:r>
            <w:r>
              <w:t xml:space="preserve"> </w:t>
            </w:r>
            <w:r w:rsidRPr="00DE0AB2">
              <w:t>для</w:t>
            </w:r>
            <w:r>
              <w:t xml:space="preserve"> </w:t>
            </w:r>
            <w:r w:rsidRPr="00DE0AB2">
              <w:t>защиты</w:t>
            </w:r>
            <w:r>
              <w:t xml:space="preserve"> </w:t>
            </w:r>
            <w:r w:rsidRPr="00DE0AB2">
              <w:t>от зацикливания вызова.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 – один выход в блок, на который осуществляется перевод.</w:t>
            </w:r>
          </w:p>
          <w:p w:rsidR="001660B3" w:rsidRPr="00DE0AB2" w:rsidRDefault="001660B3" w:rsidP="00B64332">
            <w:pPr>
              <w:pStyle w:val="-1"/>
            </w:pPr>
            <w:r w:rsidRPr="00DE0AB2">
              <w:t>Особенности</w:t>
            </w:r>
            <w:r>
              <w:t>:</w:t>
            </w:r>
          </w:p>
          <w:p w:rsidR="001660B3" w:rsidRDefault="001660B3" w:rsidP="00B64332">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F6182C" w:rsidRDefault="00044DC7" w:rsidP="00F6182C">
      <w:pPr>
        <w:pStyle w:val="-4"/>
      </w:pPr>
      <w:bookmarkStart w:id="47" w:name="_Toc421987687"/>
      <w:r>
        <w:lastRenderedPageBreak/>
        <w:t>Приложение г</w:t>
      </w:r>
      <w:bookmarkEnd w:id="47"/>
    </w:p>
    <w:p w:rsidR="00F6182C" w:rsidRPr="00505061" w:rsidRDefault="00505061" w:rsidP="00505061">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8" w:name="_Toc421987688"/>
      <w:r>
        <w:lastRenderedPageBreak/>
        <w:t xml:space="preserve">приложение </w:t>
      </w:r>
      <w:r w:rsidR="0066503A">
        <w:t>Д</w:t>
      </w:r>
      <w:bookmarkEnd w:id="48"/>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436E6C">
      <w:pPr>
        <w:pStyle w:val="-"/>
      </w:pPr>
    </w:p>
    <w:sectPr w:rsidR="00BD1451" w:rsidRPr="00FA4FE5" w:rsidSect="001D722E">
      <w:headerReference w:type="even" r:id="rId47"/>
      <w:headerReference w:type="default" r:id="rId48"/>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0FF2" w:rsidRDefault="00100FF2">
      <w:r>
        <w:separator/>
      </w:r>
    </w:p>
  </w:endnote>
  <w:endnote w:type="continuationSeparator" w:id="1">
    <w:p w:rsidR="00100FF2" w:rsidRDefault="00100F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Pr="00315F65" w:rsidRDefault="00B64332"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0FF2" w:rsidRDefault="00100FF2">
      <w:r>
        <w:separator/>
      </w:r>
    </w:p>
  </w:footnote>
  <w:footnote w:type="continuationSeparator" w:id="1">
    <w:p w:rsidR="00100FF2" w:rsidRDefault="00100F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B64332" w:rsidRPr="0047560E" w:rsidRDefault="00B64332" w:rsidP="006064F9">
                    <w:pPr>
                      <w:pStyle w:val="a5"/>
                    </w:pPr>
                    <w:r w:rsidRPr="006064F9">
                      <w:rPr>
                        <w:rStyle w:val="a6"/>
                      </w:rPr>
                      <w:t>Инв. №</w:t>
                    </w:r>
                    <w:r w:rsidRPr="0047560E">
                      <w:t xml:space="preserve"> подл.</w:t>
                    </w:r>
                  </w:p>
                  <w:p w:rsidR="00B64332" w:rsidRDefault="00B64332">
                    <w:fldSimple w:instr=" NUMPAGES  \* MERGEFORMAT ">
                      <w:r w:rsidR="00E7076C" w:rsidRPr="00E7076C">
                        <w:rPr>
                          <w:i/>
                          <w:noProof/>
                        </w:rPr>
                        <w:t>93</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B64332" w:rsidRPr="0047560E" w:rsidRDefault="00B64332"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B64332" w:rsidRPr="0032083A" w:rsidRDefault="00B64332" w:rsidP="006064F9">
                    <w:pPr>
                      <w:pStyle w:val="a5"/>
                    </w:pPr>
                    <w:r w:rsidRPr="006064F9">
                      <w:rPr>
                        <w:rStyle w:val="a6"/>
                      </w:rPr>
                      <w:t>Инв.</w:t>
                    </w:r>
                    <w:r w:rsidRPr="0032083A">
                      <w:t xml:space="preserve"> № дубл.</w:t>
                    </w:r>
                  </w:p>
                  <w:p w:rsidR="00B64332" w:rsidRPr="0032083A" w:rsidRDefault="00B64332"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B64332" w:rsidRPr="0047560E" w:rsidRDefault="00B64332" w:rsidP="006064F9">
                    <w:pPr>
                      <w:pStyle w:val="a5"/>
                    </w:pPr>
                    <w:r w:rsidRPr="0047560E">
                      <w:t>Взам. инв. №</w:t>
                    </w:r>
                  </w:p>
                  <w:p w:rsidR="00B64332" w:rsidRPr="0032083A" w:rsidRDefault="00B64332"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B64332" w:rsidRPr="0047560E" w:rsidRDefault="00B64332"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B64332" w:rsidRPr="009E3291" w:rsidRDefault="00B64332"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B64332" w:rsidRPr="009E3291" w:rsidRDefault="00B64332"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B64332" w:rsidRPr="009E3291" w:rsidRDefault="00B64332"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B64332" w:rsidRPr="009E3291" w:rsidRDefault="00B64332"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B64332" w:rsidRPr="009E3291" w:rsidRDefault="00B64332"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B64332" w:rsidRPr="00315F65" w:rsidRDefault="00B64332" w:rsidP="003D4EB9">
                      <w:pPr>
                        <w:pStyle w:val="a5"/>
                      </w:pPr>
                      <w:r w:rsidRPr="00315F65">
                        <w:t>Инв. № подп</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B64332" w:rsidRPr="0047560E" w:rsidRDefault="00B64332" w:rsidP="003D4EB9">
                      <w:pPr>
                        <w:pStyle w:val="a5"/>
                      </w:pPr>
                      <w:r w:rsidRPr="0047560E">
                        <w:t>Подп. и дата</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B64332" w:rsidRPr="009E3291" w:rsidRDefault="00B64332" w:rsidP="003D4EB9">
                      <w:pPr>
                        <w:pStyle w:val="a5"/>
                        <w:rPr>
                          <w:sz w:val="22"/>
                          <w:szCs w:val="22"/>
                        </w:rPr>
                      </w:pPr>
                      <w:r w:rsidRPr="0047560E">
                        <w:t>Инв. № дубл</w:t>
                      </w:r>
                      <w:r w:rsidRPr="009E3291">
                        <w:rPr>
                          <w:sz w:val="22"/>
                          <w:szCs w:val="22"/>
                        </w:rPr>
                        <w:t>.</w:t>
                      </w:r>
                    </w:p>
                    <w:p w:rsidR="00B64332"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B64332" w:rsidRPr="0047560E" w:rsidRDefault="00B64332" w:rsidP="003D4EB9">
                      <w:pPr>
                        <w:pStyle w:val="a5"/>
                      </w:pPr>
                      <w:r w:rsidRPr="0047560E">
                        <w:t>Взам. инв. №</w:t>
                      </w:r>
                    </w:p>
                    <w:p w:rsidR="00B64332" w:rsidRPr="00C2774B"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B64332" w:rsidRPr="0047560E" w:rsidRDefault="00B64332" w:rsidP="003D4EB9">
                      <w:pPr>
                        <w:pStyle w:val="a5"/>
                      </w:pPr>
                      <w:r w:rsidRPr="0047560E">
                        <w:t>Подп. и дата</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B64332" w:rsidRPr="0047560E" w:rsidRDefault="00B64332" w:rsidP="003D4EB9">
                          <w:pPr>
                            <w:pStyle w:val="a5"/>
                          </w:pPr>
                          <w:r w:rsidRPr="003D4EB9">
                            <w:rPr>
                              <w:rStyle w:val="a6"/>
                            </w:rPr>
                            <w:t>Л</w:t>
                          </w:r>
                          <w:r w:rsidRPr="0047560E">
                            <w:t>ит</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B64332" w:rsidRPr="0047560E" w:rsidRDefault="00B64332" w:rsidP="003D4EB9">
                          <w:pPr>
                            <w:pStyle w:val="a5"/>
                          </w:pPr>
                          <w:r w:rsidRPr="003D4EB9">
                            <w:rPr>
                              <w:rStyle w:val="a6"/>
                            </w:rPr>
                            <w:t>Л</w:t>
                          </w:r>
                          <w:r w:rsidRPr="0047560E">
                            <w:t>ист</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B64332" w:rsidRPr="0047560E" w:rsidRDefault="00B64332" w:rsidP="003D4EB9">
                          <w:pPr>
                            <w:pStyle w:val="a5"/>
                          </w:pPr>
                          <w:r w:rsidRPr="003D4EB9">
                            <w:rPr>
                              <w:rStyle w:val="a6"/>
                            </w:rPr>
                            <w:t>Ли</w:t>
                          </w:r>
                          <w:r w:rsidRPr="0047560E">
                            <w:t>стов</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B64332" w:rsidRPr="0047560E" w:rsidRDefault="00B64332" w:rsidP="003D4EB9">
                          <w:pPr>
                            <w:pStyle w:val="a5"/>
                          </w:pPr>
                          <w:fldSimple w:instr=" PAGE  \* MERGEFORMAT ">
                            <w:r w:rsidR="00E7076C">
                              <w:rPr>
                                <w:noProof/>
                              </w:rPr>
                              <w:t>8</w:t>
                            </w:r>
                          </w:fldSimple>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B64332" w:rsidRPr="0047560E" w:rsidRDefault="00B64332" w:rsidP="003D4EB9">
                          <w:pPr>
                            <w:pStyle w:val="a5"/>
                          </w:pPr>
                          <w:fldSimple w:instr=" NUMPAGES  \* MERGEFORMAT ">
                            <w:r w:rsidR="00E7076C">
                              <w:rPr>
                                <w:noProof/>
                              </w:rPr>
                              <w:t>93</w:t>
                            </w:r>
                          </w:fldSimple>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B64332" w:rsidRPr="009E3291"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B64332" w:rsidRPr="009E3291"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B64332" w:rsidRPr="009E3291"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B64332" w:rsidRPr="00E142F6" w:rsidRDefault="00B64332"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B64332" w:rsidRPr="00D941AF" w:rsidRDefault="00B64332"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B64332" w:rsidRPr="00D941AF" w:rsidRDefault="00B64332"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B64332" w:rsidRPr="00A3092E" w:rsidRDefault="00B64332"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B64332" w:rsidRPr="0047560E" w:rsidRDefault="00B64332" w:rsidP="003D4EB9">
                            <w:pPr>
                              <w:pStyle w:val="a5"/>
                            </w:pPr>
                            <w:r w:rsidRPr="003D4EB9">
                              <w:t>И</w:t>
                            </w:r>
                            <w:r w:rsidRPr="0047560E">
                              <w:t>зм.</w:t>
                            </w:r>
                          </w:p>
                          <w:p w:rsidR="00B64332" w:rsidRPr="0032083A" w:rsidRDefault="00B64332" w:rsidP="003D4EB9">
                            <w:pPr>
                              <w:pStyle w:val="a5"/>
                              <w:rPr>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B64332" w:rsidRPr="0047560E" w:rsidRDefault="00B64332" w:rsidP="003D4EB9">
                            <w:pPr>
                              <w:pStyle w:val="a5"/>
                            </w:pPr>
                            <w:r w:rsidRPr="0047560E">
                              <w:t>№ докум.</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B64332" w:rsidRPr="0047560E" w:rsidRDefault="00B64332" w:rsidP="003D4EB9">
                            <w:pPr>
                              <w:pStyle w:val="a5"/>
                            </w:pPr>
                            <w:r w:rsidRPr="0047560E">
                              <w:t>Лист</w:t>
                            </w:r>
                          </w:p>
                          <w:p w:rsidR="00B64332" w:rsidRPr="0032083A" w:rsidRDefault="00B64332" w:rsidP="003D4EB9">
                            <w:pPr>
                              <w:pStyle w:val="a5"/>
                              <w:rPr>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B64332" w:rsidRPr="0047560E" w:rsidRDefault="00B64332" w:rsidP="003D4EB9">
                            <w:pPr>
                              <w:pStyle w:val="a5"/>
                            </w:pPr>
                            <w:r w:rsidRPr="0047560E">
                              <w:t>Подп.</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B64332" w:rsidRPr="0047560E" w:rsidRDefault="00B64332" w:rsidP="003D4EB9">
                            <w:pPr>
                              <w:pStyle w:val="a5"/>
                            </w:pPr>
                            <w:r w:rsidRPr="0047560E">
                              <w:t>Дата</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B64332" w:rsidRPr="00315F65" w:rsidRDefault="00B64332" w:rsidP="003D4EB9">
                                <w:pPr>
                                  <w:pStyle w:val="a5"/>
                                </w:pPr>
                                <w:fldSimple w:instr=" DOCPROPERTY  Студ.ФИО  \* MERGEFORMAT ">
                                  <w:r>
                                    <w:t>Лещёв А.В.</w:t>
                                  </w:r>
                                </w:fldSimple>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B64332" w:rsidRPr="00315F65" w:rsidRDefault="00B64332" w:rsidP="003D4EB9">
                                <w:pPr>
                                  <w:pStyle w:val="a5"/>
                                </w:pPr>
                                <w:r w:rsidRPr="00315F65">
                                  <w:t>Разраб.</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B64332" w:rsidRPr="009E3291" w:rsidRDefault="00B64332"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B64332" w:rsidRPr="009E3291" w:rsidRDefault="00B64332"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B64332" w:rsidRPr="00315F65" w:rsidRDefault="00B64332" w:rsidP="003D4EB9">
                                <w:pPr>
                                  <w:pStyle w:val="a5"/>
                                </w:pPr>
                                <w:fldSimple w:instr=" DOCPROPERTY  Рук.ФИО  \* MERGEFORMAT ">
                                  <w:r>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B64332" w:rsidRPr="00315F65" w:rsidRDefault="00B64332"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B64332" w:rsidRPr="009E3291" w:rsidRDefault="00B64332"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B64332" w:rsidRPr="009E3291" w:rsidRDefault="00B64332"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B64332" w:rsidRPr="00315F65" w:rsidRDefault="00B64332" w:rsidP="003D4EB9">
                                <w:pPr>
                                  <w:pStyle w:val="a5"/>
                                </w:pPr>
                                <w:fldSimple w:instr=" DOCPROPERTY  Рец.ФИО  \* MERGEFORMAT ">
                                  <w:r>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B64332" w:rsidRPr="00315F65" w:rsidRDefault="00B64332"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B64332" w:rsidRPr="009E3291" w:rsidRDefault="00B64332"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B64332" w:rsidRPr="009E3291" w:rsidRDefault="00B64332"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B64332" w:rsidRPr="00315F65" w:rsidRDefault="00B64332" w:rsidP="003D4EB9">
                                <w:pPr>
                                  <w:pStyle w:val="a5"/>
                                </w:pPr>
                                <w:fldSimple w:instr=" DOCPROPERTY  Нормокнтр.ФИО  \* MERGEFORMAT ">
                                  <w:r>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B64332" w:rsidRPr="00315F65" w:rsidRDefault="00B64332"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B64332" w:rsidRPr="009E3291" w:rsidRDefault="00B64332"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B64332" w:rsidRPr="009E3291" w:rsidRDefault="00B64332"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B64332" w:rsidRPr="00315F65" w:rsidRDefault="00B64332" w:rsidP="003D4EB9">
                                <w:pPr>
                                  <w:pStyle w:val="a5"/>
                                </w:pPr>
                                <w:fldSimple w:instr=" DOCPROPERTY  Каф.Зав.ФИО  \* MERGEFORMAT ">
                                  <w:r>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B64332" w:rsidRPr="00315F65" w:rsidRDefault="00B64332"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B64332" w:rsidRPr="009E3291" w:rsidRDefault="00B64332"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B64332" w:rsidRPr="009E3291" w:rsidRDefault="00B64332"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B64332" w:rsidRPr="009E3291" w:rsidRDefault="00B64332"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B64332" w:rsidRPr="009E3291" w:rsidRDefault="00B64332"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B64332" w:rsidRPr="009E3291" w:rsidRDefault="00B64332"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B64332" w:rsidRPr="009E3291" w:rsidRDefault="00B64332"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B64332" w:rsidRPr="009E3291" w:rsidRDefault="00B64332"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B64332" w:rsidRPr="009E3291" w:rsidRDefault="00B64332"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B64332" w:rsidRPr="009E3291" w:rsidRDefault="00B64332"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B64332" w:rsidRPr="009E3291" w:rsidRDefault="00B64332"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B64332" w:rsidRPr="009E3291" w:rsidRDefault="00B64332"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B64332" w:rsidRPr="009E3291" w:rsidRDefault="00B64332"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r w:rsidRPr="00A36DC5">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B64332" w:rsidRPr="0047560E" w:rsidRDefault="00B64332"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B64332" w:rsidRPr="0047560E" w:rsidRDefault="00B64332"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B64332" w:rsidRPr="0047560E" w:rsidRDefault="00B64332" w:rsidP="003D4EB9">
                      <w:pPr>
                        <w:pStyle w:val="a5"/>
                      </w:pPr>
                      <w:r w:rsidRPr="0047560E">
                        <w:t>Инв. № дубл.</w:t>
                      </w:r>
                    </w:p>
                    <w:p w:rsidR="00B64332" w:rsidRPr="0032083A" w:rsidRDefault="00B64332"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B64332" w:rsidRPr="0047560E" w:rsidRDefault="00B64332" w:rsidP="003D4EB9">
                      <w:pPr>
                        <w:pStyle w:val="a5"/>
                      </w:pPr>
                      <w:r w:rsidRPr="0047560E">
                        <w:t>Взам. инв. №</w:t>
                      </w:r>
                    </w:p>
                    <w:p w:rsidR="00B64332" w:rsidRPr="0032083A" w:rsidRDefault="00B64332"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B64332" w:rsidRPr="0047560E" w:rsidRDefault="00B64332"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B64332" w:rsidRDefault="00B64332"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B64332" w:rsidRPr="0047560E" w:rsidRDefault="00B64332"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B64332" w:rsidRPr="003D4EB9" w:rsidRDefault="00B64332"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503AC0">
                          <w:rPr>
                            <w:noProof/>
                            <w:sz w:val="28"/>
                            <w:szCs w:val="28"/>
                          </w:rPr>
                          <w:t>63</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B64332" w:rsidRPr="009E3291" w:rsidRDefault="00B64332"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B64332" w:rsidRPr="0047560E" w:rsidRDefault="00B64332" w:rsidP="003D4EB9">
                          <w:pPr>
                            <w:pStyle w:val="a5"/>
                          </w:pPr>
                          <w:r w:rsidRPr="003D4EB9">
                            <w:rPr>
                              <w:rStyle w:val="a6"/>
                            </w:rPr>
                            <w:t>И</w:t>
                          </w:r>
                          <w:r w:rsidRPr="0047560E">
                            <w:t>зм.</w:t>
                          </w:r>
                        </w:p>
                        <w:p w:rsidR="00B64332" w:rsidRPr="00ED3EC0" w:rsidRDefault="00B64332"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B64332" w:rsidRPr="0047560E" w:rsidRDefault="00B64332"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B64332" w:rsidRPr="0047560E" w:rsidRDefault="00B64332"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B64332" w:rsidRPr="0047560E" w:rsidRDefault="00B64332"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B64332" w:rsidRPr="0047560E" w:rsidRDefault="00B64332"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B64332" w:rsidRPr="009E3291" w:rsidRDefault="00B64332"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B64332" w:rsidRPr="009E3291" w:rsidRDefault="00B64332"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B64332" w:rsidRPr="009E3291" w:rsidRDefault="00B64332"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B64332" w:rsidRPr="009E3291" w:rsidRDefault="00B64332"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F61420"/>
    <w:multiLevelType w:val="multilevel"/>
    <w:tmpl w:val="5860ED50"/>
    <w:numStyleLink w:val="a"/>
  </w:abstractNum>
  <w:abstractNum w:abstractNumId="3">
    <w:nsid w:val="0BFA197F"/>
    <w:multiLevelType w:val="multilevel"/>
    <w:tmpl w:val="A78C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A04891"/>
    <w:multiLevelType w:val="multilevel"/>
    <w:tmpl w:val="0419001F"/>
    <w:lvl w:ilvl="0">
      <w:start w:val="1"/>
      <w:numFmt w:val="decimal"/>
      <w:lvlText w:val="%1."/>
      <w:lvlJc w:val="left"/>
      <w:pPr>
        <w:ind w:left="360" w:hanging="360"/>
      </w:pPr>
    </w:lvl>
    <w:lvl w:ilvl="1">
      <w:start w:val="1"/>
      <w:numFmt w:val="decimal"/>
      <w:lvlText w:val="%1.%2."/>
      <w:lvlJc w:val="left"/>
      <w:pPr>
        <w:ind w:left="270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3">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227C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0">
    <w:nsid w:val="47A97503"/>
    <w:multiLevelType w:val="multilevel"/>
    <w:tmpl w:val="5860ED50"/>
    <w:numStyleLink w:val="a"/>
  </w:abstractNum>
  <w:abstractNum w:abstractNumId="21">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nsid w:val="4B512398"/>
    <w:multiLevelType w:val="multilevel"/>
    <w:tmpl w:val="82CE8BE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3">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4">
    <w:nsid w:val="5351121D"/>
    <w:multiLevelType w:val="multilevel"/>
    <w:tmpl w:val="0D1AE89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3F376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8">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611D6CB3"/>
    <w:multiLevelType w:val="multilevel"/>
    <w:tmpl w:val="E8AA3DA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0">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86C3F20"/>
    <w:multiLevelType w:val="multilevel"/>
    <w:tmpl w:val="5860ED50"/>
    <w:numStyleLink w:val="a"/>
  </w:abstractNum>
  <w:abstractNum w:abstractNumId="33">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4"/>
  </w:num>
  <w:num w:numId="2">
    <w:abstractNumId w:val="12"/>
  </w:num>
  <w:num w:numId="3">
    <w:abstractNumId w:val="11"/>
  </w:num>
  <w:num w:numId="4">
    <w:abstractNumId w:val="29"/>
  </w:num>
  <w:num w:numId="5">
    <w:abstractNumId w:val="21"/>
  </w:num>
  <w:num w:numId="6">
    <w:abstractNumId w:val="32"/>
  </w:num>
  <w:num w:numId="7">
    <w:abstractNumId w:val="16"/>
  </w:num>
  <w:num w:numId="8">
    <w:abstractNumId w:val="30"/>
  </w:num>
  <w:num w:numId="9">
    <w:abstractNumId w:val="14"/>
  </w:num>
  <w:num w:numId="10">
    <w:abstractNumId w:val="10"/>
  </w:num>
  <w:num w:numId="11">
    <w:abstractNumId w:val="7"/>
  </w:num>
  <w:num w:numId="12">
    <w:abstractNumId w:val="1"/>
  </w:num>
  <w:num w:numId="13">
    <w:abstractNumId w:val="26"/>
  </w:num>
  <w:num w:numId="14">
    <w:abstractNumId w:val="34"/>
  </w:num>
  <w:num w:numId="15">
    <w:abstractNumId w:val="23"/>
  </w:num>
  <w:num w:numId="16">
    <w:abstractNumId w:val="19"/>
  </w:num>
  <w:num w:numId="17">
    <w:abstractNumId w:val="27"/>
  </w:num>
  <w:num w:numId="18">
    <w:abstractNumId w:val="8"/>
  </w:num>
  <w:num w:numId="19">
    <w:abstractNumId w:val="33"/>
  </w:num>
  <w:num w:numId="20">
    <w:abstractNumId w:val="9"/>
  </w:num>
  <w:num w:numId="21">
    <w:abstractNumId w:val="31"/>
  </w:num>
  <w:num w:numId="22">
    <w:abstractNumId w:val="35"/>
  </w:num>
  <w:num w:numId="23">
    <w:abstractNumId w:val="28"/>
  </w:num>
  <w:num w:numId="24">
    <w:abstractNumId w:val="15"/>
  </w:num>
  <w:num w:numId="25">
    <w:abstractNumId w:val="13"/>
  </w:num>
  <w:num w:numId="26">
    <w:abstractNumId w:val="0"/>
  </w:num>
  <w:num w:numId="27">
    <w:abstractNumId w:val="17"/>
  </w:num>
  <w:num w:numId="28">
    <w:abstractNumId w:val="5"/>
  </w:num>
  <w:num w:numId="29">
    <w:abstractNumId w:val="25"/>
  </w:num>
  <w:num w:numId="30">
    <w:abstractNumId w:val="24"/>
  </w:num>
  <w:num w:numId="31">
    <w:abstractNumId w:val="20"/>
  </w:num>
  <w:num w:numId="32">
    <w:abstractNumId w:val="18"/>
  </w:num>
  <w:num w:numId="33">
    <w:abstractNumId w:val="2"/>
  </w:num>
  <w:num w:numId="34">
    <w:abstractNumId w:val="22"/>
  </w:num>
  <w:num w:numId="35">
    <w:abstractNumId w:val="6"/>
  </w:num>
  <w:num w:numId="36">
    <w:abstractNumId w:val="3"/>
    <w:lvlOverride w:ilvl="0">
      <w:lvl w:ilvl="0">
        <w:numFmt w:val="bullet"/>
        <w:lvlText w:val=""/>
        <w:lvlJc w:val="left"/>
        <w:pPr>
          <w:tabs>
            <w:tab w:val="num" w:pos="720"/>
          </w:tabs>
          <w:ind w:left="720" w:hanging="360"/>
        </w:pPr>
        <w:rPr>
          <w:rFonts w:ascii="Wingdings" w:hAnsi="Wingdings" w:hint="default"/>
          <w:sz w:val="20"/>
        </w:rPr>
      </w:lvl>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6146"/>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1D6"/>
    <w:rsid w:val="000115DF"/>
    <w:rsid w:val="00011812"/>
    <w:rsid w:val="000131BC"/>
    <w:rsid w:val="00013E93"/>
    <w:rsid w:val="0001424F"/>
    <w:rsid w:val="00014F6D"/>
    <w:rsid w:val="00015567"/>
    <w:rsid w:val="00016076"/>
    <w:rsid w:val="000165D7"/>
    <w:rsid w:val="00016621"/>
    <w:rsid w:val="000170D3"/>
    <w:rsid w:val="0001755B"/>
    <w:rsid w:val="000212A5"/>
    <w:rsid w:val="000216D1"/>
    <w:rsid w:val="000221ED"/>
    <w:rsid w:val="0002226C"/>
    <w:rsid w:val="00022CB7"/>
    <w:rsid w:val="00023C4C"/>
    <w:rsid w:val="00023E74"/>
    <w:rsid w:val="000247BB"/>
    <w:rsid w:val="00025151"/>
    <w:rsid w:val="00026EF6"/>
    <w:rsid w:val="00027065"/>
    <w:rsid w:val="0002708E"/>
    <w:rsid w:val="0002785D"/>
    <w:rsid w:val="0003013E"/>
    <w:rsid w:val="0003117C"/>
    <w:rsid w:val="0003150E"/>
    <w:rsid w:val="0003205D"/>
    <w:rsid w:val="0003617A"/>
    <w:rsid w:val="00037354"/>
    <w:rsid w:val="000378FC"/>
    <w:rsid w:val="00037A82"/>
    <w:rsid w:val="000400D4"/>
    <w:rsid w:val="000401D9"/>
    <w:rsid w:val="00040B4F"/>
    <w:rsid w:val="000415D1"/>
    <w:rsid w:val="00041DFE"/>
    <w:rsid w:val="00042BBD"/>
    <w:rsid w:val="00042EF6"/>
    <w:rsid w:val="00044218"/>
    <w:rsid w:val="00044DC7"/>
    <w:rsid w:val="00045B82"/>
    <w:rsid w:val="00045BB8"/>
    <w:rsid w:val="00047B1B"/>
    <w:rsid w:val="00051DEB"/>
    <w:rsid w:val="00054015"/>
    <w:rsid w:val="00056B05"/>
    <w:rsid w:val="0006344B"/>
    <w:rsid w:val="0006523F"/>
    <w:rsid w:val="000658B8"/>
    <w:rsid w:val="000660C7"/>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2AA"/>
    <w:rsid w:val="000B2C76"/>
    <w:rsid w:val="000B2CFF"/>
    <w:rsid w:val="000B4C55"/>
    <w:rsid w:val="000B6AD2"/>
    <w:rsid w:val="000B74B6"/>
    <w:rsid w:val="000C1BB5"/>
    <w:rsid w:val="000C2306"/>
    <w:rsid w:val="000C4BFD"/>
    <w:rsid w:val="000C6A91"/>
    <w:rsid w:val="000D049D"/>
    <w:rsid w:val="000D0925"/>
    <w:rsid w:val="000D0E57"/>
    <w:rsid w:val="000D1D4A"/>
    <w:rsid w:val="000D2079"/>
    <w:rsid w:val="000D590D"/>
    <w:rsid w:val="000D6491"/>
    <w:rsid w:val="000D6960"/>
    <w:rsid w:val="000D6A24"/>
    <w:rsid w:val="000D70A5"/>
    <w:rsid w:val="000E29C9"/>
    <w:rsid w:val="000E3395"/>
    <w:rsid w:val="000E3C77"/>
    <w:rsid w:val="000E587D"/>
    <w:rsid w:val="000E5B4B"/>
    <w:rsid w:val="000E60B0"/>
    <w:rsid w:val="000E659B"/>
    <w:rsid w:val="000E695A"/>
    <w:rsid w:val="000E7461"/>
    <w:rsid w:val="000E78FF"/>
    <w:rsid w:val="000F0688"/>
    <w:rsid w:val="000F10E4"/>
    <w:rsid w:val="000F204E"/>
    <w:rsid w:val="000F341C"/>
    <w:rsid w:val="000F4271"/>
    <w:rsid w:val="000F42AF"/>
    <w:rsid w:val="000F59F8"/>
    <w:rsid w:val="000F650D"/>
    <w:rsid w:val="0010050B"/>
    <w:rsid w:val="00100FF2"/>
    <w:rsid w:val="001018CD"/>
    <w:rsid w:val="00102FF1"/>
    <w:rsid w:val="00103514"/>
    <w:rsid w:val="00103786"/>
    <w:rsid w:val="0010524B"/>
    <w:rsid w:val="0010646A"/>
    <w:rsid w:val="0011137E"/>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391"/>
    <w:rsid w:val="00127C68"/>
    <w:rsid w:val="00131F03"/>
    <w:rsid w:val="00133B4E"/>
    <w:rsid w:val="00133CD7"/>
    <w:rsid w:val="00134AEB"/>
    <w:rsid w:val="001351FD"/>
    <w:rsid w:val="001357DD"/>
    <w:rsid w:val="00135E4C"/>
    <w:rsid w:val="00136EA6"/>
    <w:rsid w:val="0013706A"/>
    <w:rsid w:val="0013730E"/>
    <w:rsid w:val="001377F5"/>
    <w:rsid w:val="00137FDE"/>
    <w:rsid w:val="00140DD1"/>
    <w:rsid w:val="00141272"/>
    <w:rsid w:val="0014262B"/>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0B3"/>
    <w:rsid w:val="001663C7"/>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68AE"/>
    <w:rsid w:val="00187910"/>
    <w:rsid w:val="00192511"/>
    <w:rsid w:val="0019307F"/>
    <w:rsid w:val="001939C3"/>
    <w:rsid w:val="00193A7A"/>
    <w:rsid w:val="00193FC9"/>
    <w:rsid w:val="001953A7"/>
    <w:rsid w:val="00196549"/>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3A"/>
    <w:rsid w:val="001E3376"/>
    <w:rsid w:val="001E4AA6"/>
    <w:rsid w:val="001E4F7D"/>
    <w:rsid w:val="001E5D47"/>
    <w:rsid w:val="001E63A4"/>
    <w:rsid w:val="001E672A"/>
    <w:rsid w:val="001E6974"/>
    <w:rsid w:val="001E6AD5"/>
    <w:rsid w:val="001E790D"/>
    <w:rsid w:val="001F0E3F"/>
    <w:rsid w:val="001F2CF9"/>
    <w:rsid w:val="001F3DDD"/>
    <w:rsid w:val="001F4A80"/>
    <w:rsid w:val="001F4FE6"/>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2ED"/>
    <w:rsid w:val="0022197F"/>
    <w:rsid w:val="00221D58"/>
    <w:rsid w:val="00222449"/>
    <w:rsid w:val="002232EB"/>
    <w:rsid w:val="00223D6F"/>
    <w:rsid w:val="00224C14"/>
    <w:rsid w:val="00224EA0"/>
    <w:rsid w:val="0022552D"/>
    <w:rsid w:val="00225B93"/>
    <w:rsid w:val="00226515"/>
    <w:rsid w:val="002266F3"/>
    <w:rsid w:val="00226EA1"/>
    <w:rsid w:val="00230CC5"/>
    <w:rsid w:val="00232E03"/>
    <w:rsid w:val="00234D84"/>
    <w:rsid w:val="00235390"/>
    <w:rsid w:val="002356A0"/>
    <w:rsid w:val="00235C3B"/>
    <w:rsid w:val="00235E4E"/>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988"/>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4F0F"/>
    <w:rsid w:val="0028564C"/>
    <w:rsid w:val="002872C4"/>
    <w:rsid w:val="00290AA5"/>
    <w:rsid w:val="002936DE"/>
    <w:rsid w:val="00293988"/>
    <w:rsid w:val="002940B7"/>
    <w:rsid w:val="002940E8"/>
    <w:rsid w:val="00294188"/>
    <w:rsid w:val="00295E2B"/>
    <w:rsid w:val="00296227"/>
    <w:rsid w:val="00296E6F"/>
    <w:rsid w:val="00296E89"/>
    <w:rsid w:val="002A07F3"/>
    <w:rsid w:val="002A0C58"/>
    <w:rsid w:val="002A3031"/>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6FFB"/>
    <w:rsid w:val="002B720B"/>
    <w:rsid w:val="002B72EE"/>
    <w:rsid w:val="002C0A3C"/>
    <w:rsid w:val="002C2D3D"/>
    <w:rsid w:val="002C318E"/>
    <w:rsid w:val="002C4917"/>
    <w:rsid w:val="002C499F"/>
    <w:rsid w:val="002C67CE"/>
    <w:rsid w:val="002C7B67"/>
    <w:rsid w:val="002D1AEC"/>
    <w:rsid w:val="002D1B60"/>
    <w:rsid w:val="002D5617"/>
    <w:rsid w:val="002D6B35"/>
    <w:rsid w:val="002E0391"/>
    <w:rsid w:val="002E0B30"/>
    <w:rsid w:val="002E28F7"/>
    <w:rsid w:val="002E3026"/>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1EF"/>
    <w:rsid w:val="00302892"/>
    <w:rsid w:val="00303034"/>
    <w:rsid w:val="003033AA"/>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3B9E"/>
    <w:rsid w:val="00324F7A"/>
    <w:rsid w:val="00325BDC"/>
    <w:rsid w:val="00325C1D"/>
    <w:rsid w:val="00326D8D"/>
    <w:rsid w:val="003306A2"/>
    <w:rsid w:val="003320AE"/>
    <w:rsid w:val="003325F3"/>
    <w:rsid w:val="00332C23"/>
    <w:rsid w:val="00333126"/>
    <w:rsid w:val="003340B8"/>
    <w:rsid w:val="003375F3"/>
    <w:rsid w:val="00337F01"/>
    <w:rsid w:val="00337F2C"/>
    <w:rsid w:val="00341017"/>
    <w:rsid w:val="0034115C"/>
    <w:rsid w:val="00341637"/>
    <w:rsid w:val="0034234F"/>
    <w:rsid w:val="00345032"/>
    <w:rsid w:val="00345471"/>
    <w:rsid w:val="00345623"/>
    <w:rsid w:val="00346306"/>
    <w:rsid w:val="003465B8"/>
    <w:rsid w:val="00346CEA"/>
    <w:rsid w:val="0034702C"/>
    <w:rsid w:val="003472D5"/>
    <w:rsid w:val="003473BC"/>
    <w:rsid w:val="00350953"/>
    <w:rsid w:val="00354B04"/>
    <w:rsid w:val="00354CF6"/>
    <w:rsid w:val="00355012"/>
    <w:rsid w:val="00355C0D"/>
    <w:rsid w:val="00357A9B"/>
    <w:rsid w:val="00357C52"/>
    <w:rsid w:val="0036175E"/>
    <w:rsid w:val="003625D2"/>
    <w:rsid w:val="00362FCC"/>
    <w:rsid w:val="00363363"/>
    <w:rsid w:val="00366342"/>
    <w:rsid w:val="00372373"/>
    <w:rsid w:val="0037243C"/>
    <w:rsid w:val="003724B0"/>
    <w:rsid w:val="00380008"/>
    <w:rsid w:val="00380EFC"/>
    <w:rsid w:val="0038129E"/>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5374"/>
    <w:rsid w:val="003B5C63"/>
    <w:rsid w:val="003B605D"/>
    <w:rsid w:val="003B7490"/>
    <w:rsid w:val="003C13B1"/>
    <w:rsid w:val="003C209B"/>
    <w:rsid w:val="003C33CE"/>
    <w:rsid w:val="003C3F2B"/>
    <w:rsid w:val="003C4879"/>
    <w:rsid w:val="003C5B2A"/>
    <w:rsid w:val="003C685C"/>
    <w:rsid w:val="003C6F48"/>
    <w:rsid w:val="003D2B25"/>
    <w:rsid w:val="003D385B"/>
    <w:rsid w:val="003D3CEB"/>
    <w:rsid w:val="003D42F6"/>
    <w:rsid w:val="003D4560"/>
    <w:rsid w:val="003D4EB9"/>
    <w:rsid w:val="003D59C2"/>
    <w:rsid w:val="003D685E"/>
    <w:rsid w:val="003D6B6D"/>
    <w:rsid w:val="003D6D0B"/>
    <w:rsid w:val="003D71B1"/>
    <w:rsid w:val="003E22F7"/>
    <w:rsid w:val="003E3644"/>
    <w:rsid w:val="003E3EEB"/>
    <w:rsid w:val="003E4024"/>
    <w:rsid w:val="003E52B4"/>
    <w:rsid w:val="003E5D07"/>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1C00"/>
    <w:rsid w:val="00413429"/>
    <w:rsid w:val="004134B0"/>
    <w:rsid w:val="00413756"/>
    <w:rsid w:val="004142F0"/>
    <w:rsid w:val="00414ED7"/>
    <w:rsid w:val="00414FD9"/>
    <w:rsid w:val="0041659B"/>
    <w:rsid w:val="00417D45"/>
    <w:rsid w:val="00417FD1"/>
    <w:rsid w:val="00417FFB"/>
    <w:rsid w:val="00421392"/>
    <w:rsid w:val="00422755"/>
    <w:rsid w:val="00422A44"/>
    <w:rsid w:val="004231D3"/>
    <w:rsid w:val="004255E3"/>
    <w:rsid w:val="004260A0"/>
    <w:rsid w:val="004270E5"/>
    <w:rsid w:val="00427B09"/>
    <w:rsid w:val="00430292"/>
    <w:rsid w:val="00431295"/>
    <w:rsid w:val="0043143D"/>
    <w:rsid w:val="004319A8"/>
    <w:rsid w:val="0043267B"/>
    <w:rsid w:val="00432BB1"/>
    <w:rsid w:val="00432EA0"/>
    <w:rsid w:val="00433BF4"/>
    <w:rsid w:val="004349A5"/>
    <w:rsid w:val="00435CA0"/>
    <w:rsid w:val="00436BF6"/>
    <w:rsid w:val="00436E6C"/>
    <w:rsid w:val="004404EA"/>
    <w:rsid w:val="004415A4"/>
    <w:rsid w:val="0044560D"/>
    <w:rsid w:val="004461AC"/>
    <w:rsid w:val="004463B7"/>
    <w:rsid w:val="00447031"/>
    <w:rsid w:val="00447504"/>
    <w:rsid w:val="00447E16"/>
    <w:rsid w:val="0045080E"/>
    <w:rsid w:val="004511BD"/>
    <w:rsid w:val="00451394"/>
    <w:rsid w:val="0045159B"/>
    <w:rsid w:val="0045197B"/>
    <w:rsid w:val="00451CCA"/>
    <w:rsid w:val="00452251"/>
    <w:rsid w:val="004523EC"/>
    <w:rsid w:val="00453391"/>
    <w:rsid w:val="004547C1"/>
    <w:rsid w:val="00454BF3"/>
    <w:rsid w:val="00455430"/>
    <w:rsid w:val="00456961"/>
    <w:rsid w:val="004614B1"/>
    <w:rsid w:val="0046157C"/>
    <w:rsid w:val="004618D7"/>
    <w:rsid w:val="00462EDC"/>
    <w:rsid w:val="00464693"/>
    <w:rsid w:val="00464ABD"/>
    <w:rsid w:val="00465306"/>
    <w:rsid w:val="004655F5"/>
    <w:rsid w:val="0046622D"/>
    <w:rsid w:val="00467841"/>
    <w:rsid w:val="00467D2A"/>
    <w:rsid w:val="00467DF4"/>
    <w:rsid w:val="00467FCA"/>
    <w:rsid w:val="004717DD"/>
    <w:rsid w:val="004722D7"/>
    <w:rsid w:val="0047272F"/>
    <w:rsid w:val="0047298B"/>
    <w:rsid w:val="00472A50"/>
    <w:rsid w:val="00474BD2"/>
    <w:rsid w:val="0047500F"/>
    <w:rsid w:val="0047560E"/>
    <w:rsid w:val="0047662B"/>
    <w:rsid w:val="00476B85"/>
    <w:rsid w:val="004776B9"/>
    <w:rsid w:val="00481106"/>
    <w:rsid w:val="00482A15"/>
    <w:rsid w:val="00482A1A"/>
    <w:rsid w:val="0048325C"/>
    <w:rsid w:val="004840B1"/>
    <w:rsid w:val="00484277"/>
    <w:rsid w:val="00484EC1"/>
    <w:rsid w:val="00486CAE"/>
    <w:rsid w:val="00490581"/>
    <w:rsid w:val="00490A5C"/>
    <w:rsid w:val="00490AC2"/>
    <w:rsid w:val="00491B3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4D60"/>
    <w:rsid w:val="004E5039"/>
    <w:rsid w:val="004E712E"/>
    <w:rsid w:val="004E7FC1"/>
    <w:rsid w:val="004F0F7F"/>
    <w:rsid w:val="004F1A1A"/>
    <w:rsid w:val="004F30AB"/>
    <w:rsid w:val="004F5AAB"/>
    <w:rsid w:val="0050020B"/>
    <w:rsid w:val="00503AC0"/>
    <w:rsid w:val="0050493C"/>
    <w:rsid w:val="00505061"/>
    <w:rsid w:val="00506A6C"/>
    <w:rsid w:val="0051115D"/>
    <w:rsid w:val="00511303"/>
    <w:rsid w:val="00512E3A"/>
    <w:rsid w:val="00512FC9"/>
    <w:rsid w:val="00513AAC"/>
    <w:rsid w:val="0051562C"/>
    <w:rsid w:val="005164C2"/>
    <w:rsid w:val="00516B6F"/>
    <w:rsid w:val="005200BB"/>
    <w:rsid w:val="005202C7"/>
    <w:rsid w:val="005204D9"/>
    <w:rsid w:val="00520AE9"/>
    <w:rsid w:val="00521C03"/>
    <w:rsid w:val="0052297C"/>
    <w:rsid w:val="00522D06"/>
    <w:rsid w:val="005230B5"/>
    <w:rsid w:val="005252DE"/>
    <w:rsid w:val="00525A05"/>
    <w:rsid w:val="00525B56"/>
    <w:rsid w:val="0052731A"/>
    <w:rsid w:val="00527E36"/>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0F5"/>
    <w:rsid w:val="005527E1"/>
    <w:rsid w:val="00553894"/>
    <w:rsid w:val="00554296"/>
    <w:rsid w:val="005560B1"/>
    <w:rsid w:val="0056062D"/>
    <w:rsid w:val="00560D66"/>
    <w:rsid w:val="00561201"/>
    <w:rsid w:val="00561729"/>
    <w:rsid w:val="00562DDC"/>
    <w:rsid w:val="005635CE"/>
    <w:rsid w:val="005640AB"/>
    <w:rsid w:val="00564664"/>
    <w:rsid w:val="00564C6A"/>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1A8"/>
    <w:rsid w:val="00583F3D"/>
    <w:rsid w:val="005842AF"/>
    <w:rsid w:val="005846CF"/>
    <w:rsid w:val="005857B2"/>
    <w:rsid w:val="00586EE4"/>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29"/>
    <w:rsid w:val="005A6A70"/>
    <w:rsid w:val="005A7B15"/>
    <w:rsid w:val="005B006E"/>
    <w:rsid w:val="005B26D0"/>
    <w:rsid w:val="005B3509"/>
    <w:rsid w:val="005B41EC"/>
    <w:rsid w:val="005B45B7"/>
    <w:rsid w:val="005B4C6D"/>
    <w:rsid w:val="005B5EA7"/>
    <w:rsid w:val="005B6620"/>
    <w:rsid w:val="005B745D"/>
    <w:rsid w:val="005B7AB9"/>
    <w:rsid w:val="005B7DFE"/>
    <w:rsid w:val="005C233B"/>
    <w:rsid w:val="005C33FF"/>
    <w:rsid w:val="005C46FE"/>
    <w:rsid w:val="005C539E"/>
    <w:rsid w:val="005C55EE"/>
    <w:rsid w:val="005C56F4"/>
    <w:rsid w:val="005C5A93"/>
    <w:rsid w:val="005C6C88"/>
    <w:rsid w:val="005C79FB"/>
    <w:rsid w:val="005D02C1"/>
    <w:rsid w:val="005D07BA"/>
    <w:rsid w:val="005D0B07"/>
    <w:rsid w:val="005D1D25"/>
    <w:rsid w:val="005D4299"/>
    <w:rsid w:val="005D45D1"/>
    <w:rsid w:val="005D4B17"/>
    <w:rsid w:val="005D4BF2"/>
    <w:rsid w:val="005D5410"/>
    <w:rsid w:val="005D5C13"/>
    <w:rsid w:val="005D678A"/>
    <w:rsid w:val="005D7ED3"/>
    <w:rsid w:val="005E071E"/>
    <w:rsid w:val="005E07A0"/>
    <w:rsid w:val="005E0CBF"/>
    <w:rsid w:val="005E0ED7"/>
    <w:rsid w:val="005E142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115"/>
    <w:rsid w:val="005F2DAC"/>
    <w:rsid w:val="005F7253"/>
    <w:rsid w:val="006003D9"/>
    <w:rsid w:val="0060056A"/>
    <w:rsid w:val="0060096A"/>
    <w:rsid w:val="00600DA9"/>
    <w:rsid w:val="00602A34"/>
    <w:rsid w:val="006039C3"/>
    <w:rsid w:val="00604BF8"/>
    <w:rsid w:val="006052BE"/>
    <w:rsid w:val="006053C5"/>
    <w:rsid w:val="00605439"/>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4421"/>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0B4C"/>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8C3"/>
    <w:rsid w:val="006A4B69"/>
    <w:rsid w:val="006A60C5"/>
    <w:rsid w:val="006A67C6"/>
    <w:rsid w:val="006A7E4F"/>
    <w:rsid w:val="006B05BD"/>
    <w:rsid w:val="006B0738"/>
    <w:rsid w:val="006B14C2"/>
    <w:rsid w:val="006B1DF4"/>
    <w:rsid w:val="006B4F9C"/>
    <w:rsid w:val="006B55DC"/>
    <w:rsid w:val="006B5E73"/>
    <w:rsid w:val="006B6FD5"/>
    <w:rsid w:val="006B71B6"/>
    <w:rsid w:val="006B7711"/>
    <w:rsid w:val="006C0439"/>
    <w:rsid w:val="006C1AEF"/>
    <w:rsid w:val="006C1D92"/>
    <w:rsid w:val="006C1EEB"/>
    <w:rsid w:val="006C2537"/>
    <w:rsid w:val="006C2A8E"/>
    <w:rsid w:val="006C2B37"/>
    <w:rsid w:val="006C2F84"/>
    <w:rsid w:val="006C3B78"/>
    <w:rsid w:val="006C3E60"/>
    <w:rsid w:val="006C448B"/>
    <w:rsid w:val="006C550C"/>
    <w:rsid w:val="006C571F"/>
    <w:rsid w:val="006D1359"/>
    <w:rsid w:val="006D1C9F"/>
    <w:rsid w:val="006D1F16"/>
    <w:rsid w:val="006D2468"/>
    <w:rsid w:val="006D2A00"/>
    <w:rsid w:val="006D32E5"/>
    <w:rsid w:val="006D40DB"/>
    <w:rsid w:val="006D5CB9"/>
    <w:rsid w:val="006D5EE3"/>
    <w:rsid w:val="006D6C54"/>
    <w:rsid w:val="006D7DEB"/>
    <w:rsid w:val="006E02EF"/>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0646C"/>
    <w:rsid w:val="00711AB4"/>
    <w:rsid w:val="00711F3C"/>
    <w:rsid w:val="00714B73"/>
    <w:rsid w:val="0071567F"/>
    <w:rsid w:val="00715733"/>
    <w:rsid w:val="007158D2"/>
    <w:rsid w:val="00715DD0"/>
    <w:rsid w:val="00716F43"/>
    <w:rsid w:val="00720B90"/>
    <w:rsid w:val="007217B6"/>
    <w:rsid w:val="00727DA8"/>
    <w:rsid w:val="00727FBF"/>
    <w:rsid w:val="0073468D"/>
    <w:rsid w:val="007348EF"/>
    <w:rsid w:val="0073498F"/>
    <w:rsid w:val="007355C1"/>
    <w:rsid w:val="007358C5"/>
    <w:rsid w:val="00737709"/>
    <w:rsid w:val="00740649"/>
    <w:rsid w:val="007406C6"/>
    <w:rsid w:val="00741673"/>
    <w:rsid w:val="00742985"/>
    <w:rsid w:val="00743BD0"/>
    <w:rsid w:val="007446C4"/>
    <w:rsid w:val="00745CFD"/>
    <w:rsid w:val="00746B40"/>
    <w:rsid w:val="007473EF"/>
    <w:rsid w:val="00747E55"/>
    <w:rsid w:val="00750E50"/>
    <w:rsid w:val="0075270B"/>
    <w:rsid w:val="00753AB2"/>
    <w:rsid w:val="0075471E"/>
    <w:rsid w:val="00755643"/>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5842"/>
    <w:rsid w:val="00776217"/>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2F14"/>
    <w:rsid w:val="007A3EE4"/>
    <w:rsid w:val="007A4513"/>
    <w:rsid w:val="007A537F"/>
    <w:rsid w:val="007A59B6"/>
    <w:rsid w:val="007A5DBB"/>
    <w:rsid w:val="007A63A2"/>
    <w:rsid w:val="007A6436"/>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2D00"/>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EED"/>
    <w:rsid w:val="00805FF1"/>
    <w:rsid w:val="00806190"/>
    <w:rsid w:val="00807534"/>
    <w:rsid w:val="00807E88"/>
    <w:rsid w:val="00810086"/>
    <w:rsid w:val="00810291"/>
    <w:rsid w:val="00811843"/>
    <w:rsid w:val="00812EE0"/>
    <w:rsid w:val="008136F6"/>
    <w:rsid w:val="008140D7"/>
    <w:rsid w:val="00814168"/>
    <w:rsid w:val="00815F4C"/>
    <w:rsid w:val="0081652E"/>
    <w:rsid w:val="00817AD6"/>
    <w:rsid w:val="00820E9D"/>
    <w:rsid w:val="008210C6"/>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367C3"/>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82C"/>
    <w:rsid w:val="008B1D6D"/>
    <w:rsid w:val="008B26CC"/>
    <w:rsid w:val="008B4517"/>
    <w:rsid w:val="008B56E9"/>
    <w:rsid w:val="008B6AB4"/>
    <w:rsid w:val="008C00C0"/>
    <w:rsid w:val="008C21F6"/>
    <w:rsid w:val="008C23A0"/>
    <w:rsid w:val="008C307C"/>
    <w:rsid w:val="008C3E78"/>
    <w:rsid w:val="008C42B6"/>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4ED9"/>
    <w:rsid w:val="008E6536"/>
    <w:rsid w:val="008E73AB"/>
    <w:rsid w:val="008E7533"/>
    <w:rsid w:val="008E7CE4"/>
    <w:rsid w:val="008F0936"/>
    <w:rsid w:val="008F0CD8"/>
    <w:rsid w:val="008F0D2C"/>
    <w:rsid w:val="008F176F"/>
    <w:rsid w:val="008F2228"/>
    <w:rsid w:val="008F3385"/>
    <w:rsid w:val="008F36F0"/>
    <w:rsid w:val="008F39E5"/>
    <w:rsid w:val="008F4DEF"/>
    <w:rsid w:val="008F6A29"/>
    <w:rsid w:val="008F764C"/>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EC5"/>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5673"/>
    <w:rsid w:val="009660EB"/>
    <w:rsid w:val="0096646E"/>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6A21"/>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E7163"/>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3CD"/>
    <w:rsid w:val="00A014D9"/>
    <w:rsid w:val="00A02EA1"/>
    <w:rsid w:val="00A03A8E"/>
    <w:rsid w:val="00A03BF6"/>
    <w:rsid w:val="00A05463"/>
    <w:rsid w:val="00A059FB"/>
    <w:rsid w:val="00A05AB6"/>
    <w:rsid w:val="00A0602C"/>
    <w:rsid w:val="00A065D1"/>
    <w:rsid w:val="00A06BFA"/>
    <w:rsid w:val="00A06EB7"/>
    <w:rsid w:val="00A12D20"/>
    <w:rsid w:val="00A12F0F"/>
    <w:rsid w:val="00A13A31"/>
    <w:rsid w:val="00A15702"/>
    <w:rsid w:val="00A15E3E"/>
    <w:rsid w:val="00A160A3"/>
    <w:rsid w:val="00A17126"/>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6DC5"/>
    <w:rsid w:val="00A373A3"/>
    <w:rsid w:val="00A406D9"/>
    <w:rsid w:val="00A42A6A"/>
    <w:rsid w:val="00A42EA8"/>
    <w:rsid w:val="00A43121"/>
    <w:rsid w:val="00A44933"/>
    <w:rsid w:val="00A44A00"/>
    <w:rsid w:val="00A45706"/>
    <w:rsid w:val="00A45DFC"/>
    <w:rsid w:val="00A511F2"/>
    <w:rsid w:val="00A52D35"/>
    <w:rsid w:val="00A53B15"/>
    <w:rsid w:val="00A55D02"/>
    <w:rsid w:val="00A55D57"/>
    <w:rsid w:val="00A55D73"/>
    <w:rsid w:val="00A56EDB"/>
    <w:rsid w:val="00A57809"/>
    <w:rsid w:val="00A6038D"/>
    <w:rsid w:val="00A6144E"/>
    <w:rsid w:val="00A61502"/>
    <w:rsid w:val="00A61B98"/>
    <w:rsid w:val="00A61C5E"/>
    <w:rsid w:val="00A61F18"/>
    <w:rsid w:val="00A6324B"/>
    <w:rsid w:val="00A632F7"/>
    <w:rsid w:val="00A634F3"/>
    <w:rsid w:val="00A63AAA"/>
    <w:rsid w:val="00A64B52"/>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4685"/>
    <w:rsid w:val="00AA55D4"/>
    <w:rsid w:val="00AA620A"/>
    <w:rsid w:val="00AA69F2"/>
    <w:rsid w:val="00AA6BD5"/>
    <w:rsid w:val="00AB2C38"/>
    <w:rsid w:val="00AB38D9"/>
    <w:rsid w:val="00AB4F5D"/>
    <w:rsid w:val="00AB50DC"/>
    <w:rsid w:val="00AB5934"/>
    <w:rsid w:val="00AB73F6"/>
    <w:rsid w:val="00AC0393"/>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35F2"/>
    <w:rsid w:val="00AD4A86"/>
    <w:rsid w:val="00AD5C63"/>
    <w:rsid w:val="00AD6698"/>
    <w:rsid w:val="00AD75C8"/>
    <w:rsid w:val="00AD75CF"/>
    <w:rsid w:val="00AD76A5"/>
    <w:rsid w:val="00AD77CA"/>
    <w:rsid w:val="00AD7BB7"/>
    <w:rsid w:val="00AD7BC1"/>
    <w:rsid w:val="00AE03FB"/>
    <w:rsid w:val="00AE05AE"/>
    <w:rsid w:val="00AE25FB"/>
    <w:rsid w:val="00AE2A73"/>
    <w:rsid w:val="00AE34E6"/>
    <w:rsid w:val="00AE5142"/>
    <w:rsid w:val="00AE5DB6"/>
    <w:rsid w:val="00AF08FD"/>
    <w:rsid w:val="00AF1201"/>
    <w:rsid w:val="00AF1283"/>
    <w:rsid w:val="00AF15EE"/>
    <w:rsid w:val="00AF1821"/>
    <w:rsid w:val="00AF36FF"/>
    <w:rsid w:val="00AF4DB1"/>
    <w:rsid w:val="00AF4FBB"/>
    <w:rsid w:val="00AF5DB2"/>
    <w:rsid w:val="00AF6C3A"/>
    <w:rsid w:val="00AF7F72"/>
    <w:rsid w:val="00B0118F"/>
    <w:rsid w:val="00B02088"/>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3EF9"/>
    <w:rsid w:val="00B56626"/>
    <w:rsid w:val="00B60735"/>
    <w:rsid w:val="00B631F7"/>
    <w:rsid w:val="00B6323E"/>
    <w:rsid w:val="00B632E5"/>
    <w:rsid w:val="00B64332"/>
    <w:rsid w:val="00B65B0F"/>
    <w:rsid w:val="00B71D22"/>
    <w:rsid w:val="00B71FD9"/>
    <w:rsid w:val="00B73645"/>
    <w:rsid w:val="00B74B39"/>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1E3"/>
    <w:rsid w:val="00BA228E"/>
    <w:rsid w:val="00BA2423"/>
    <w:rsid w:val="00BA3212"/>
    <w:rsid w:val="00BA37CF"/>
    <w:rsid w:val="00BA4012"/>
    <w:rsid w:val="00BA57FA"/>
    <w:rsid w:val="00BA5D6A"/>
    <w:rsid w:val="00BA6029"/>
    <w:rsid w:val="00BA6E5A"/>
    <w:rsid w:val="00BA7FB0"/>
    <w:rsid w:val="00BB08C8"/>
    <w:rsid w:val="00BB1328"/>
    <w:rsid w:val="00BB140E"/>
    <w:rsid w:val="00BB5ED9"/>
    <w:rsid w:val="00BB5F3E"/>
    <w:rsid w:val="00BB6412"/>
    <w:rsid w:val="00BB6C75"/>
    <w:rsid w:val="00BB7223"/>
    <w:rsid w:val="00BB75C5"/>
    <w:rsid w:val="00BB7F85"/>
    <w:rsid w:val="00BC00E7"/>
    <w:rsid w:val="00BC0B16"/>
    <w:rsid w:val="00BC0FCF"/>
    <w:rsid w:val="00BC1F84"/>
    <w:rsid w:val="00BC2182"/>
    <w:rsid w:val="00BC228E"/>
    <w:rsid w:val="00BC3422"/>
    <w:rsid w:val="00BC49D5"/>
    <w:rsid w:val="00BC6199"/>
    <w:rsid w:val="00BC62B7"/>
    <w:rsid w:val="00BD0308"/>
    <w:rsid w:val="00BD0977"/>
    <w:rsid w:val="00BD0DF2"/>
    <w:rsid w:val="00BD0F1B"/>
    <w:rsid w:val="00BD1261"/>
    <w:rsid w:val="00BD1451"/>
    <w:rsid w:val="00BD1DFB"/>
    <w:rsid w:val="00BD20B8"/>
    <w:rsid w:val="00BD2847"/>
    <w:rsid w:val="00BD498B"/>
    <w:rsid w:val="00BD517F"/>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3144"/>
    <w:rsid w:val="00C14F99"/>
    <w:rsid w:val="00C16675"/>
    <w:rsid w:val="00C16948"/>
    <w:rsid w:val="00C174CA"/>
    <w:rsid w:val="00C1756A"/>
    <w:rsid w:val="00C17E7B"/>
    <w:rsid w:val="00C2020B"/>
    <w:rsid w:val="00C207EF"/>
    <w:rsid w:val="00C20E1C"/>
    <w:rsid w:val="00C20F77"/>
    <w:rsid w:val="00C224D4"/>
    <w:rsid w:val="00C22750"/>
    <w:rsid w:val="00C231C8"/>
    <w:rsid w:val="00C25F60"/>
    <w:rsid w:val="00C26E9B"/>
    <w:rsid w:val="00C27E9C"/>
    <w:rsid w:val="00C3141C"/>
    <w:rsid w:val="00C32E99"/>
    <w:rsid w:val="00C33135"/>
    <w:rsid w:val="00C36A25"/>
    <w:rsid w:val="00C37535"/>
    <w:rsid w:val="00C379A7"/>
    <w:rsid w:val="00C37BAE"/>
    <w:rsid w:val="00C40E90"/>
    <w:rsid w:val="00C43523"/>
    <w:rsid w:val="00C44329"/>
    <w:rsid w:val="00C450EF"/>
    <w:rsid w:val="00C462E7"/>
    <w:rsid w:val="00C468E2"/>
    <w:rsid w:val="00C50CAE"/>
    <w:rsid w:val="00C512CE"/>
    <w:rsid w:val="00C52381"/>
    <w:rsid w:val="00C527D3"/>
    <w:rsid w:val="00C52BD4"/>
    <w:rsid w:val="00C55A16"/>
    <w:rsid w:val="00C56403"/>
    <w:rsid w:val="00C56695"/>
    <w:rsid w:val="00C5719E"/>
    <w:rsid w:val="00C609EA"/>
    <w:rsid w:val="00C612DD"/>
    <w:rsid w:val="00C627B7"/>
    <w:rsid w:val="00C64E6A"/>
    <w:rsid w:val="00C65530"/>
    <w:rsid w:val="00C66296"/>
    <w:rsid w:val="00C66CD5"/>
    <w:rsid w:val="00C66F13"/>
    <w:rsid w:val="00C67F57"/>
    <w:rsid w:val="00C71EE8"/>
    <w:rsid w:val="00C73752"/>
    <w:rsid w:val="00C73889"/>
    <w:rsid w:val="00C73B6D"/>
    <w:rsid w:val="00C757B4"/>
    <w:rsid w:val="00C75D25"/>
    <w:rsid w:val="00C75F32"/>
    <w:rsid w:val="00C75F4A"/>
    <w:rsid w:val="00C77E00"/>
    <w:rsid w:val="00C80044"/>
    <w:rsid w:val="00C8191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D81"/>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435"/>
    <w:rsid w:val="00CB5733"/>
    <w:rsid w:val="00CC1C13"/>
    <w:rsid w:val="00CC25E9"/>
    <w:rsid w:val="00CC56A3"/>
    <w:rsid w:val="00CC6067"/>
    <w:rsid w:val="00CC6A0A"/>
    <w:rsid w:val="00CC6FF8"/>
    <w:rsid w:val="00CC73EB"/>
    <w:rsid w:val="00CC7D9F"/>
    <w:rsid w:val="00CC7E84"/>
    <w:rsid w:val="00CD2152"/>
    <w:rsid w:val="00CD2E4E"/>
    <w:rsid w:val="00CD3411"/>
    <w:rsid w:val="00CD3B23"/>
    <w:rsid w:val="00CD3B82"/>
    <w:rsid w:val="00CD4A45"/>
    <w:rsid w:val="00CD4B82"/>
    <w:rsid w:val="00CD5936"/>
    <w:rsid w:val="00CD75A8"/>
    <w:rsid w:val="00CE03AA"/>
    <w:rsid w:val="00CE292F"/>
    <w:rsid w:val="00CE359D"/>
    <w:rsid w:val="00CE3665"/>
    <w:rsid w:val="00CE6CB9"/>
    <w:rsid w:val="00CE6F85"/>
    <w:rsid w:val="00CF0AC6"/>
    <w:rsid w:val="00CF197F"/>
    <w:rsid w:val="00CF2466"/>
    <w:rsid w:val="00CF32B0"/>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B50"/>
    <w:rsid w:val="00D07F25"/>
    <w:rsid w:val="00D10756"/>
    <w:rsid w:val="00D1115F"/>
    <w:rsid w:val="00D15B22"/>
    <w:rsid w:val="00D15FB8"/>
    <w:rsid w:val="00D179CC"/>
    <w:rsid w:val="00D17B31"/>
    <w:rsid w:val="00D209D9"/>
    <w:rsid w:val="00D20C6D"/>
    <w:rsid w:val="00D21841"/>
    <w:rsid w:val="00D251B0"/>
    <w:rsid w:val="00D276A0"/>
    <w:rsid w:val="00D3067C"/>
    <w:rsid w:val="00D33291"/>
    <w:rsid w:val="00D33ED5"/>
    <w:rsid w:val="00D35279"/>
    <w:rsid w:val="00D35A9E"/>
    <w:rsid w:val="00D3600A"/>
    <w:rsid w:val="00D376D1"/>
    <w:rsid w:val="00D37BBF"/>
    <w:rsid w:val="00D37E2A"/>
    <w:rsid w:val="00D43B80"/>
    <w:rsid w:val="00D45635"/>
    <w:rsid w:val="00D45CC5"/>
    <w:rsid w:val="00D45E80"/>
    <w:rsid w:val="00D46265"/>
    <w:rsid w:val="00D4733D"/>
    <w:rsid w:val="00D47498"/>
    <w:rsid w:val="00D47EEA"/>
    <w:rsid w:val="00D5082C"/>
    <w:rsid w:val="00D52115"/>
    <w:rsid w:val="00D53383"/>
    <w:rsid w:val="00D53AD7"/>
    <w:rsid w:val="00D54C63"/>
    <w:rsid w:val="00D55222"/>
    <w:rsid w:val="00D55C48"/>
    <w:rsid w:val="00D55FB7"/>
    <w:rsid w:val="00D606B7"/>
    <w:rsid w:val="00D61380"/>
    <w:rsid w:val="00D6197A"/>
    <w:rsid w:val="00D6252F"/>
    <w:rsid w:val="00D63281"/>
    <w:rsid w:val="00D6373F"/>
    <w:rsid w:val="00D65C8A"/>
    <w:rsid w:val="00D67E57"/>
    <w:rsid w:val="00D70F92"/>
    <w:rsid w:val="00D710F4"/>
    <w:rsid w:val="00D71986"/>
    <w:rsid w:val="00D723E9"/>
    <w:rsid w:val="00D72E9C"/>
    <w:rsid w:val="00D74F90"/>
    <w:rsid w:val="00D76CE6"/>
    <w:rsid w:val="00D77EA5"/>
    <w:rsid w:val="00D811BA"/>
    <w:rsid w:val="00D82C29"/>
    <w:rsid w:val="00D83035"/>
    <w:rsid w:val="00D83435"/>
    <w:rsid w:val="00D83B92"/>
    <w:rsid w:val="00D844A5"/>
    <w:rsid w:val="00D84B42"/>
    <w:rsid w:val="00D85305"/>
    <w:rsid w:val="00D8621C"/>
    <w:rsid w:val="00D866C6"/>
    <w:rsid w:val="00D86A27"/>
    <w:rsid w:val="00D86ED6"/>
    <w:rsid w:val="00D87704"/>
    <w:rsid w:val="00D87821"/>
    <w:rsid w:val="00D878D6"/>
    <w:rsid w:val="00D900B8"/>
    <w:rsid w:val="00D90F87"/>
    <w:rsid w:val="00D9206B"/>
    <w:rsid w:val="00D9223B"/>
    <w:rsid w:val="00D92BC2"/>
    <w:rsid w:val="00D93948"/>
    <w:rsid w:val="00D941AF"/>
    <w:rsid w:val="00D94543"/>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38E4"/>
    <w:rsid w:val="00DB3C0A"/>
    <w:rsid w:val="00DB42A9"/>
    <w:rsid w:val="00DB6876"/>
    <w:rsid w:val="00DB6FA6"/>
    <w:rsid w:val="00DB73A7"/>
    <w:rsid w:val="00DC2626"/>
    <w:rsid w:val="00DC2A00"/>
    <w:rsid w:val="00DC3818"/>
    <w:rsid w:val="00DC6506"/>
    <w:rsid w:val="00DC7BDD"/>
    <w:rsid w:val="00DC7ED8"/>
    <w:rsid w:val="00DD13AB"/>
    <w:rsid w:val="00DD2B82"/>
    <w:rsid w:val="00DD41F6"/>
    <w:rsid w:val="00DD5099"/>
    <w:rsid w:val="00DD5C21"/>
    <w:rsid w:val="00DD61AB"/>
    <w:rsid w:val="00DD6311"/>
    <w:rsid w:val="00DD653A"/>
    <w:rsid w:val="00DD65F9"/>
    <w:rsid w:val="00DD66E7"/>
    <w:rsid w:val="00DD7173"/>
    <w:rsid w:val="00DE0016"/>
    <w:rsid w:val="00DE07F3"/>
    <w:rsid w:val="00DE0AB2"/>
    <w:rsid w:val="00DE0D48"/>
    <w:rsid w:val="00DE0D69"/>
    <w:rsid w:val="00DE3519"/>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0A0"/>
    <w:rsid w:val="00E1781C"/>
    <w:rsid w:val="00E201B2"/>
    <w:rsid w:val="00E215E4"/>
    <w:rsid w:val="00E2235E"/>
    <w:rsid w:val="00E236C8"/>
    <w:rsid w:val="00E24E37"/>
    <w:rsid w:val="00E26704"/>
    <w:rsid w:val="00E30EE6"/>
    <w:rsid w:val="00E313BD"/>
    <w:rsid w:val="00E316B8"/>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3FF7"/>
    <w:rsid w:val="00E54D4F"/>
    <w:rsid w:val="00E54FA8"/>
    <w:rsid w:val="00E5783E"/>
    <w:rsid w:val="00E615ED"/>
    <w:rsid w:val="00E61940"/>
    <w:rsid w:val="00E641F0"/>
    <w:rsid w:val="00E652BA"/>
    <w:rsid w:val="00E65E72"/>
    <w:rsid w:val="00E664AF"/>
    <w:rsid w:val="00E67E9B"/>
    <w:rsid w:val="00E70622"/>
    <w:rsid w:val="00E7076C"/>
    <w:rsid w:val="00E71554"/>
    <w:rsid w:val="00E71C72"/>
    <w:rsid w:val="00E71E69"/>
    <w:rsid w:val="00E72F06"/>
    <w:rsid w:val="00E747A6"/>
    <w:rsid w:val="00E74EB4"/>
    <w:rsid w:val="00E75362"/>
    <w:rsid w:val="00E7552B"/>
    <w:rsid w:val="00E75E8D"/>
    <w:rsid w:val="00E7706F"/>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E72DB"/>
    <w:rsid w:val="00EF0D32"/>
    <w:rsid w:val="00EF1EB4"/>
    <w:rsid w:val="00EF2995"/>
    <w:rsid w:val="00EF2E14"/>
    <w:rsid w:val="00EF3005"/>
    <w:rsid w:val="00EF35BF"/>
    <w:rsid w:val="00EF42C1"/>
    <w:rsid w:val="00EF521B"/>
    <w:rsid w:val="00EF5237"/>
    <w:rsid w:val="00EF5416"/>
    <w:rsid w:val="00EF63E9"/>
    <w:rsid w:val="00EF6840"/>
    <w:rsid w:val="00EF7551"/>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0B91"/>
    <w:rsid w:val="00F21376"/>
    <w:rsid w:val="00F21E9C"/>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26FB"/>
    <w:rsid w:val="00F53A3A"/>
    <w:rsid w:val="00F53FF2"/>
    <w:rsid w:val="00F540EF"/>
    <w:rsid w:val="00F54B38"/>
    <w:rsid w:val="00F56099"/>
    <w:rsid w:val="00F563DD"/>
    <w:rsid w:val="00F56772"/>
    <w:rsid w:val="00F56833"/>
    <w:rsid w:val="00F60423"/>
    <w:rsid w:val="00F6182C"/>
    <w:rsid w:val="00F61EC5"/>
    <w:rsid w:val="00F62260"/>
    <w:rsid w:val="00F62A5E"/>
    <w:rsid w:val="00F650D4"/>
    <w:rsid w:val="00F66390"/>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3FA3"/>
    <w:rsid w:val="00F84336"/>
    <w:rsid w:val="00F85AD6"/>
    <w:rsid w:val="00F867B1"/>
    <w:rsid w:val="00F90C45"/>
    <w:rsid w:val="00F91217"/>
    <w:rsid w:val="00F91DD6"/>
    <w:rsid w:val="00F93915"/>
    <w:rsid w:val="00F93FC7"/>
    <w:rsid w:val="00F96930"/>
    <w:rsid w:val="00F96CD3"/>
    <w:rsid w:val="00F97173"/>
    <w:rsid w:val="00F979B9"/>
    <w:rsid w:val="00FA06D6"/>
    <w:rsid w:val="00FA0CF7"/>
    <w:rsid w:val="00FA15FB"/>
    <w:rsid w:val="00FA1A9F"/>
    <w:rsid w:val="00FA1B7A"/>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B6D90"/>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5CA5"/>
    <w:rsid w:val="00FD626F"/>
    <w:rsid w:val="00FD6A1C"/>
    <w:rsid w:val="00FD758C"/>
    <w:rsid w:val="00FE0811"/>
    <w:rsid w:val="00FE09FC"/>
    <w:rsid w:val="00FE1D57"/>
    <w:rsid w:val="00FE28C7"/>
    <w:rsid w:val="00FE3186"/>
    <w:rsid w:val="00FE3623"/>
    <w:rsid w:val="00FE4062"/>
    <w:rsid w:val="00FE4743"/>
    <w:rsid w:val="00FE688D"/>
    <w:rsid w:val="00FE712C"/>
    <w:rsid w:val="00FE7EA5"/>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AC0393"/>
    <w:pPr>
      <w:keepNext/>
      <w:numPr>
        <w:ilvl w:val="3"/>
        <w:numId w:val="4"/>
      </w:numPr>
      <w:tabs>
        <w:tab w:val="clear" w:pos="2694"/>
        <w:tab w:val="num" w:pos="1701"/>
      </w:tabs>
      <w:spacing w:before="240" w:after="60"/>
      <w:ind w:left="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F90C45"/>
    <w:pPr>
      <w:tabs>
        <w:tab w:val="left" w:pos="0"/>
        <w:tab w:val="left" w:pos="284"/>
        <w:tab w:val="left" w:pos="567"/>
        <w:tab w:val="left" w:pos="851"/>
        <w:tab w:val="left" w:pos="1134"/>
        <w:tab w:val="left" w:leader="dot" w:pos="8789"/>
      </w:tabs>
      <w:ind w:firstLine="0"/>
      <w:jc w:val="left"/>
    </w:pPr>
    <w:rPr>
      <w:bCs/>
      <w:caps/>
      <w:szCs w:val="20"/>
    </w:rPr>
  </w:style>
  <w:style w:type="paragraph" w:styleId="21">
    <w:name w:val="toc 2"/>
    <w:basedOn w:val="a1"/>
    <w:next w:val="a1"/>
    <w:autoRedefine/>
    <w:uiPriority w:val="39"/>
    <w:rsid w:val="00F90C45"/>
    <w:pPr>
      <w:tabs>
        <w:tab w:val="left" w:pos="284"/>
        <w:tab w:val="left" w:pos="567"/>
        <w:tab w:val="left" w:pos="851"/>
        <w:tab w:val="left" w:pos="1134"/>
        <w:tab w:val="left" w:pos="1680"/>
        <w:tab w:val="left" w:leader="dot" w:pos="8789"/>
      </w:tabs>
      <w:ind w:firstLine="0"/>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13524750">
      <w:bodyDiv w:val="1"/>
      <w:marLeft w:val="0"/>
      <w:marRight w:val="0"/>
      <w:marTop w:val="0"/>
      <w:marBottom w:val="0"/>
      <w:divBdr>
        <w:top w:val="none" w:sz="0" w:space="0" w:color="auto"/>
        <w:left w:val="none" w:sz="0" w:space="0" w:color="auto"/>
        <w:bottom w:val="none" w:sz="0" w:space="0" w:color="auto"/>
        <w:right w:val="none" w:sz="0" w:space="0" w:color="auto"/>
      </w:divBdr>
    </w:div>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316879277">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5.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BCD74-EB89-4546-A2A2-05A703B32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291</TotalTime>
  <Pages>93</Pages>
  <Words>22270</Words>
  <Characters>126944</Characters>
  <Application>Microsoft Office Word</Application>
  <DocSecurity>0</DocSecurity>
  <Lines>1057</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148917</CharactersWithSpaces>
  <SharedDoc>false</SharedDoc>
  <HLinks>
    <vt:vector size="168" baseType="variant">
      <vt:variant>
        <vt:i4>1572917</vt:i4>
      </vt:variant>
      <vt:variant>
        <vt:i4>289</vt:i4>
      </vt:variant>
      <vt:variant>
        <vt:i4>0</vt:i4>
      </vt:variant>
      <vt:variant>
        <vt:i4>5</vt:i4>
      </vt:variant>
      <vt:variant>
        <vt:lpwstr/>
      </vt:variant>
      <vt:variant>
        <vt:lpwstr>_Toc238490684</vt:lpwstr>
      </vt:variant>
      <vt:variant>
        <vt:i4>1572917</vt:i4>
      </vt:variant>
      <vt:variant>
        <vt:i4>283</vt:i4>
      </vt:variant>
      <vt:variant>
        <vt:i4>0</vt:i4>
      </vt:variant>
      <vt:variant>
        <vt:i4>5</vt:i4>
      </vt:variant>
      <vt:variant>
        <vt:lpwstr/>
      </vt:variant>
      <vt:variant>
        <vt:lpwstr>_Toc238490683</vt:lpwstr>
      </vt:variant>
      <vt:variant>
        <vt:i4>1572917</vt:i4>
      </vt:variant>
      <vt:variant>
        <vt:i4>277</vt:i4>
      </vt:variant>
      <vt:variant>
        <vt:i4>0</vt:i4>
      </vt:variant>
      <vt:variant>
        <vt:i4>5</vt:i4>
      </vt:variant>
      <vt:variant>
        <vt:lpwstr/>
      </vt:variant>
      <vt:variant>
        <vt:lpwstr>_Toc238490682</vt:lpwstr>
      </vt:variant>
      <vt:variant>
        <vt:i4>1572917</vt:i4>
      </vt:variant>
      <vt:variant>
        <vt:i4>271</vt:i4>
      </vt:variant>
      <vt:variant>
        <vt:i4>0</vt:i4>
      </vt:variant>
      <vt:variant>
        <vt:i4>5</vt:i4>
      </vt:variant>
      <vt:variant>
        <vt:lpwstr/>
      </vt:variant>
      <vt:variant>
        <vt:lpwstr>_Toc238490681</vt:lpwstr>
      </vt:variant>
      <vt:variant>
        <vt:i4>1572917</vt:i4>
      </vt:variant>
      <vt:variant>
        <vt:i4>265</vt:i4>
      </vt:variant>
      <vt:variant>
        <vt:i4>0</vt:i4>
      </vt:variant>
      <vt:variant>
        <vt:i4>5</vt:i4>
      </vt:variant>
      <vt:variant>
        <vt:lpwstr/>
      </vt:variant>
      <vt:variant>
        <vt:lpwstr>_Toc238490680</vt:lpwstr>
      </vt:variant>
      <vt:variant>
        <vt:i4>1507381</vt:i4>
      </vt:variant>
      <vt:variant>
        <vt:i4>259</vt:i4>
      </vt:variant>
      <vt:variant>
        <vt:i4>0</vt:i4>
      </vt:variant>
      <vt:variant>
        <vt:i4>5</vt:i4>
      </vt:variant>
      <vt:variant>
        <vt:lpwstr/>
      </vt:variant>
      <vt:variant>
        <vt:lpwstr>_Toc238490679</vt:lpwstr>
      </vt:variant>
      <vt:variant>
        <vt:i4>1507381</vt:i4>
      </vt:variant>
      <vt:variant>
        <vt:i4>253</vt:i4>
      </vt:variant>
      <vt:variant>
        <vt:i4>0</vt:i4>
      </vt:variant>
      <vt:variant>
        <vt:i4>5</vt:i4>
      </vt:variant>
      <vt:variant>
        <vt:lpwstr/>
      </vt:variant>
      <vt:variant>
        <vt:lpwstr>_Toc238490678</vt:lpwstr>
      </vt:variant>
      <vt:variant>
        <vt:i4>1507381</vt:i4>
      </vt:variant>
      <vt:variant>
        <vt:i4>247</vt:i4>
      </vt:variant>
      <vt:variant>
        <vt:i4>0</vt:i4>
      </vt:variant>
      <vt:variant>
        <vt:i4>5</vt:i4>
      </vt:variant>
      <vt:variant>
        <vt:lpwstr/>
      </vt:variant>
      <vt:variant>
        <vt:lpwstr>_Toc238490677</vt:lpwstr>
      </vt:variant>
      <vt:variant>
        <vt:i4>1507381</vt:i4>
      </vt:variant>
      <vt:variant>
        <vt:i4>241</vt:i4>
      </vt:variant>
      <vt:variant>
        <vt:i4>0</vt:i4>
      </vt:variant>
      <vt:variant>
        <vt:i4>5</vt:i4>
      </vt:variant>
      <vt:variant>
        <vt:lpwstr/>
      </vt:variant>
      <vt:variant>
        <vt:lpwstr>_Toc238490676</vt:lpwstr>
      </vt:variant>
      <vt:variant>
        <vt:i4>1507381</vt:i4>
      </vt:variant>
      <vt:variant>
        <vt:i4>235</vt:i4>
      </vt:variant>
      <vt:variant>
        <vt:i4>0</vt:i4>
      </vt:variant>
      <vt:variant>
        <vt:i4>5</vt:i4>
      </vt:variant>
      <vt:variant>
        <vt:lpwstr/>
      </vt:variant>
      <vt:variant>
        <vt:lpwstr>_Toc238490675</vt:lpwstr>
      </vt:variant>
      <vt:variant>
        <vt:i4>1507381</vt:i4>
      </vt:variant>
      <vt:variant>
        <vt:i4>229</vt:i4>
      </vt:variant>
      <vt:variant>
        <vt:i4>0</vt:i4>
      </vt:variant>
      <vt:variant>
        <vt:i4>5</vt:i4>
      </vt:variant>
      <vt:variant>
        <vt:lpwstr/>
      </vt:variant>
      <vt:variant>
        <vt:lpwstr>_Toc238490674</vt:lpwstr>
      </vt:variant>
      <vt:variant>
        <vt:i4>1507381</vt:i4>
      </vt:variant>
      <vt:variant>
        <vt:i4>223</vt:i4>
      </vt:variant>
      <vt:variant>
        <vt:i4>0</vt:i4>
      </vt:variant>
      <vt:variant>
        <vt:i4>5</vt:i4>
      </vt:variant>
      <vt:variant>
        <vt:lpwstr/>
      </vt:variant>
      <vt:variant>
        <vt:lpwstr>_Toc238490673</vt:lpwstr>
      </vt:variant>
      <vt:variant>
        <vt:i4>1507381</vt:i4>
      </vt:variant>
      <vt:variant>
        <vt:i4>217</vt:i4>
      </vt:variant>
      <vt:variant>
        <vt:i4>0</vt:i4>
      </vt:variant>
      <vt:variant>
        <vt:i4>5</vt:i4>
      </vt:variant>
      <vt:variant>
        <vt:lpwstr/>
      </vt:variant>
      <vt:variant>
        <vt:lpwstr>_Toc238490672</vt:lpwstr>
      </vt:variant>
      <vt:variant>
        <vt:i4>1507381</vt:i4>
      </vt:variant>
      <vt:variant>
        <vt:i4>211</vt:i4>
      </vt:variant>
      <vt:variant>
        <vt:i4>0</vt:i4>
      </vt:variant>
      <vt:variant>
        <vt:i4>5</vt:i4>
      </vt:variant>
      <vt:variant>
        <vt:lpwstr/>
      </vt:variant>
      <vt:variant>
        <vt:lpwstr>_Toc238490671</vt:lpwstr>
      </vt:variant>
      <vt:variant>
        <vt:i4>1507381</vt:i4>
      </vt:variant>
      <vt:variant>
        <vt:i4>205</vt:i4>
      </vt:variant>
      <vt:variant>
        <vt:i4>0</vt:i4>
      </vt:variant>
      <vt:variant>
        <vt:i4>5</vt:i4>
      </vt:variant>
      <vt:variant>
        <vt:lpwstr/>
      </vt:variant>
      <vt:variant>
        <vt:lpwstr>_Toc238490670</vt:lpwstr>
      </vt:variant>
      <vt:variant>
        <vt:i4>1441845</vt:i4>
      </vt:variant>
      <vt:variant>
        <vt:i4>199</vt:i4>
      </vt:variant>
      <vt:variant>
        <vt:i4>0</vt:i4>
      </vt:variant>
      <vt:variant>
        <vt:i4>5</vt:i4>
      </vt:variant>
      <vt:variant>
        <vt:lpwstr/>
      </vt:variant>
      <vt:variant>
        <vt:lpwstr>_Toc238490669</vt:lpwstr>
      </vt:variant>
      <vt:variant>
        <vt:i4>1441845</vt:i4>
      </vt:variant>
      <vt:variant>
        <vt:i4>193</vt:i4>
      </vt:variant>
      <vt:variant>
        <vt:i4>0</vt:i4>
      </vt:variant>
      <vt:variant>
        <vt:i4>5</vt:i4>
      </vt:variant>
      <vt:variant>
        <vt:lpwstr/>
      </vt:variant>
      <vt:variant>
        <vt:lpwstr>_Toc238490668</vt:lpwstr>
      </vt:variant>
      <vt:variant>
        <vt:i4>1441845</vt:i4>
      </vt:variant>
      <vt:variant>
        <vt:i4>187</vt:i4>
      </vt:variant>
      <vt:variant>
        <vt:i4>0</vt:i4>
      </vt:variant>
      <vt:variant>
        <vt:i4>5</vt:i4>
      </vt:variant>
      <vt:variant>
        <vt:lpwstr/>
      </vt:variant>
      <vt:variant>
        <vt:lpwstr>_Toc238490667</vt:lpwstr>
      </vt:variant>
      <vt:variant>
        <vt:i4>1441845</vt:i4>
      </vt:variant>
      <vt:variant>
        <vt:i4>181</vt:i4>
      </vt:variant>
      <vt:variant>
        <vt:i4>0</vt:i4>
      </vt:variant>
      <vt:variant>
        <vt:i4>5</vt:i4>
      </vt:variant>
      <vt:variant>
        <vt:lpwstr/>
      </vt:variant>
      <vt:variant>
        <vt:lpwstr>_Toc238490666</vt:lpwstr>
      </vt:variant>
      <vt:variant>
        <vt:i4>1441845</vt:i4>
      </vt:variant>
      <vt:variant>
        <vt:i4>175</vt:i4>
      </vt:variant>
      <vt:variant>
        <vt:i4>0</vt:i4>
      </vt:variant>
      <vt:variant>
        <vt:i4>5</vt:i4>
      </vt:variant>
      <vt:variant>
        <vt:lpwstr/>
      </vt:variant>
      <vt:variant>
        <vt:lpwstr>_Toc238490665</vt:lpwstr>
      </vt:variant>
      <vt:variant>
        <vt:i4>1441845</vt:i4>
      </vt:variant>
      <vt:variant>
        <vt:i4>169</vt:i4>
      </vt:variant>
      <vt:variant>
        <vt:i4>0</vt:i4>
      </vt:variant>
      <vt:variant>
        <vt:i4>5</vt:i4>
      </vt:variant>
      <vt:variant>
        <vt:lpwstr/>
      </vt:variant>
      <vt:variant>
        <vt:lpwstr>_Toc238490664</vt:lpwstr>
      </vt:variant>
      <vt:variant>
        <vt:i4>1441845</vt:i4>
      </vt:variant>
      <vt:variant>
        <vt:i4>163</vt:i4>
      </vt:variant>
      <vt:variant>
        <vt:i4>0</vt:i4>
      </vt:variant>
      <vt:variant>
        <vt:i4>5</vt:i4>
      </vt:variant>
      <vt:variant>
        <vt:lpwstr/>
      </vt:variant>
      <vt:variant>
        <vt:lpwstr>_Toc238490663</vt:lpwstr>
      </vt:variant>
      <vt:variant>
        <vt:i4>1441845</vt:i4>
      </vt:variant>
      <vt:variant>
        <vt:i4>157</vt:i4>
      </vt:variant>
      <vt:variant>
        <vt:i4>0</vt:i4>
      </vt:variant>
      <vt:variant>
        <vt:i4>5</vt:i4>
      </vt:variant>
      <vt:variant>
        <vt:lpwstr/>
      </vt:variant>
      <vt:variant>
        <vt:lpwstr>_Toc238490662</vt:lpwstr>
      </vt:variant>
      <vt:variant>
        <vt:i4>1441845</vt:i4>
      </vt:variant>
      <vt:variant>
        <vt:i4>151</vt:i4>
      </vt:variant>
      <vt:variant>
        <vt:i4>0</vt:i4>
      </vt:variant>
      <vt:variant>
        <vt:i4>5</vt:i4>
      </vt:variant>
      <vt:variant>
        <vt:lpwstr/>
      </vt:variant>
      <vt:variant>
        <vt:lpwstr>_Toc238490661</vt:lpwstr>
      </vt:variant>
      <vt:variant>
        <vt:i4>1441845</vt:i4>
      </vt:variant>
      <vt:variant>
        <vt:i4>145</vt:i4>
      </vt:variant>
      <vt:variant>
        <vt:i4>0</vt:i4>
      </vt:variant>
      <vt:variant>
        <vt:i4>5</vt:i4>
      </vt:variant>
      <vt:variant>
        <vt:lpwstr/>
      </vt:variant>
      <vt:variant>
        <vt:lpwstr>_Toc238490660</vt:lpwstr>
      </vt:variant>
      <vt:variant>
        <vt:i4>1376309</vt:i4>
      </vt:variant>
      <vt:variant>
        <vt:i4>139</vt:i4>
      </vt:variant>
      <vt:variant>
        <vt:i4>0</vt:i4>
      </vt:variant>
      <vt:variant>
        <vt:i4>5</vt:i4>
      </vt:variant>
      <vt:variant>
        <vt:lpwstr/>
      </vt:variant>
      <vt:variant>
        <vt:lpwstr>_Toc238490659</vt:lpwstr>
      </vt:variant>
      <vt:variant>
        <vt:i4>1376309</vt:i4>
      </vt:variant>
      <vt:variant>
        <vt:i4>133</vt:i4>
      </vt:variant>
      <vt:variant>
        <vt:i4>0</vt:i4>
      </vt:variant>
      <vt:variant>
        <vt:i4>5</vt:i4>
      </vt:variant>
      <vt:variant>
        <vt:lpwstr/>
      </vt:variant>
      <vt:variant>
        <vt:lpwstr>_Toc238490658</vt:lpwstr>
      </vt:variant>
      <vt:variant>
        <vt:i4>1376309</vt:i4>
      </vt:variant>
      <vt:variant>
        <vt:i4>127</vt:i4>
      </vt:variant>
      <vt:variant>
        <vt:i4>0</vt:i4>
      </vt:variant>
      <vt:variant>
        <vt:i4>5</vt:i4>
      </vt:variant>
      <vt:variant>
        <vt:lpwstr/>
      </vt:variant>
      <vt:variant>
        <vt:lpwstr>_Toc238490657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102</cp:revision>
  <cp:lastPrinted>2009-08-19T18:50:00Z</cp:lastPrinted>
  <dcterms:created xsi:type="dcterms:W3CDTF">2009-08-19T18:12:00Z</dcterms:created>
  <dcterms:modified xsi:type="dcterms:W3CDTF">2015-06-13T15:32:00Z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IMS</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