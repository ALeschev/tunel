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417FFB"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DF40CF" w:rsidRPr="002A3B1B" w:rsidRDefault="00DF40CF" w:rsidP="00AF6C3A">
                  <w:pPr>
                    <w:pStyle w:val="a5"/>
                    <w:jc w:val="center"/>
                    <w:rPr>
                      <w:b/>
                      <w:sz w:val="32"/>
                      <w:szCs w:val="32"/>
                    </w:rPr>
                  </w:pPr>
                  <w:r w:rsidRPr="002A3B1B">
                    <w:rPr>
                      <w:b/>
                      <w:sz w:val="32"/>
                      <w:szCs w:val="32"/>
                    </w:rPr>
                    <w:t>Федеральное агентство связи</w:t>
                  </w:r>
                </w:p>
                <w:p w:rsidR="00DF40CF" w:rsidRPr="00A23C6D" w:rsidRDefault="00DF40CF"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DF40CF" w:rsidRPr="00620E06" w:rsidRDefault="00DF40CF" w:rsidP="00AF6C3A">
                  <w:pPr>
                    <w:pStyle w:val="a5"/>
                    <w:jc w:val="center"/>
                    <w:rPr>
                      <w:b/>
                      <w:sz w:val="32"/>
                      <w:szCs w:val="32"/>
                    </w:rPr>
                  </w:pPr>
                  <w:r>
                    <w:rPr>
                      <w:b/>
                      <w:sz w:val="32"/>
                      <w:szCs w:val="32"/>
                    </w:rPr>
                    <w:t>профессионального образования</w:t>
                  </w:r>
                </w:p>
                <w:p w:rsidR="00DF40CF" w:rsidRDefault="00DF40CF"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DF40CF" w:rsidRPr="002A3B1B" w:rsidRDefault="00DF40CF" w:rsidP="00AF6C3A">
                  <w:pPr>
                    <w:pStyle w:val="a5"/>
                    <w:jc w:val="center"/>
                    <w:rPr>
                      <w:b/>
                      <w:sz w:val="32"/>
                      <w:szCs w:val="32"/>
                    </w:rPr>
                  </w:pPr>
                  <w:r>
                    <w:rPr>
                      <w:b/>
                      <w:sz w:val="32"/>
                      <w:szCs w:val="32"/>
                    </w:rPr>
                    <w:t>(ФГОБУ ВПО «СибГУТИ»)</w:t>
                  </w:r>
                </w:p>
                <w:p w:rsidR="00DF40CF" w:rsidRDefault="00DF40CF"/>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417FFB"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DF40CF" w:rsidRDefault="00DF40CF" w:rsidP="00661B11">
                  <w:pPr>
                    <w:pStyle w:val="a5"/>
                    <w:jc w:val="right"/>
                    <w:rPr>
                      <w:sz w:val="24"/>
                    </w:rPr>
                  </w:pPr>
                  <w:r w:rsidRPr="00637121">
                    <w:rPr>
                      <w:sz w:val="24"/>
                    </w:rPr>
                    <w:t>Форма</w:t>
                  </w:r>
                  <w:r>
                    <w:rPr>
                      <w:sz w:val="24"/>
                    </w:rPr>
                    <w:t xml:space="preserve"> утверждена </w:t>
                  </w:r>
                </w:p>
                <w:p w:rsidR="00DF40CF" w:rsidRDefault="00DF40CF" w:rsidP="00661B11">
                  <w:pPr>
                    <w:pStyle w:val="a5"/>
                    <w:jc w:val="right"/>
                    <w:rPr>
                      <w:sz w:val="24"/>
                    </w:rPr>
                  </w:pPr>
                  <w:r>
                    <w:rPr>
                      <w:sz w:val="24"/>
                    </w:rPr>
                    <w:t>научно-методическим</w:t>
                  </w:r>
                </w:p>
                <w:p w:rsidR="00DF40CF" w:rsidRDefault="00DF40CF" w:rsidP="00661B11">
                  <w:pPr>
                    <w:pStyle w:val="a5"/>
                    <w:jc w:val="right"/>
                    <w:rPr>
                      <w:sz w:val="24"/>
                    </w:rPr>
                  </w:pPr>
                  <w:r w:rsidRPr="00637121">
                    <w:rPr>
                      <w:sz w:val="24"/>
                    </w:rPr>
                    <w:t>советом</w:t>
                  </w:r>
                  <w:r>
                    <w:rPr>
                      <w:sz w:val="24"/>
                    </w:rPr>
                    <w:t xml:space="preserve"> ФГОБУ ВПО «СибГУТИ»</w:t>
                  </w:r>
                </w:p>
                <w:p w:rsidR="00DF40CF" w:rsidRPr="00637121" w:rsidRDefault="00DF40CF" w:rsidP="00661B11">
                  <w:pPr>
                    <w:pStyle w:val="a5"/>
                    <w:jc w:val="right"/>
                    <w:rPr>
                      <w:sz w:val="24"/>
                    </w:rPr>
                  </w:pPr>
                  <w:r>
                    <w:rPr>
                      <w:sz w:val="24"/>
                    </w:rPr>
                    <w:t>Протокол №2 от 04.03.2014</w:t>
                  </w:r>
                  <w:r w:rsidRPr="00637121">
                    <w:rPr>
                      <w:sz w:val="24"/>
                    </w:rPr>
                    <w:t xml:space="preserve"> г.</w:t>
                  </w:r>
                </w:p>
                <w:p w:rsidR="00DF40CF" w:rsidRDefault="00DF40CF" w:rsidP="002A3B1B">
                  <w:pPr>
                    <w:pStyle w:val="a5"/>
                    <w:rPr>
                      <w:sz w:val="28"/>
                      <w:szCs w:val="28"/>
                    </w:rPr>
                  </w:pPr>
                </w:p>
                <w:p w:rsidR="00DF40CF" w:rsidRDefault="00DF40CF"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DF40CF" w:rsidRPr="002A3B1B" w:rsidRDefault="00DF40CF" w:rsidP="002A3B1B">
                  <w:pPr>
                    <w:pStyle w:val="a5"/>
                    <w:rPr>
                      <w:sz w:val="28"/>
                      <w:szCs w:val="28"/>
                    </w:rPr>
                  </w:pPr>
                  <w:r w:rsidRPr="002A3B1B">
                    <w:rPr>
                      <w:sz w:val="28"/>
                      <w:szCs w:val="28"/>
                    </w:rPr>
                    <w:t>Допустить к защите</w:t>
                  </w:r>
                </w:p>
                <w:p w:rsidR="00DF40CF" w:rsidRPr="00C1756A" w:rsidRDefault="00DF40CF"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DF40CF" w:rsidRPr="00C1756A" w:rsidRDefault="00417FFB" w:rsidP="002A3B1B">
                  <w:pPr>
                    <w:pStyle w:val="a5"/>
                    <w:rPr>
                      <w:sz w:val="28"/>
                      <w:szCs w:val="28"/>
                    </w:rPr>
                  </w:pPr>
                  <w:fldSimple w:instr=" DOCPROPERTY  Шаблон.Подпись  \* MERGEFORMAT ">
                    <w:r w:rsidR="00DF40CF" w:rsidRPr="00CF490A">
                      <w:rPr>
                        <w:b/>
                        <w:bCs/>
                        <w:sz w:val="28"/>
                        <w:szCs w:val="28"/>
                      </w:rPr>
                      <w:t>___________</w:t>
                    </w:r>
                  </w:fldSimple>
                  <w:fldSimple w:instr=" DOCPROPERTY  Каф.Зав.ФИО  \* MERGEFORMAT ">
                    <w:r w:rsidR="00DF40CF"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417FFB"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DF40CF" w:rsidRPr="00F4666F" w:rsidRDefault="00DF40CF"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417FFB"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DF40CF" w:rsidRPr="00C9421B" w:rsidRDefault="00417FFB" w:rsidP="00A970E9">
                  <w:pPr>
                    <w:ind w:firstLine="0"/>
                    <w:jc w:val="center"/>
                    <w:rPr>
                      <w:rFonts w:ascii="GOST type A" w:hAnsi="GOST type A"/>
                      <w:sz w:val="44"/>
                      <w:szCs w:val="44"/>
                    </w:rPr>
                  </w:pPr>
                  <w:r w:rsidRPr="00C9421B">
                    <w:rPr>
                      <w:rFonts w:ascii="GOST type A" w:hAnsi="GOST type A"/>
                      <w:sz w:val="44"/>
                      <w:szCs w:val="44"/>
                    </w:rPr>
                    <w:fldChar w:fldCharType="begin"/>
                  </w:r>
                  <w:r w:rsidR="00DF40CF">
                    <w:rPr>
                      <w:rFonts w:ascii="GOST type A" w:hAnsi="GOST type A"/>
                      <w:sz w:val="44"/>
                      <w:szCs w:val="44"/>
                    </w:rPr>
                    <w:instrText xml:space="preserve"> DOCPROPERTY  Название  \* </w:instrText>
                  </w:r>
                  <w:r w:rsidR="00DF40CF">
                    <w:rPr>
                      <w:rFonts w:ascii="GOST type A" w:hAnsi="GOST type A"/>
                      <w:sz w:val="44"/>
                      <w:szCs w:val="44"/>
                      <w:lang w:val="en-US"/>
                    </w:rPr>
                    <w:instrText>CHAR</w:instrText>
                  </w:r>
                  <w:r w:rsidR="00DF40CF"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sidR="00DF40CF">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417FFB"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DF40CF" w:rsidRPr="009142BA" w:rsidRDefault="00DF40CF" w:rsidP="005E66BE">
                  <w:pPr>
                    <w:pStyle w:val="a5"/>
                    <w:spacing w:after="240"/>
                    <w:rPr>
                      <w:sz w:val="32"/>
                      <w:szCs w:val="32"/>
                    </w:rPr>
                  </w:pPr>
                  <w:r w:rsidRPr="009142BA">
                    <w:rPr>
                      <w:sz w:val="32"/>
                      <w:szCs w:val="32"/>
                    </w:rPr>
                    <w:t>Пояснительная записка</w:t>
                  </w:r>
                </w:p>
                <w:p w:rsidR="00DF40CF" w:rsidRPr="009142BA" w:rsidRDefault="00DF40CF"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DF40CF" w:rsidRPr="00F84336" w:rsidRDefault="00DF40CF"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001868AE">
                      <w:rPr>
                        <w:sz w:val="32"/>
                        <w:szCs w:val="32"/>
                        <w:u w:val="single"/>
                      </w:rPr>
                      <w:t>Лещё</w:t>
                    </w:r>
                    <w:r w:rsidRPr="00136EA6">
                      <w:rPr>
                        <w:sz w:val="32"/>
                        <w:szCs w:val="32"/>
                        <w:u w:val="single"/>
                      </w:rPr>
                      <w:t>в А.В.</w:t>
                    </w:r>
                  </w:fldSimple>
                </w:p>
                <w:p w:rsidR="00DF40CF" w:rsidRPr="00F84336" w:rsidRDefault="00DF40CF" w:rsidP="005E66BE">
                  <w:pPr>
                    <w:pStyle w:val="a5"/>
                    <w:spacing w:after="240"/>
                    <w:rPr>
                      <w:sz w:val="32"/>
                      <w:szCs w:val="32"/>
                    </w:rPr>
                  </w:pPr>
                  <w:r w:rsidRPr="00F84336">
                    <w:rPr>
                      <w:sz w:val="32"/>
                      <w:szCs w:val="32"/>
                    </w:rPr>
                    <w:t xml:space="preserve">Факультет </w:t>
                  </w:r>
                  <w:fldSimple w:instr=" DOCPROPERTY  Студ.Факультет  \* MERGEFORMAT ">
                    <w:r w:rsidRPr="00755643">
                      <w:rPr>
                        <w:bCs/>
                        <w:sz w:val="32"/>
                        <w:szCs w:val="32"/>
                        <w:u w:val="single"/>
                      </w:rPr>
                      <w:t>ИВТ</w:t>
                    </w:r>
                  </w:fldSimple>
                  <w:r w:rsidRPr="00F84336">
                    <w:rPr>
                      <w:sz w:val="32"/>
                      <w:szCs w:val="32"/>
                    </w:rPr>
                    <w:t xml:space="preserve"> Группа </w:t>
                  </w:r>
                  <w:fldSimple w:instr=" DOCPROPERTY  Студ.Группа  \* MERGEFORMAT ">
                    <w:r w:rsidRPr="00755643">
                      <w:rPr>
                        <w:bCs/>
                        <w:sz w:val="32"/>
                        <w:szCs w:val="32"/>
                        <w:u w:val="single"/>
                      </w:rPr>
                      <w:t>ВМ-05</w:t>
                    </w:r>
                  </w:fldSimple>
                </w:p>
                <w:p w:rsidR="00DF40CF" w:rsidRPr="00C1756A" w:rsidRDefault="00DF40CF"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00755643" w:rsidRPr="00755643">
                      <w:rPr>
                        <w:bCs/>
                        <w:sz w:val="32"/>
                        <w:szCs w:val="32"/>
                      </w:rPr>
                      <w:t xml:space="preserve"> </w:t>
                    </w:r>
                  </w:fldSimple>
                  <w:fldSimple w:instr=" DOCPROPERTY  Рук.ФИО  \* MERGEFORMAT ">
                    <w:r w:rsidRPr="00465306">
                      <w:rPr>
                        <w:bCs/>
                        <w:sz w:val="32"/>
                        <w:szCs w:val="32"/>
                        <w:u w:val="single"/>
                      </w:rPr>
                      <w:t>Крамаренко К.Е.</w:t>
                    </w:r>
                  </w:fldSimple>
                </w:p>
                <w:p w:rsidR="00DF40CF" w:rsidRPr="009142BA" w:rsidRDefault="00DF40CF"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DF40CF" w:rsidRPr="009142BA" w:rsidRDefault="00DF40CF"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623ACC">
                      <w:rPr>
                        <w:bCs/>
                        <w:sz w:val="32"/>
                        <w:szCs w:val="32"/>
                        <w:u w:val="single"/>
                      </w:rPr>
                      <w:t>Мухина И.С.</w:t>
                    </w:r>
                  </w:fldSimple>
                </w:p>
                <w:p w:rsidR="00DF40CF" w:rsidRPr="00F84336" w:rsidRDefault="00DF40CF"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623ACC">
                      <w:rPr>
                        <w:bCs/>
                        <w:sz w:val="32"/>
                        <w:szCs w:val="32"/>
                        <w:u w:val="single"/>
                      </w:rPr>
                      <w:t>Власова Л.П.</w:t>
                    </w:r>
                  </w:fldSimple>
                </w:p>
                <w:p w:rsidR="00DF40CF" w:rsidRPr="00A3079F" w:rsidRDefault="00DF40CF"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623ACC">
                      <w:rPr>
                        <w:bCs/>
                        <w:sz w:val="32"/>
                        <w:szCs w:val="32"/>
                        <w:u w:val="single"/>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DF40CF" w:rsidRPr="002A3B1B" w:rsidRDefault="00DF40CF" w:rsidP="002A3B1B">
                  <w:pPr>
                    <w:pStyle w:val="a5"/>
                    <w:jc w:val="center"/>
                    <w:rPr>
                      <w:sz w:val="28"/>
                      <w:szCs w:val="28"/>
                    </w:rPr>
                  </w:pPr>
                  <w:r w:rsidRPr="002A3B1B">
                    <w:rPr>
                      <w:sz w:val="28"/>
                      <w:szCs w:val="28"/>
                    </w:rPr>
                    <w:t xml:space="preserve">Новосибирск - </w:t>
                  </w:r>
                  <w:r w:rsidR="00417FFB">
                    <w:rPr>
                      <w:sz w:val="28"/>
                      <w:szCs w:val="28"/>
                    </w:rPr>
                    <w:fldChar w:fldCharType="begin"/>
                  </w:r>
                  <w:r>
                    <w:rPr>
                      <w:sz w:val="28"/>
                      <w:szCs w:val="28"/>
                    </w:rPr>
                    <w:instrText xml:space="preserve"> DATE  \@ "yyyy"  \* MERGEFORMAT </w:instrText>
                  </w:r>
                  <w:r w:rsidR="00417FFB">
                    <w:rPr>
                      <w:sz w:val="28"/>
                      <w:szCs w:val="28"/>
                    </w:rPr>
                    <w:fldChar w:fldCharType="separate"/>
                  </w:r>
                  <w:r w:rsidR="00C56403">
                    <w:rPr>
                      <w:noProof/>
                      <w:sz w:val="28"/>
                      <w:szCs w:val="28"/>
                    </w:rPr>
                    <w:t>2015</w:t>
                  </w:r>
                  <w:r w:rsidR="00417FFB">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417FFB"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DD61AB">
            <w:pPr>
              <w:ind w:firstLine="0"/>
              <w:jc w:val="center"/>
            </w:pPr>
            <w:r>
              <w:t xml:space="preserve">СТУДЕНТУ </w:t>
            </w:r>
            <w:fldSimple w:instr=" DOCPROPERTY  Студ.ФИО.дат  \* MERGEFORMAT ">
              <w:r w:rsidR="00DD61AB" w:rsidRPr="00DD61AB">
                <w:rPr>
                  <w:bCs/>
                </w:rPr>
                <w:t>Лещёву А</w:t>
              </w:r>
              <w:r w:rsidR="00DD61AB">
                <w:rPr>
                  <w:bCs/>
                </w:rPr>
                <w:t xml:space="preserve">лександру </w:t>
              </w:r>
            </w:fldSimple>
            <w:r w:rsidR="00DD61AB">
              <w:t>Владимировичу</w:t>
            </w:r>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417FFB" w:rsidP="00006587">
      <w:pPr>
        <w:spacing w:after="120"/>
        <w:ind w:left="5400" w:firstLine="0"/>
        <w:jc w:val="left"/>
      </w:pPr>
      <w:fldSimple w:instr=" DOCPROPERTY  Шаблон.Дата  \* MERGEFORMAT ">
        <w:r w:rsidR="00CF32B0" w:rsidRPr="00CF32B0">
          <w:rPr>
            <w:b/>
            <w:bCs/>
          </w:rPr>
          <w:t>«</w:t>
        </w:r>
        <w:r w:rsidR="00CF32B0" w:rsidRPr="00CF32B0">
          <w:rPr>
            <w:bCs/>
          </w:rPr>
          <w:t>_____</w:t>
        </w:r>
        <w:r w:rsidR="00CF32B0" w:rsidRPr="00CF32B0">
          <w:rPr>
            <w:b/>
            <w:bCs/>
          </w:rPr>
          <w:t xml:space="preserve">» </w:t>
        </w:r>
        <w:r w:rsidR="00CF32B0" w:rsidRPr="00CF32B0">
          <w:rPr>
            <w:bCs/>
          </w:rPr>
          <w:t>___</w:t>
        </w:r>
        <w:r w:rsidR="00CF32B0">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417FFB"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417FFB" w:rsidP="00006587">
      <w:pPr>
        <w:spacing w:after="120"/>
        <w:ind w:left="5400" w:firstLine="0"/>
        <w:jc w:val="left"/>
      </w:pPr>
      <w:fldSimple w:instr=" DOCPROPERTY  Шаблон.Подпись  \* MERGEFORMAT ">
        <w:r w:rsidR="00C56695" w:rsidRPr="00EE72DB">
          <w:rPr>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417FFB">
        <w:fldChar w:fldCharType="begin"/>
      </w:r>
      <w:r w:rsidR="007C0B7B">
        <w:instrText xml:space="preserve"> DATE  \@ "yyyy"  \* MERGEFORMAT </w:instrText>
      </w:r>
      <w:r w:rsidR="00417FFB">
        <w:fldChar w:fldCharType="separate"/>
      </w:r>
      <w:r w:rsidR="00C56403">
        <w:rPr>
          <w:noProof/>
        </w:rPr>
        <w:t>2015</w:t>
      </w:r>
      <w:r w:rsidR="00417FFB">
        <w:rPr>
          <w:noProof/>
        </w:rPr>
        <w:fldChar w:fldCharType="end"/>
      </w:r>
      <w:r>
        <w:t xml:space="preserve"> 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206069">
          <w:rPr>
            <w:bCs/>
          </w:rPr>
          <w:t>«</w:t>
        </w:r>
        <w:r w:rsidR="008B182C">
          <w:rPr>
            <w:bCs/>
          </w:rPr>
          <w:t>05</w:t>
        </w:r>
        <w:r w:rsidR="00C56695" w:rsidRPr="00206069">
          <w:rPr>
            <w:bCs/>
          </w:rPr>
          <w:t xml:space="preserve">» </w:t>
        </w:r>
        <w:r w:rsidR="00D47EEA">
          <w:rPr>
            <w:bCs/>
          </w:rPr>
          <w:t>июня</w:t>
        </w:r>
        <w:r w:rsidR="00C56695" w:rsidRPr="00206069">
          <w:rPr>
            <w:bCs/>
          </w:rPr>
          <w:t xml:space="preserve"> 2015 г.</w:t>
        </w:r>
      </w:fldSimple>
      <w:r w:rsidR="00EF3005" w:rsidRPr="00206069">
        <w:t xml:space="preserve"> №</w:t>
      </w:r>
      <w:r w:rsidR="00467DF4" w:rsidRPr="00206069">
        <w:t> </w:t>
      </w:r>
      <w:fldSimple w:instr=" DOCPROPERTY  Приказ.Номер \* MERGEFORMAT ">
        <w:r w:rsidR="00C56695" w:rsidRPr="00206069">
          <w:rPr>
            <w:bCs/>
          </w:rPr>
          <w:t>4</w:t>
        </w:r>
        <w:r w:rsidR="008B182C">
          <w:t>/265</w:t>
        </w:r>
        <w:r w:rsidR="00C5719E" w:rsidRPr="00206069">
          <w:t>–</w:t>
        </w:r>
        <w:r w:rsidR="00C56695" w:rsidRPr="00206069">
          <w:t>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6D1C9F" w:rsidRPr="008C42B6" w:rsidRDefault="008C42B6" w:rsidP="00737709">
      <w:pPr>
        <w:pStyle w:val="a0"/>
      </w:pPr>
      <w:r>
        <w:t>д</w:t>
      </w:r>
      <w:r w:rsidR="00DB38E4">
        <w:t>окументация SMG1016</w:t>
      </w:r>
      <w:r w:rsidR="00DB38E4">
        <w:rPr>
          <w:lang w:val="en-US"/>
        </w:rPr>
        <w:t>M</w:t>
      </w:r>
      <w:r w:rsidR="00DB38E4">
        <w:t>, URL: http://smg1016m.ru/d/371721/d/smg1016m_datasheet_0.pdf (Дата последнего обращения: 13.06.2014)</w:t>
      </w:r>
      <w:r w:rsidR="006D1C9F">
        <w:t>;</w:t>
      </w:r>
    </w:p>
    <w:p w:rsidR="008C42B6" w:rsidRPr="000E3C77" w:rsidRDefault="008C42B6" w:rsidP="00737709">
      <w:pPr>
        <w:pStyle w:val="a0"/>
      </w:pPr>
      <w:r>
        <w:t>д</w:t>
      </w:r>
      <w:r w:rsidRPr="00930E00">
        <w:t>окументация SMG2016, URL: http://eltex–msk.ru/assets/products/SMG</w:t>
      </w:r>
      <w:r>
        <w:t>-</w:t>
      </w:r>
      <w:r w:rsidRPr="00930E00">
        <w:t>2016/SMG</w:t>
      </w:r>
      <w:r>
        <w:t>-</w:t>
      </w:r>
      <w:r w:rsidRPr="00930E00">
        <w:t xml:space="preserve">2016_datasheet_RC14.pdf (Дата последнего обращения: </w:t>
      </w:r>
      <w:r>
        <w:t>1</w:t>
      </w:r>
      <w:r w:rsidRPr="00930E00">
        <w:t>.06.2014)</w:t>
      </w:r>
      <w:r w:rsidR="00BC49D5">
        <w:t>;</w:t>
      </w:r>
    </w:p>
    <w:p w:rsidR="000E3C77" w:rsidRPr="00930E00" w:rsidRDefault="000E3C77" w:rsidP="000E3C77">
      <w:pPr>
        <w:pStyle w:val="a0"/>
      </w:pPr>
      <w:r>
        <w:t>р</w:t>
      </w:r>
      <w:r w:rsidRPr="00930E00">
        <w:t xml:space="preserve">уководство по эксплуатации для версии ПО 3.3.0, URL: http://eltex.nsk.ru/upload/iblock/850/smg_manual_3.3.0.pdf (Дата последнего обращения: </w:t>
      </w:r>
      <w:r>
        <w:t>4</w:t>
      </w:r>
      <w:r w:rsidRPr="00930E00">
        <w:t>.06.2014)</w:t>
      </w:r>
      <w:r w:rsidRPr="000E3C77">
        <w:t>;</w:t>
      </w:r>
    </w:p>
    <w:p w:rsidR="000E3C77" w:rsidRPr="00930E00" w:rsidRDefault="000E3C77" w:rsidP="000E3C77">
      <w:pPr>
        <w:pStyle w:val="a0"/>
      </w:pPr>
      <w:r>
        <w:t>р</w:t>
      </w:r>
      <w:r w:rsidRPr="00930E00">
        <w:t>уководство по эксплуатации, URL: http://smg</w:t>
      </w:r>
      <w:r>
        <w:t>-</w:t>
      </w:r>
      <w:r w:rsidRPr="00930E00">
        <w:t xml:space="preserve">1016m.ru/d/371721/d/smg1016minstrukciya.pdf (Дата последнего обращения: </w:t>
      </w:r>
      <w:r>
        <w:t>8</w:t>
      </w:r>
      <w:r w:rsidRPr="00930E00">
        <w:t>.06.2014)</w:t>
      </w:r>
      <w:r w:rsidRPr="000E3C77">
        <w:t>;</w:t>
      </w:r>
    </w:p>
    <w:p w:rsidR="00737709" w:rsidRPr="008D444F" w:rsidRDefault="00737709" w:rsidP="00737709">
      <w:pPr>
        <w:pStyle w:val="a0"/>
      </w:pPr>
      <w:r w:rsidRPr="008D444F">
        <w:t>ZeroMQ – The Guide, URL: http://zguide.zeromq.org/ (Дата последнего обращения: 13.02.2014)</w:t>
      </w:r>
      <w:r w:rsidR="000E3C77" w:rsidRPr="000E3C77">
        <w:t>;</w:t>
      </w:r>
    </w:p>
    <w:p w:rsidR="008C42B6" w:rsidRPr="00737709" w:rsidRDefault="00737709" w:rsidP="00737709">
      <w:pPr>
        <w:pStyle w:val="a0"/>
      </w:pPr>
      <w:r w:rsidRPr="00C072C3">
        <w:t>ASN.1 Translation, URL: https://tools.ietf.org/html/rfc6025 (Дата последнего обращения: 9.03.2014)</w:t>
      </w:r>
      <w:r w:rsidR="00525A05" w:rsidRPr="00525A05">
        <w:t>;</w:t>
      </w:r>
    </w:p>
    <w:p w:rsidR="00CD3B82" w:rsidRPr="00C072C3" w:rsidRDefault="00CD3B82" w:rsidP="00CD3B82">
      <w:pPr>
        <w:pStyle w:val="a0"/>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16.04.2014)</w:t>
      </w:r>
      <w:r w:rsidR="00525A05">
        <w:rPr>
          <w:lang w:val="en-US"/>
        </w:rPr>
        <w:t>;</w:t>
      </w:r>
    </w:p>
    <w:p w:rsidR="00737709" w:rsidRDefault="00737709" w:rsidP="00737709">
      <w:pPr>
        <w:pStyle w:val="a0"/>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12.06.2014)</w:t>
      </w:r>
    </w:p>
    <w:p w:rsidR="00737709" w:rsidRPr="00C072C3" w:rsidRDefault="00737709" w:rsidP="00737709">
      <w:pPr>
        <w:pStyle w:val="a0"/>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20.05.2014)</w:t>
      </w:r>
      <w:r w:rsidR="000E3C77">
        <w:rPr>
          <w:lang w:val="en-US"/>
        </w:rPr>
        <w:t>.</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41659B" w:rsidRPr="00E40A7F" w:rsidRDefault="0041659B" w:rsidP="00D86ED6">
      <w:pPr>
        <w:pStyle w:val="af2"/>
        <w:numPr>
          <w:ilvl w:val="1"/>
          <w:numId w:val="6"/>
        </w:numPr>
        <w:tabs>
          <w:tab w:val="clear" w:pos="1418"/>
        </w:tabs>
        <w:ind w:left="567"/>
      </w:pPr>
      <w:r w:rsidRPr="00E40A7F">
        <w:t xml:space="preserve">Введение (7.03.2015 </w:t>
      </w:r>
      <w:r w:rsidR="00B86797" w:rsidRPr="00E40A7F">
        <w:t>–</w:t>
      </w:r>
      <w:r w:rsidRPr="00E40A7F">
        <w:t xml:space="preserve"> 8.03.2015)</w:t>
      </w:r>
      <w:r w:rsidRPr="00E40A7F">
        <w:rPr>
          <w:lang w:val="en-US"/>
        </w:rPr>
        <w:t>;</w:t>
      </w:r>
    </w:p>
    <w:p w:rsidR="0041659B" w:rsidRPr="005560B1" w:rsidRDefault="0041659B" w:rsidP="00D86ED6">
      <w:pPr>
        <w:pStyle w:val="af2"/>
        <w:numPr>
          <w:ilvl w:val="1"/>
          <w:numId w:val="6"/>
        </w:numPr>
        <w:tabs>
          <w:tab w:val="clear" w:pos="1418"/>
        </w:tabs>
        <w:ind w:left="567"/>
      </w:pPr>
      <w:r w:rsidRPr="005560B1">
        <w:t>Концепция NGN (8.03.2015</w:t>
      </w:r>
      <w:r w:rsidRPr="005560B1">
        <w:rPr>
          <w:lang w:val="en-US"/>
        </w:rPr>
        <w:t xml:space="preserve"> </w:t>
      </w:r>
      <w:r w:rsidR="00B86797" w:rsidRPr="005560B1">
        <w:rPr>
          <w:lang w:val="en-US"/>
        </w:rPr>
        <w:t>–</w:t>
      </w:r>
      <w:r w:rsidRPr="005560B1">
        <w:rPr>
          <w:lang w:val="en-US"/>
        </w:rPr>
        <w:t xml:space="preserve"> </w:t>
      </w:r>
      <w:r w:rsidRPr="005560B1">
        <w:t>14.03.2015)</w:t>
      </w:r>
      <w:r w:rsidRPr="005560B1">
        <w:rPr>
          <w:lang w:val="en-US"/>
        </w:rPr>
        <w:t>;</w:t>
      </w:r>
    </w:p>
    <w:p w:rsidR="0041659B" w:rsidRPr="005560B1" w:rsidRDefault="0041659B" w:rsidP="00D86ED6">
      <w:pPr>
        <w:pStyle w:val="af2"/>
        <w:numPr>
          <w:ilvl w:val="1"/>
          <w:numId w:val="6"/>
        </w:numPr>
        <w:tabs>
          <w:tab w:val="clear" w:pos="1418"/>
        </w:tabs>
        <w:ind w:left="567"/>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41659B" w:rsidRPr="005560B1" w:rsidRDefault="0041659B" w:rsidP="00D86ED6">
      <w:pPr>
        <w:pStyle w:val="af2"/>
        <w:numPr>
          <w:ilvl w:val="1"/>
          <w:numId w:val="6"/>
        </w:numPr>
        <w:tabs>
          <w:tab w:val="clear" w:pos="1418"/>
        </w:tabs>
        <w:ind w:left="567"/>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41659B" w:rsidP="00D86ED6">
      <w:pPr>
        <w:pStyle w:val="af2"/>
        <w:numPr>
          <w:ilvl w:val="1"/>
          <w:numId w:val="6"/>
        </w:numPr>
        <w:tabs>
          <w:tab w:val="clear" w:pos="1418"/>
        </w:tabs>
        <w:ind w:left="567"/>
      </w:pPr>
      <w:r w:rsidRPr="005560B1">
        <w:t>Р</w:t>
      </w:r>
      <w:r w:rsidR="00491B32">
        <w:t>асчет экономических показателей</w:t>
      </w:r>
      <w:r w:rsidR="00491B32">
        <w:rPr>
          <w:lang w:val="en-US"/>
        </w:rPr>
        <w:t xml:space="preserve"> </w:t>
      </w:r>
      <w:r w:rsidRPr="005560B1">
        <w:t>(</w:t>
      </w:r>
      <w:r w:rsidRPr="005560B1">
        <w:rPr>
          <w:lang w:val="en-US"/>
        </w:rPr>
        <w:t xml:space="preserve">18.03.2015 </w:t>
      </w:r>
      <w:r w:rsidR="00B86797" w:rsidRPr="005560B1">
        <w:rPr>
          <w:lang w:val="en-US"/>
        </w:rPr>
        <w:t>–</w:t>
      </w:r>
      <w:r w:rsidRPr="005560B1">
        <w:rPr>
          <w:lang w:val="en-US"/>
        </w:rPr>
        <w:t xml:space="preserve"> </w:t>
      </w:r>
      <w:r w:rsidRPr="005560B1">
        <w:t>22.04.2015)</w:t>
      </w:r>
      <w:r w:rsidRPr="005560B1">
        <w:rPr>
          <w:lang w:val="en-US"/>
        </w:rPr>
        <w:t>;</w:t>
      </w:r>
    </w:p>
    <w:p w:rsidR="0041659B" w:rsidRPr="005560B1" w:rsidRDefault="0041659B" w:rsidP="00D86ED6">
      <w:pPr>
        <w:pStyle w:val="af2"/>
        <w:numPr>
          <w:ilvl w:val="1"/>
          <w:numId w:val="6"/>
        </w:numPr>
        <w:tabs>
          <w:tab w:val="clear" w:pos="1418"/>
        </w:tabs>
        <w:ind w:left="567"/>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25A05" w:rsidRDefault="0041659B" w:rsidP="00D86ED6">
      <w:pPr>
        <w:pStyle w:val="af2"/>
        <w:numPr>
          <w:ilvl w:val="1"/>
          <w:numId w:val="6"/>
        </w:numPr>
        <w:tabs>
          <w:tab w:val="clear" w:pos="1418"/>
        </w:tabs>
        <w:ind w:left="567"/>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525A05" w:rsidRDefault="00525A05" w:rsidP="00525A05">
      <w:pPr>
        <w:rPr>
          <w:lang w:val="en-US"/>
        </w:rPr>
      </w:pPr>
    </w:p>
    <w:p w:rsidR="00525A05" w:rsidRDefault="00525A05" w:rsidP="00525A05">
      <w:pPr>
        <w:rPr>
          <w:lang w:val="en-US"/>
        </w:rPr>
      </w:pPr>
    </w:p>
    <w:p w:rsidR="00525A05" w:rsidRDefault="00525A05" w:rsidP="00525A05">
      <w:pPr>
        <w:rPr>
          <w:lang w:val="en-US"/>
        </w:rPr>
      </w:pPr>
    </w:p>
    <w:p w:rsidR="00525A05" w:rsidRDefault="00525A05" w:rsidP="00525A05">
      <w:pPr>
        <w:rPr>
          <w:lang w:val="en-US"/>
        </w:rPr>
      </w:pPr>
    </w:p>
    <w:p w:rsidR="00525A05" w:rsidRPr="00525A05" w:rsidRDefault="00525A05" w:rsidP="00525A05">
      <w:pPr>
        <w:rPr>
          <w:lang w:val="en-US"/>
        </w:rPr>
      </w:pPr>
    </w:p>
    <w:p w:rsidR="00BA6029" w:rsidRDefault="00EF3005" w:rsidP="006D2A00">
      <w:pPr>
        <w:numPr>
          <w:ilvl w:val="0"/>
          <w:numId w:val="3"/>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493C23">
            <w:pPr>
              <w:jc w:val="left"/>
            </w:pPr>
            <w:r w:rsidRPr="00493C23">
              <w:t>Раздел 5. Расчет экономических показателей</w:t>
            </w:r>
          </w:p>
        </w:tc>
      </w:tr>
      <w:tr w:rsidR="00580E52" w:rsidTr="00F2078E">
        <w:tc>
          <w:tcPr>
            <w:tcW w:w="9571" w:type="dxa"/>
            <w:vAlign w:val="top"/>
          </w:tcPr>
          <w:p w:rsidR="00493C23" w:rsidRPr="00493C23" w:rsidRDefault="00417FFB" w:rsidP="007158D2">
            <w:pPr>
              <w:ind w:left="360" w:firstLine="0"/>
              <w:jc w:val="right"/>
            </w:pPr>
            <w:fldSimple w:instr=" DOCPROPERTY  Шаблон.Подпись  \* MERGEFORMAT ">
              <w:r w:rsidR="00C56695" w:rsidRPr="00C56403">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493C23">
            <w:r w:rsidRPr="00493C23">
              <w:t>Раздел 6. Безопасность жизнедеятельности</w:t>
            </w:r>
          </w:p>
        </w:tc>
      </w:tr>
      <w:tr w:rsidR="00580E52" w:rsidTr="00F2078E">
        <w:tc>
          <w:tcPr>
            <w:tcW w:w="9571" w:type="dxa"/>
            <w:vAlign w:val="top"/>
          </w:tcPr>
          <w:p w:rsidR="00580E52" w:rsidRPr="00493C23" w:rsidRDefault="00417FFB" w:rsidP="00493C23">
            <w:pPr>
              <w:ind w:left="360" w:firstLine="0"/>
              <w:jc w:val="right"/>
            </w:pPr>
            <w:fldSimple w:instr=" DOCPROPERTY  Шаблон.Подпись  \* MERGEFORMAT ">
              <w:r w:rsidR="00C56695" w:rsidRPr="00C56403">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417FFB" w:rsidP="00435CA0">
      <w:pPr>
        <w:spacing w:after="120"/>
        <w:ind w:left="4820" w:firstLine="0"/>
        <w:jc w:val="left"/>
      </w:pPr>
      <w:fldSimple w:instr=" DOCPROPERTY  Шаблон.Дата  \* MERGEFORMAT ">
        <w:r w:rsidR="00C56695" w:rsidRPr="00C56695">
          <w:rPr>
            <w:b/>
            <w:bCs/>
          </w:rPr>
          <w:t>«</w:t>
        </w:r>
        <w:r w:rsidR="00C56695" w:rsidRPr="00C56403">
          <w:rPr>
            <w:bCs/>
          </w:rPr>
          <w:t>_____</w:t>
        </w:r>
        <w:r w:rsidR="00C56695" w:rsidRPr="00C56695">
          <w:rPr>
            <w:b/>
            <w:bCs/>
          </w:rPr>
          <w:t xml:space="preserve">» </w:t>
        </w:r>
        <w:r w:rsidR="00C56695" w:rsidRPr="00C56403">
          <w:rPr>
            <w:bCs/>
          </w:rPr>
          <w:t>___</w:t>
        </w:r>
        <w:r w:rsidR="00C56695">
          <w:t>______________</w:t>
        </w:r>
      </w:fldSimple>
    </w:p>
    <w:p w:rsidR="00BA6029" w:rsidRPr="00F06621" w:rsidRDefault="00417FFB"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417FFB"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417FFB"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417FFB"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417FFB"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417FFB"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417FFB">
        <w:fldChar w:fldCharType="begin"/>
      </w:r>
      <w:r w:rsidR="006A60C5">
        <w:instrText xml:space="preserve"> Студ.ФИО </w:instrText>
      </w:r>
      <w:r w:rsidR="00417FFB">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00A42A6A" w:rsidRPr="00A42A6A">
        <w:t>0</w:t>
      </w:r>
      <w:r w:rsidR="00A42A6A" w:rsidRPr="00EE72DB">
        <w:t>0</w:t>
      </w:r>
      <w:r w:rsidRPr="009C0AE1">
        <w:t>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C56403">
          <w:rPr>
            <w:noProof/>
          </w:rPr>
          <w:t>92</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w:t>
      </w:r>
      <w:r w:rsidR="00714B73">
        <w:t xml:space="preserve"> </w:t>
      </w:r>
      <w:r w:rsidR="00B86797">
        <w:t>–</w:t>
      </w:r>
      <w:r w:rsidR="00714B73">
        <w:t xml:space="preserve"> </w:t>
      </w:r>
      <w:r>
        <w:t>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417FFB" w:rsidP="00F56772">
            <w:pPr>
              <w:ind w:firstLine="0"/>
              <w:jc w:val="left"/>
            </w:pPr>
            <w:fldSimple w:instr=" DOCPROPERTY  Рец.Должность  \* MERGEFORMAT ">
              <w:r w:rsidR="00C56695">
                <w:t>Начальник лаборатории SSW ООО "Предприятие Элтекс"</w:t>
              </w:r>
            </w:fldSimple>
          </w:p>
          <w:p w:rsidR="00F56772" w:rsidRDefault="00417FFB" w:rsidP="00F56772">
            <w:pPr>
              <w:ind w:firstLine="0"/>
              <w:jc w:val="left"/>
            </w:pPr>
            <w:fldSimple w:instr=" DOCPROPERTY  Рец.СтепеньЗвание  \* MERGEFORMAT ">
              <w:r w:rsidR="00C56695">
                <w:t xml:space="preserve"> </w:t>
              </w:r>
            </w:fldSimple>
          </w:p>
        </w:tc>
        <w:tc>
          <w:tcPr>
            <w:tcW w:w="4786" w:type="dxa"/>
            <w:vAlign w:val="bottom"/>
          </w:tcPr>
          <w:p w:rsidR="00F56772" w:rsidRDefault="00417FFB"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417FFB"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34234F" w:rsidRDefault="00A55D73" w:rsidP="00A55D73">
      <w:pPr>
        <w:ind w:firstLine="0"/>
        <w:rPr>
          <w:i/>
          <w:color w:val="FF0000"/>
          <w:szCs w:val="28"/>
        </w:rPr>
      </w:pPr>
      <w:r w:rsidRPr="0034234F">
        <w:rPr>
          <w:i/>
          <w:color w:val="FF0000"/>
          <w:szCs w:val="28"/>
        </w:rPr>
        <w:t xml:space="preserve">Замечания (УДАЛИТЬ!!): </w:t>
      </w:r>
    </w:p>
    <w:p w:rsidR="00A55D73" w:rsidRPr="0034234F" w:rsidRDefault="00183A5D" w:rsidP="00A55D73">
      <w:pPr>
        <w:ind w:firstLine="0"/>
        <w:rPr>
          <w:b/>
          <w:i/>
          <w:color w:val="FF0000"/>
          <w:szCs w:val="28"/>
        </w:rPr>
      </w:pPr>
      <w:r w:rsidRPr="0034234F">
        <w:rPr>
          <w:b/>
          <w:i/>
          <w:color w:val="FF0000"/>
          <w:szCs w:val="28"/>
        </w:rPr>
        <w:t xml:space="preserve">1. </w:t>
      </w:r>
      <w:r w:rsidR="00A55D73" w:rsidRPr="0034234F">
        <w:rPr>
          <w:b/>
          <w:i/>
          <w:color w:val="FF0000"/>
          <w:szCs w:val="28"/>
        </w:rPr>
        <w:t xml:space="preserve">Для </w:t>
      </w:r>
      <w:r w:rsidRPr="0034234F">
        <w:rPr>
          <w:b/>
          <w:i/>
          <w:color w:val="FF0000"/>
          <w:szCs w:val="28"/>
        </w:rPr>
        <w:t>рецензентов</w:t>
      </w:r>
      <w:r w:rsidR="00A55D73" w:rsidRPr="0034234F">
        <w:rPr>
          <w:b/>
          <w:i/>
          <w:color w:val="FF0000"/>
          <w:szCs w:val="28"/>
        </w:rPr>
        <w:t>, не работающих в СибГУТИ</w:t>
      </w:r>
      <w:r w:rsidR="000E695A" w:rsidRPr="0034234F">
        <w:rPr>
          <w:b/>
          <w:i/>
          <w:color w:val="FF0000"/>
          <w:szCs w:val="28"/>
        </w:rPr>
        <w:t>,</w:t>
      </w:r>
      <w:r w:rsidR="006C448B" w:rsidRPr="0034234F">
        <w:rPr>
          <w:b/>
          <w:i/>
          <w:color w:val="FF0000"/>
          <w:szCs w:val="28"/>
        </w:rPr>
        <w:t xml:space="preserve"> на отзыве должна стоять печать организации, в которой он работает</w:t>
      </w:r>
      <w:r w:rsidRPr="0034234F">
        <w:rPr>
          <w:b/>
          <w:i/>
          <w:color w:val="FF0000"/>
          <w:szCs w:val="28"/>
        </w:rPr>
        <w:t>.</w:t>
      </w:r>
    </w:p>
    <w:p w:rsidR="00183A5D" w:rsidRPr="0034234F" w:rsidRDefault="00183A5D" w:rsidP="00A55D73">
      <w:pPr>
        <w:ind w:firstLine="0"/>
        <w:rPr>
          <w:b/>
          <w:i/>
          <w:color w:val="FF0000"/>
          <w:szCs w:val="28"/>
        </w:rPr>
      </w:pPr>
      <w:r w:rsidRPr="0034234F">
        <w:rPr>
          <w:b/>
          <w:i/>
          <w:color w:val="FF0000"/>
          <w:szCs w:val="28"/>
        </w:rPr>
        <w:t xml:space="preserve">2. </w:t>
      </w:r>
      <w:r w:rsidR="00832A6E" w:rsidRPr="0034234F">
        <w:rPr>
          <w:b/>
          <w:i/>
          <w:color w:val="FF0000"/>
          <w:szCs w:val="28"/>
        </w:rPr>
        <w:t xml:space="preserve">ОГРАНИЧЕНИЯ!!! </w:t>
      </w:r>
      <w:r w:rsidRPr="0034234F">
        <w:rPr>
          <w:b/>
          <w:i/>
          <w:color w:val="FF0000"/>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A013CD" w:rsidRDefault="00417FFB">
      <w:pPr>
        <w:pStyle w:val="12"/>
        <w:rPr>
          <w:rFonts w:asciiTheme="minorHAnsi" w:eastAsiaTheme="minorEastAsia" w:hAnsiTheme="minorHAnsi" w:cstheme="minorBidi"/>
          <w:bCs w:val="0"/>
          <w:caps w:val="0"/>
          <w:noProof/>
          <w:sz w:val="22"/>
          <w:szCs w:val="22"/>
        </w:rPr>
      </w:pPr>
      <w:r w:rsidRPr="00417FFB">
        <w:rPr>
          <w:sz w:val="20"/>
        </w:rPr>
        <w:fldChar w:fldCharType="begin"/>
      </w:r>
      <w:r w:rsidR="008C612E">
        <w:rPr>
          <w:sz w:val="20"/>
        </w:rPr>
        <w:instrText xml:space="preserve"> TOC \o "1-2" \h \z \u </w:instrText>
      </w:r>
      <w:r w:rsidRPr="00417FFB">
        <w:rPr>
          <w:sz w:val="20"/>
        </w:rPr>
        <w:fldChar w:fldCharType="separate"/>
      </w:r>
      <w:hyperlink w:anchor="_Toc421637462" w:history="1">
        <w:r w:rsidR="00A013CD" w:rsidRPr="009034E9">
          <w:rPr>
            <w:rStyle w:val="af4"/>
            <w:noProof/>
            <w:lang w:val="en-US"/>
          </w:rPr>
          <w:t>1</w:t>
        </w:r>
        <w:r w:rsidR="00A013CD">
          <w:rPr>
            <w:rFonts w:asciiTheme="minorHAnsi" w:eastAsiaTheme="minorEastAsia" w:hAnsiTheme="minorHAnsi" w:cstheme="minorBidi"/>
            <w:bCs w:val="0"/>
            <w:caps w:val="0"/>
            <w:noProof/>
            <w:sz w:val="22"/>
            <w:szCs w:val="22"/>
          </w:rPr>
          <w:tab/>
        </w:r>
        <w:r w:rsidR="00A013CD" w:rsidRPr="009034E9">
          <w:rPr>
            <w:rStyle w:val="af4"/>
            <w:noProof/>
          </w:rPr>
          <w:t>Введение</w:t>
        </w:r>
        <w:r w:rsidR="00A013CD">
          <w:rPr>
            <w:noProof/>
            <w:webHidden/>
          </w:rPr>
          <w:tab/>
        </w:r>
        <w:r w:rsidR="00A013CD">
          <w:rPr>
            <w:noProof/>
            <w:webHidden/>
          </w:rPr>
          <w:fldChar w:fldCharType="begin"/>
        </w:r>
        <w:r w:rsidR="00A013CD">
          <w:rPr>
            <w:noProof/>
            <w:webHidden/>
          </w:rPr>
          <w:instrText xml:space="preserve"> PAGEREF _Toc421637462 \h </w:instrText>
        </w:r>
        <w:r w:rsidR="00A013CD">
          <w:rPr>
            <w:noProof/>
            <w:webHidden/>
          </w:rPr>
        </w:r>
        <w:r w:rsidR="00A013CD">
          <w:rPr>
            <w:noProof/>
            <w:webHidden/>
          </w:rPr>
          <w:fldChar w:fldCharType="separate"/>
        </w:r>
        <w:r w:rsidR="00A013CD">
          <w:rPr>
            <w:noProof/>
            <w:webHidden/>
          </w:rPr>
          <w:t>9</w:t>
        </w:r>
        <w:r w:rsidR="00A013CD">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63" w:history="1">
        <w:r w:rsidRPr="009034E9">
          <w:rPr>
            <w:rStyle w:val="af4"/>
            <w:noProof/>
          </w:rPr>
          <w:t>2</w:t>
        </w:r>
        <w:r>
          <w:rPr>
            <w:rFonts w:asciiTheme="minorHAnsi" w:eastAsiaTheme="minorEastAsia" w:hAnsiTheme="minorHAnsi" w:cstheme="minorBidi"/>
            <w:bCs w:val="0"/>
            <w:caps w:val="0"/>
            <w:noProof/>
            <w:sz w:val="22"/>
            <w:szCs w:val="22"/>
          </w:rPr>
          <w:tab/>
        </w:r>
        <w:r w:rsidRPr="009034E9">
          <w:rPr>
            <w:rStyle w:val="af4"/>
            <w:noProof/>
          </w:rPr>
          <w:t>сети следующего поколения</w:t>
        </w:r>
        <w:r>
          <w:rPr>
            <w:noProof/>
            <w:webHidden/>
          </w:rPr>
          <w:tab/>
        </w:r>
        <w:r>
          <w:rPr>
            <w:noProof/>
            <w:webHidden/>
          </w:rPr>
          <w:fldChar w:fldCharType="begin"/>
        </w:r>
        <w:r>
          <w:rPr>
            <w:noProof/>
            <w:webHidden/>
          </w:rPr>
          <w:instrText xml:space="preserve"> PAGEREF _Toc421637463 \h </w:instrText>
        </w:r>
        <w:r>
          <w:rPr>
            <w:noProof/>
            <w:webHidden/>
          </w:rPr>
        </w:r>
        <w:r>
          <w:rPr>
            <w:noProof/>
            <w:webHidden/>
          </w:rPr>
          <w:fldChar w:fldCharType="separate"/>
        </w:r>
        <w:r>
          <w:rPr>
            <w:noProof/>
            <w:webHidden/>
          </w:rPr>
          <w:t>10</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64" w:history="1">
        <w:r w:rsidRPr="009034E9">
          <w:rPr>
            <w:rStyle w:val="af4"/>
            <w:noProof/>
          </w:rPr>
          <w:t>2.1</w:t>
        </w:r>
        <w:r>
          <w:rPr>
            <w:rFonts w:asciiTheme="minorHAnsi" w:eastAsiaTheme="minorEastAsia" w:hAnsiTheme="minorHAnsi" w:cstheme="minorBidi"/>
            <w:noProof/>
            <w:sz w:val="22"/>
            <w:szCs w:val="22"/>
          </w:rPr>
          <w:tab/>
        </w:r>
        <w:r w:rsidRPr="009034E9">
          <w:rPr>
            <w:rStyle w:val="af4"/>
            <w:noProof/>
          </w:rPr>
          <w:t xml:space="preserve">Задачи </w:t>
        </w:r>
        <w:r w:rsidRPr="009034E9">
          <w:rPr>
            <w:rStyle w:val="af4"/>
            <w:noProof/>
            <w:lang w:val="en-US"/>
          </w:rPr>
          <w:t>NGN</w:t>
        </w:r>
        <w:r>
          <w:rPr>
            <w:noProof/>
            <w:webHidden/>
          </w:rPr>
          <w:tab/>
        </w:r>
        <w:r>
          <w:rPr>
            <w:noProof/>
            <w:webHidden/>
          </w:rPr>
          <w:fldChar w:fldCharType="begin"/>
        </w:r>
        <w:r>
          <w:rPr>
            <w:noProof/>
            <w:webHidden/>
          </w:rPr>
          <w:instrText xml:space="preserve"> PAGEREF _Toc421637464 \h </w:instrText>
        </w:r>
        <w:r>
          <w:rPr>
            <w:noProof/>
            <w:webHidden/>
          </w:rPr>
        </w:r>
        <w:r>
          <w:rPr>
            <w:noProof/>
            <w:webHidden/>
          </w:rPr>
          <w:fldChar w:fldCharType="separate"/>
        </w:r>
        <w:r>
          <w:rPr>
            <w:noProof/>
            <w:webHidden/>
          </w:rPr>
          <w:t>11</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65" w:history="1">
        <w:r w:rsidRPr="009034E9">
          <w:rPr>
            <w:rStyle w:val="af4"/>
            <w:noProof/>
          </w:rPr>
          <w:t>2.2</w:t>
        </w:r>
        <w:r>
          <w:rPr>
            <w:rFonts w:asciiTheme="minorHAnsi" w:eastAsiaTheme="minorEastAsia" w:hAnsiTheme="minorHAnsi" w:cstheme="minorBidi"/>
            <w:noProof/>
            <w:sz w:val="22"/>
            <w:szCs w:val="22"/>
          </w:rPr>
          <w:tab/>
        </w:r>
        <w:r w:rsidRPr="009034E9">
          <w:rPr>
            <w:rStyle w:val="af4"/>
            <w:noProof/>
          </w:rPr>
          <w:t xml:space="preserve">Основные характеристики </w:t>
        </w:r>
        <w:r w:rsidRPr="009034E9">
          <w:rPr>
            <w:rStyle w:val="af4"/>
            <w:noProof/>
            <w:lang w:val="en-US"/>
          </w:rPr>
          <w:t>NGN</w:t>
        </w:r>
        <w:r>
          <w:rPr>
            <w:noProof/>
            <w:webHidden/>
          </w:rPr>
          <w:tab/>
        </w:r>
        <w:r>
          <w:rPr>
            <w:noProof/>
            <w:webHidden/>
          </w:rPr>
          <w:fldChar w:fldCharType="begin"/>
        </w:r>
        <w:r>
          <w:rPr>
            <w:noProof/>
            <w:webHidden/>
          </w:rPr>
          <w:instrText xml:space="preserve"> PAGEREF _Toc421637465 \h </w:instrText>
        </w:r>
        <w:r>
          <w:rPr>
            <w:noProof/>
            <w:webHidden/>
          </w:rPr>
        </w:r>
        <w:r>
          <w:rPr>
            <w:noProof/>
            <w:webHidden/>
          </w:rPr>
          <w:fldChar w:fldCharType="separate"/>
        </w:r>
        <w:r>
          <w:rPr>
            <w:noProof/>
            <w:webHidden/>
          </w:rPr>
          <w:t>11</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66" w:history="1">
        <w:r w:rsidRPr="009034E9">
          <w:rPr>
            <w:rStyle w:val="af4"/>
            <w:noProof/>
          </w:rPr>
          <w:t>2.3</w:t>
        </w:r>
        <w:r>
          <w:rPr>
            <w:rFonts w:asciiTheme="minorHAnsi" w:eastAsiaTheme="minorEastAsia" w:hAnsiTheme="minorHAnsi" w:cstheme="minorBidi"/>
            <w:noProof/>
            <w:sz w:val="22"/>
            <w:szCs w:val="22"/>
          </w:rPr>
          <w:tab/>
        </w:r>
        <w:r w:rsidRPr="009034E9">
          <w:rPr>
            <w:rStyle w:val="af4"/>
            <w:noProof/>
          </w:rPr>
          <w:t>Роль SMG в сетях NG</w:t>
        </w:r>
        <w:r w:rsidRPr="009034E9">
          <w:rPr>
            <w:rStyle w:val="af4"/>
            <w:noProof/>
          </w:rPr>
          <w:t>N</w:t>
        </w:r>
        <w:r>
          <w:rPr>
            <w:noProof/>
            <w:webHidden/>
          </w:rPr>
          <w:tab/>
        </w:r>
        <w:r>
          <w:rPr>
            <w:noProof/>
            <w:webHidden/>
          </w:rPr>
          <w:fldChar w:fldCharType="begin"/>
        </w:r>
        <w:r>
          <w:rPr>
            <w:noProof/>
            <w:webHidden/>
          </w:rPr>
          <w:instrText xml:space="preserve"> PAGEREF _Toc421637466 \h </w:instrText>
        </w:r>
        <w:r>
          <w:rPr>
            <w:noProof/>
            <w:webHidden/>
          </w:rPr>
        </w:r>
        <w:r>
          <w:rPr>
            <w:noProof/>
            <w:webHidden/>
          </w:rPr>
          <w:fldChar w:fldCharType="separate"/>
        </w:r>
        <w:r>
          <w:rPr>
            <w:noProof/>
            <w:webHidden/>
          </w:rPr>
          <w:t>16</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67" w:history="1">
        <w:r w:rsidRPr="009034E9">
          <w:rPr>
            <w:rStyle w:val="af4"/>
            <w:noProof/>
            <w:lang w:val="en-US"/>
          </w:rPr>
          <w:t>3</w:t>
        </w:r>
        <w:r>
          <w:rPr>
            <w:rFonts w:asciiTheme="minorHAnsi" w:eastAsiaTheme="minorEastAsia" w:hAnsiTheme="minorHAnsi" w:cstheme="minorBidi"/>
            <w:bCs w:val="0"/>
            <w:caps w:val="0"/>
            <w:noProof/>
            <w:sz w:val="22"/>
            <w:szCs w:val="22"/>
          </w:rPr>
          <w:tab/>
        </w:r>
        <w:r w:rsidRPr="009034E9">
          <w:rPr>
            <w:rStyle w:val="af4"/>
            <w:noProof/>
          </w:rPr>
          <w:t>ГОЛОСОВОЕ МЕНЮ IVR</w:t>
        </w:r>
        <w:r>
          <w:rPr>
            <w:noProof/>
            <w:webHidden/>
          </w:rPr>
          <w:tab/>
        </w:r>
        <w:r>
          <w:rPr>
            <w:noProof/>
            <w:webHidden/>
          </w:rPr>
          <w:fldChar w:fldCharType="begin"/>
        </w:r>
        <w:r>
          <w:rPr>
            <w:noProof/>
            <w:webHidden/>
          </w:rPr>
          <w:instrText xml:space="preserve"> PAGEREF _Toc421637467 \h </w:instrText>
        </w:r>
        <w:r>
          <w:rPr>
            <w:noProof/>
            <w:webHidden/>
          </w:rPr>
        </w:r>
        <w:r>
          <w:rPr>
            <w:noProof/>
            <w:webHidden/>
          </w:rPr>
          <w:fldChar w:fldCharType="separate"/>
        </w:r>
        <w:r>
          <w:rPr>
            <w:noProof/>
            <w:webHidden/>
          </w:rPr>
          <w:t>20</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68" w:history="1">
        <w:r w:rsidRPr="009034E9">
          <w:rPr>
            <w:rStyle w:val="af4"/>
            <w:noProof/>
          </w:rPr>
          <w:t>4</w:t>
        </w:r>
        <w:r>
          <w:rPr>
            <w:rFonts w:asciiTheme="minorHAnsi" w:eastAsiaTheme="minorEastAsia" w:hAnsiTheme="minorHAnsi" w:cstheme="minorBidi"/>
            <w:bCs w:val="0"/>
            <w:caps w:val="0"/>
            <w:noProof/>
            <w:sz w:val="22"/>
            <w:szCs w:val="22"/>
          </w:rPr>
          <w:tab/>
        </w:r>
        <w:r w:rsidRPr="009034E9">
          <w:rPr>
            <w:rStyle w:val="af4"/>
            <w:noProof/>
          </w:rPr>
          <w:t>IVR МОДУЛЬ ТРАНКОВОГО ШЛЮЗА</w:t>
        </w:r>
        <w:r>
          <w:rPr>
            <w:noProof/>
            <w:webHidden/>
          </w:rPr>
          <w:tab/>
        </w:r>
        <w:r>
          <w:rPr>
            <w:noProof/>
            <w:webHidden/>
          </w:rPr>
          <w:fldChar w:fldCharType="begin"/>
        </w:r>
        <w:r>
          <w:rPr>
            <w:noProof/>
            <w:webHidden/>
          </w:rPr>
          <w:instrText xml:space="preserve"> PAGEREF _Toc421637468 \h </w:instrText>
        </w:r>
        <w:r>
          <w:rPr>
            <w:noProof/>
            <w:webHidden/>
          </w:rPr>
        </w:r>
        <w:r>
          <w:rPr>
            <w:noProof/>
            <w:webHidden/>
          </w:rPr>
          <w:fldChar w:fldCharType="separate"/>
        </w:r>
        <w:r>
          <w:rPr>
            <w:noProof/>
            <w:webHidden/>
          </w:rPr>
          <w:t>22</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69" w:history="1">
        <w:r w:rsidRPr="009034E9">
          <w:rPr>
            <w:rStyle w:val="af4"/>
            <w:noProof/>
          </w:rPr>
          <w:t>4.1</w:t>
        </w:r>
        <w:r>
          <w:rPr>
            <w:rFonts w:asciiTheme="minorHAnsi" w:eastAsiaTheme="minorEastAsia" w:hAnsiTheme="minorHAnsi" w:cstheme="minorBidi"/>
            <w:noProof/>
            <w:sz w:val="22"/>
            <w:szCs w:val="22"/>
          </w:rPr>
          <w:tab/>
        </w:r>
        <w:r w:rsidRPr="009034E9">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_Toc421637469 \h </w:instrText>
        </w:r>
        <w:r>
          <w:rPr>
            <w:noProof/>
            <w:webHidden/>
          </w:rPr>
        </w:r>
        <w:r>
          <w:rPr>
            <w:noProof/>
            <w:webHidden/>
          </w:rPr>
          <w:fldChar w:fldCharType="separate"/>
        </w:r>
        <w:r>
          <w:rPr>
            <w:noProof/>
            <w:webHidden/>
          </w:rPr>
          <w:t>22</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0" w:history="1">
        <w:r w:rsidRPr="009034E9">
          <w:rPr>
            <w:rStyle w:val="af4"/>
            <w:noProof/>
          </w:rPr>
          <w:t>4.2</w:t>
        </w:r>
        <w:r>
          <w:rPr>
            <w:rFonts w:asciiTheme="minorHAnsi" w:eastAsiaTheme="minorEastAsia" w:hAnsiTheme="minorHAnsi" w:cstheme="minorBidi"/>
            <w:noProof/>
            <w:sz w:val="22"/>
            <w:szCs w:val="22"/>
          </w:rPr>
          <w:tab/>
        </w:r>
        <w:r w:rsidRPr="009034E9">
          <w:rPr>
            <w:rStyle w:val="af4"/>
            <w:noProof/>
          </w:rPr>
          <w:t xml:space="preserve">Внутреннее устройство </w:t>
        </w:r>
        <w:r w:rsidRPr="009034E9">
          <w:rPr>
            <w:rStyle w:val="af4"/>
            <w:noProof/>
            <w:lang w:val="en-US"/>
          </w:rPr>
          <w:t xml:space="preserve">IVR </w:t>
        </w:r>
        <w:r w:rsidRPr="009034E9">
          <w:rPr>
            <w:rStyle w:val="af4"/>
            <w:noProof/>
          </w:rPr>
          <w:t>модуля</w:t>
        </w:r>
        <w:r>
          <w:rPr>
            <w:noProof/>
            <w:webHidden/>
          </w:rPr>
          <w:tab/>
        </w:r>
        <w:r>
          <w:rPr>
            <w:noProof/>
            <w:webHidden/>
          </w:rPr>
          <w:fldChar w:fldCharType="begin"/>
        </w:r>
        <w:r>
          <w:rPr>
            <w:noProof/>
            <w:webHidden/>
          </w:rPr>
          <w:instrText xml:space="preserve"> PAGEREF _Toc421637470 \h </w:instrText>
        </w:r>
        <w:r>
          <w:rPr>
            <w:noProof/>
            <w:webHidden/>
          </w:rPr>
        </w:r>
        <w:r>
          <w:rPr>
            <w:noProof/>
            <w:webHidden/>
          </w:rPr>
          <w:fldChar w:fldCharType="separate"/>
        </w:r>
        <w:r>
          <w:rPr>
            <w:noProof/>
            <w:webHidden/>
          </w:rPr>
          <w:t>23</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71" w:history="1">
        <w:r w:rsidRPr="009034E9">
          <w:rPr>
            <w:rStyle w:val="af4"/>
            <w:noProof/>
          </w:rPr>
          <w:t>5</w:t>
        </w:r>
        <w:r>
          <w:rPr>
            <w:rFonts w:asciiTheme="minorHAnsi" w:eastAsiaTheme="minorEastAsia" w:hAnsiTheme="minorHAnsi" w:cstheme="minorBidi"/>
            <w:bCs w:val="0"/>
            <w:caps w:val="0"/>
            <w:noProof/>
            <w:sz w:val="22"/>
            <w:szCs w:val="22"/>
          </w:rPr>
          <w:tab/>
        </w:r>
        <w:r w:rsidRPr="009034E9">
          <w:rPr>
            <w:rStyle w:val="af4"/>
            <w:noProof/>
          </w:rPr>
          <w:t>ТЕхнико-экономическое обоснование</w:t>
        </w:r>
        <w:r>
          <w:rPr>
            <w:noProof/>
            <w:webHidden/>
          </w:rPr>
          <w:tab/>
        </w:r>
        <w:r>
          <w:rPr>
            <w:noProof/>
            <w:webHidden/>
          </w:rPr>
          <w:fldChar w:fldCharType="begin"/>
        </w:r>
        <w:r>
          <w:rPr>
            <w:noProof/>
            <w:webHidden/>
          </w:rPr>
          <w:instrText xml:space="preserve"> PAGEREF _Toc421637471 \h </w:instrText>
        </w:r>
        <w:r>
          <w:rPr>
            <w:noProof/>
            <w:webHidden/>
          </w:rPr>
        </w:r>
        <w:r>
          <w:rPr>
            <w:noProof/>
            <w:webHidden/>
          </w:rPr>
          <w:fldChar w:fldCharType="separate"/>
        </w:r>
        <w:r>
          <w:rPr>
            <w:noProof/>
            <w:webHidden/>
          </w:rPr>
          <w:t>42</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2" w:history="1">
        <w:r w:rsidRPr="009034E9">
          <w:rPr>
            <w:rStyle w:val="af4"/>
            <w:noProof/>
          </w:rPr>
          <w:t>5.1</w:t>
        </w:r>
        <w:r>
          <w:rPr>
            <w:rFonts w:asciiTheme="minorHAnsi" w:eastAsiaTheme="minorEastAsia" w:hAnsiTheme="minorHAnsi" w:cstheme="minorBidi"/>
            <w:noProof/>
            <w:sz w:val="22"/>
            <w:szCs w:val="22"/>
          </w:rPr>
          <w:tab/>
        </w:r>
        <w:r w:rsidRPr="009034E9">
          <w:rPr>
            <w:rStyle w:val="af4"/>
            <w:noProof/>
          </w:rPr>
          <w:t>Цель дипломного проекта</w:t>
        </w:r>
        <w:r>
          <w:rPr>
            <w:noProof/>
            <w:webHidden/>
          </w:rPr>
          <w:tab/>
        </w:r>
        <w:r>
          <w:rPr>
            <w:noProof/>
            <w:webHidden/>
          </w:rPr>
          <w:fldChar w:fldCharType="begin"/>
        </w:r>
        <w:r>
          <w:rPr>
            <w:noProof/>
            <w:webHidden/>
          </w:rPr>
          <w:instrText xml:space="preserve"> PAGEREF _Toc421637472 \h </w:instrText>
        </w:r>
        <w:r>
          <w:rPr>
            <w:noProof/>
            <w:webHidden/>
          </w:rPr>
        </w:r>
        <w:r>
          <w:rPr>
            <w:noProof/>
            <w:webHidden/>
          </w:rPr>
          <w:fldChar w:fldCharType="separate"/>
        </w:r>
        <w:r>
          <w:rPr>
            <w:noProof/>
            <w:webHidden/>
          </w:rPr>
          <w:t>42</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3" w:history="1">
        <w:r w:rsidRPr="009034E9">
          <w:rPr>
            <w:rStyle w:val="af4"/>
            <w:noProof/>
          </w:rPr>
          <w:t>5.2</w:t>
        </w:r>
        <w:r>
          <w:rPr>
            <w:rFonts w:asciiTheme="minorHAnsi" w:eastAsiaTheme="minorEastAsia" w:hAnsiTheme="minorHAnsi" w:cstheme="minorBidi"/>
            <w:noProof/>
            <w:sz w:val="22"/>
            <w:szCs w:val="22"/>
          </w:rPr>
          <w:tab/>
        </w:r>
        <w:r w:rsidRPr="009034E9">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_Toc421637473 \h </w:instrText>
        </w:r>
        <w:r>
          <w:rPr>
            <w:noProof/>
            <w:webHidden/>
          </w:rPr>
        </w:r>
        <w:r>
          <w:rPr>
            <w:noProof/>
            <w:webHidden/>
          </w:rPr>
          <w:fldChar w:fldCharType="separate"/>
        </w:r>
        <w:r>
          <w:rPr>
            <w:noProof/>
            <w:webHidden/>
          </w:rPr>
          <w:t>42</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4" w:history="1">
        <w:r w:rsidRPr="009034E9">
          <w:rPr>
            <w:rStyle w:val="af4"/>
            <w:noProof/>
          </w:rPr>
          <w:t>5.3</w:t>
        </w:r>
        <w:r>
          <w:rPr>
            <w:rFonts w:asciiTheme="minorHAnsi" w:eastAsiaTheme="minorEastAsia" w:hAnsiTheme="minorHAnsi" w:cstheme="minorBidi"/>
            <w:noProof/>
            <w:sz w:val="22"/>
            <w:szCs w:val="22"/>
          </w:rPr>
          <w:tab/>
        </w:r>
        <w:r w:rsidRPr="009034E9">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_Toc421637474 \h </w:instrText>
        </w:r>
        <w:r>
          <w:rPr>
            <w:noProof/>
            <w:webHidden/>
          </w:rPr>
        </w:r>
        <w:r>
          <w:rPr>
            <w:noProof/>
            <w:webHidden/>
          </w:rPr>
          <w:fldChar w:fldCharType="separate"/>
        </w:r>
        <w:r>
          <w:rPr>
            <w:noProof/>
            <w:webHidden/>
          </w:rPr>
          <w:t>42</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5" w:history="1">
        <w:r w:rsidRPr="009034E9">
          <w:rPr>
            <w:rStyle w:val="af4"/>
            <w:noProof/>
          </w:rPr>
          <w:t>5.4</w:t>
        </w:r>
        <w:r>
          <w:rPr>
            <w:rFonts w:asciiTheme="minorHAnsi" w:eastAsiaTheme="minorEastAsia" w:hAnsiTheme="minorHAnsi" w:cstheme="minorBidi"/>
            <w:noProof/>
            <w:sz w:val="22"/>
            <w:szCs w:val="22"/>
          </w:rPr>
          <w:tab/>
        </w:r>
        <w:r w:rsidRPr="009034E9">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_Toc421637475 \h </w:instrText>
        </w:r>
        <w:r>
          <w:rPr>
            <w:noProof/>
            <w:webHidden/>
          </w:rPr>
        </w:r>
        <w:r>
          <w:rPr>
            <w:noProof/>
            <w:webHidden/>
          </w:rPr>
          <w:fldChar w:fldCharType="separate"/>
        </w:r>
        <w:r>
          <w:rPr>
            <w:noProof/>
            <w:webHidden/>
          </w:rPr>
          <w:t>43</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6" w:history="1">
        <w:r w:rsidRPr="009034E9">
          <w:rPr>
            <w:rStyle w:val="af4"/>
            <w:noProof/>
          </w:rPr>
          <w:t>5.5</w:t>
        </w:r>
        <w:r>
          <w:rPr>
            <w:rFonts w:asciiTheme="minorHAnsi" w:eastAsiaTheme="minorEastAsia" w:hAnsiTheme="minorHAnsi" w:cstheme="minorBidi"/>
            <w:noProof/>
            <w:sz w:val="22"/>
            <w:szCs w:val="22"/>
          </w:rPr>
          <w:tab/>
        </w:r>
        <w:r w:rsidRPr="009034E9">
          <w:rPr>
            <w:rStyle w:val="af4"/>
            <w:noProof/>
          </w:rPr>
          <w:t>Движение денежных средств</w:t>
        </w:r>
        <w:r>
          <w:rPr>
            <w:noProof/>
            <w:webHidden/>
          </w:rPr>
          <w:tab/>
        </w:r>
        <w:r>
          <w:rPr>
            <w:noProof/>
            <w:webHidden/>
          </w:rPr>
          <w:fldChar w:fldCharType="begin"/>
        </w:r>
        <w:r>
          <w:rPr>
            <w:noProof/>
            <w:webHidden/>
          </w:rPr>
          <w:instrText xml:space="preserve"> PAGEREF _Toc421637476 \h </w:instrText>
        </w:r>
        <w:r>
          <w:rPr>
            <w:noProof/>
            <w:webHidden/>
          </w:rPr>
        </w:r>
        <w:r>
          <w:rPr>
            <w:noProof/>
            <w:webHidden/>
          </w:rPr>
          <w:fldChar w:fldCharType="separate"/>
        </w:r>
        <w:r>
          <w:rPr>
            <w:noProof/>
            <w:webHidden/>
          </w:rPr>
          <w:t>46</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77" w:history="1">
        <w:r w:rsidRPr="009034E9">
          <w:rPr>
            <w:rStyle w:val="af4"/>
            <w:noProof/>
            <w:lang w:val="en-US"/>
          </w:rPr>
          <w:t>6</w:t>
        </w:r>
        <w:r>
          <w:rPr>
            <w:rFonts w:asciiTheme="minorHAnsi" w:eastAsiaTheme="minorEastAsia" w:hAnsiTheme="minorHAnsi" w:cstheme="minorBidi"/>
            <w:bCs w:val="0"/>
            <w:caps w:val="0"/>
            <w:noProof/>
            <w:sz w:val="22"/>
            <w:szCs w:val="22"/>
          </w:rPr>
          <w:tab/>
        </w:r>
        <w:r w:rsidRPr="009034E9">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_Toc421637477 \h </w:instrText>
        </w:r>
        <w:r>
          <w:rPr>
            <w:noProof/>
            <w:webHidden/>
          </w:rPr>
        </w:r>
        <w:r>
          <w:rPr>
            <w:noProof/>
            <w:webHidden/>
          </w:rPr>
          <w:fldChar w:fldCharType="separate"/>
        </w:r>
        <w:r>
          <w:rPr>
            <w:noProof/>
            <w:webHidden/>
          </w:rPr>
          <w:t>49</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8" w:history="1">
        <w:r w:rsidRPr="009034E9">
          <w:rPr>
            <w:rStyle w:val="af4"/>
            <w:noProof/>
            <w:lang w:val="en-US"/>
          </w:rPr>
          <w:t>6.1</w:t>
        </w:r>
        <w:r>
          <w:rPr>
            <w:rFonts w:asciiTheme="minorHAnsi" w:eastAsiaTheme="minorEastAsia" w:hAnsiTheme="minorHAnsi" w:cstheme="minorBidi"/>
            <w:noProof/>
            <w:sz w:val="22"/>
            <w:szCs w:val="22"/>
          </w:rPr>
          <w:tab/>
        </w:r>
        <w:r w:rsidRPr="009034E9">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_Toc421637478 \h </w:instrText>
        </w:r>
        <w:r>
          <w:rPr>
            <w:noProof/>
            <w:webHidden/>
          </w:rPr>
        </w:r>
        <w:r>
          <w:rPr>
            <w:noProof/>
            <w:webHidden/>
          </w:rPr>
          <w:fldChar w:fldCharType="separate"/>
        </w:r>
        <w:r>
          <w:rPr>
            <w:noProof/>
            <w:webHidden/>
          </w:rPr>
          <w:t>49</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79" w:history="1">
        <w:r w:rsidRPr="009034E9">
          <w:rPr>
            <w:rStyle w:val="af4"/>
            <w:noProof/>
          </w:rPr>
          <w:t>6.2</w:t>
        </w:r>
        <w:r>
          <w:rPr>
            <w:rFonts w:asciiTheme="minorHAnsi" w:eastAsiaTheme="minorEastAsia" w:hAnsiTheme="minorHAnsi" w:cstheme="minorBidi"/>
            <w:noProof/>
            <w:sz w:val="22"/>
            <w:szCs w:val="22"/>
          </w:rPr>
          <w:tab/>
        </w:r>
        <w:r w:rsidRPr="009034E9">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_Toc421637479 \h </w:instrText>
        </w:r>
        <w:r>
          <w:rPr>
            <w:noProof/>
            <w:webHidden/>
          </w:rPr>
        </w:r>
        <w:r>
          <w:rPr>
            <w:noProof/>
            <w:webHidden/>
          </w:rPr>
          <w:fldChar w:fldCharType="separate"/>
        </w:r>
        <w:r>
          <w:rPr>
            <w:noProof/>
            <w:webHidden/>
          </w:rPr>
          <w:t>49</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80" w:history="1">
        <w:r w:rsidRPr="009034E9">
          <w:rPr>
            <w:rStyle w:val="af4"/>
            <w:noProof/>
          </w:rPr>
          <w:t>6.3</w:t>
        </w:r>
        <w:r>
          <w:rPr>
            <w:rFonts w:asciiTheme="minorHAnsi" w:eastAsiaTheme="minorEastAsia" w:hAnsiTheme="minorHAnsi" w:cstheme="minorBidi"/>
            <w:noProof/>
            <w:sz w:val="22"/>
            <w:szCs w:val="22"/>
          </w:rPr>
          <w:tab/>
        </w:r>
        <w:r w:rsidRPr="009034E9">
          <w:rPr>
            <w:rStyle w:val="af4"/>
            <w:noProof/>
          </w:rPr>
          <w:t>Режим труда</w:t>
        </w:r>
        <w:r>
          <w:rPr>
            <w:noProof/>
            <w:webHidden/>
          </w:rPr>
          <w:tab/>
        </w:r>
        <w:r>
          <w:rPr>
            <w:noProof/>
            <w:webHidden/>
          </w:rPr>
          <w:fldChar w:fldCharType="begin"/>
        </w:r>
        <w:r>
          <w:rPr>
            <w:noProof/>
            <w:webHidden/>
          </w:rPr>
          <w:instrText xml:space="preserve"> PAGEREF _Toc421637480 \h </w:instrText>
        </w:r>
        <w:r>
          <w:rPr>
            <w:noProof/>
            <w:webHidden/>
          </w:rPr>
        </w:r>
        <w:r>
          <w:rPr>
            <w:noProof/>
            <w:webHidden/>
          </w:rPr>
          <w:fldChar w:fldCharType="separate"/>
        </w:r>
        <w:r>
          <w:rPr>
            <w:noProof/>
            <w:webHidden/>
          </w:rPr>
          <w:t>52</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81" w:history="1">
        <w:r w:rsidRPr="009034E9">
          <w:rPr>
            <w:rStyle w:val="af4"/>
            <w:noProof/>
          </w:rPr>
          <w:t>6.4</w:t>
        </w:r>
        <w:r>
          <w:rPr>
            <w:rFonts w:asciiTheme="minorHAnsi" w:eastAsiaTheme="minorEastAsia" w:hAnsiTheme="minorHAnsi" w:cstheme="minorBidi"/>
            <w:noProof/>
            <w:sz w:val="22"/>
            <w:szCs w:val="22"/>
          </w:rPr>
          <w:tab/>
        </w:r>
        <w:r w:rsidRPr="009034E9">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_Toc421637481 \h </w:instrText>
        </w:r>
        <w:r>
          <w:rPr>
            <w:noProof/>
            <w:webHidden/>
          </w:rPr>
        </w:r>
        <w:r>
          <w:rPr>
            <w:noProof/>
            <w:webHidden/>
          </w:rPr>
          <w:fldChar w:fldCharType="separate"/>
        </w:r>
        <w:r>
          <w:rPr>
            <w:noProof/>
            <w:webHidden/>
          </w:rPr>
          <w:t>53</w:t>
        </w:r>
        <w:r>
          <w:rPr>
            <w:noProof/>
            <w:webHidden/>
          </w:rPr>
          <w:fldChar w:fldCharType="end"/>
        </w:r>
      </w:hyperlink>
    </w:p>
    <w:p w:rsidR="00A013CD" w:rsidRDefault="00A013CD">
      <w:pPr>
        <w:pStyle w:val="21"/>
        <w:rPr>
          <w:rFonts w:asciiTheme="minorHAnsi" w:eastAsiaTheme="minorEastAsia" w:hAnsiTheme="minorHAnsi" w:cstheme="minorBidi"/>
          <w:noProof/>
          <w:sz w:val="22"/>
          <w:szCs w:val="22"/>
        </w:rPr>
      </w:pPr>
      <w:hyperlink w:anchor="_Toc421637482" w:history="1">
        <w:r w:rsidRPr="009034E9">
          <w:rPr>
            <w:rStyle w:val="af4"/>
            <w:noProof/>
            <w:lang w:val="en-US"/>
          </w:rPr>
          <w:t>6.5</w:t>
        </w:r>
        <w:r>
          <w:rPr>
            <w:rFonts w:asciiTheme="minorHAnsi" w:eastAsiaTheme="minorEastAsia" w:hAnsiTheme="minorHAnsi" w:cstheme="minorBidi"/>
            <w:noProof/>
            <w:sz w:val="22"/>
            <w:szCs w:val="22"/>
          </w:rPr>
          <w:tab/>
        </w:r>
        <w:r w:rsidRPr="009034E9">
          <w:rPr>
            <w:rStyle w:val="af4"/>
            <w:noProof/>
          </w:rPr>
          <w:t>Пожарная безопасность</w:t>
        </w:r>
        <w:r>
          <w:rPr>
            <w:noProof/>
            <w:webHidden/>
          </w:rPr>
          <w:tab/>
        </w:r>
        <w:r>
          <w:rPr>
            <w:noProof/>
            <w:webHidden/>
          </w:rPr>
          <w:fldChar w:fldCharType="begin"/>
        </w:r>
        <w:r>
          <w:rPr>
            <w:noProof/>
            <w:webHidden/>
          </w:rPr>
          <w:instrText xml:space="preserve"> PAGEREF _Toc421637482 \h </w:instrText>
        </w:r>
        <w:r>
          <w:rPr>
            <w:noProof/>
            <w:webHidden/>
          </w:rPr>
        </w:r>
        <w:r>
          <w:rPr>
            <w:noProof/>
            <w:webHidden/>
          </w:rPr>
          <w:fldChar w:fldCharType="separate"/>
        </w:r>
        <w:r>
          <w:rPr>
            <w:noProof/>
            <w:webHidden/>
          </w:rPr>
          <w:t>60</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83" w:history="1">
        <w:r w:rsidRPr="009034E9">
          <w:rPr>
            <w:rStyle w:val="af4"/>
            <w:noProof/>
          </w:rPr>
          <w:t>7</w:t>
        </w:r>
        <w:r>
          <w:rPr>
            <w:rFonts w:asciiTheme="minorHAnsi" w:eastAsiaTheme="minorEastAsia" w:hAnsiTheme="minorHAnsi" w:cstheme="minorBidi"/>
            <w:bCs w:val="0"/>
            <w:caps w:val="0"/>
            <w:noProof/>
            <w:sz w:val="22"/>
            <w:szCs w:val="22"/>
          </w:rPr>
          <w:tab/>
        </w:r>
        <w:r w:rsidRPr="009034E9">
          <w:rPr>
            <w:rStyle w:val="af4"/>
            <w:noProof/>
          </w:rPr>
          <w:t>ЗАКЛЮЧЕНИЕ</w:t>
        </w:r>
        <w:r>
          <w:rPr>
            <w:noProof/>
            <w:webHidden/>
          </w:rPr>
          <w:tab/>
        </w:r>
        <w:r>
          <w:rPr>
            <w:noProof/>
            <w:webHidden/>
          </w:rPr>
          <w:fldChar w:fldCharType="begin"/>
        </w:r>
        <w:r>
          <w:rPr>
            <w:noProof/>
            <w:webHidden/>
          </w:rPr>
          <w:instrText xml:space="preserve"> PAGEREF _Toc421637483 \h </w:instrText>
        </w:r>
        <w:r>
          <w:rPr>
            <w:noProof/>
            <w:webHidden/>
          </w:rPr>
        </w:r>
        <w:r>
          <w:rPr>
            <w:noProof/>
            <w:webHidden/>
          </w:rPr>
          <w:fldChar w:fldCharType="separate"/>
        </w:r>
        <w:r>
          <w:rPr>
            <w:noProof/>
            <w:webHidden/>
          </w:rPr>
          <w:t>62</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84" w:history="1">
        <w:r w:rsidRPr="009034E9">
          <w:rPr>
            <w:rStyle w:val="af4"/>
            <w:noProof/>
          </w:rPr>
          <w:t>приложение а</w:t>
        </w:r>
        <w:r>
          <w:rPr>
            <w:noProof/>
            <w:webHidden/>
          </w:rPr>
          <w:tab/>
        </w:r>
        <w:r>
          <w:rPr>
            <w:noProof/>
            <w:webHidden/>
          </w:rPr>
          <w:fldChar w:fldCharType="begin"/>
        </w:r>
        <w:r>
          <w:rPr>
            <w:noProof/>
            <w:webHidden/>
          </w:rPr>
          <w:instrText xml:space="preserve"> PAGEREF _Toc421637484 \h </w:instrText>
        </w:r>
        <w:r>
          <w:rPr>
            <w:noProof/>
            <w:webHidden/>
          </w:rPr>
        </w:r>
        <w:r>
          <w:rPr>
            <w:noProof/>
            <w:webHidden/>
          </w:rPr>
          <w:fldChar w:fldCharType="separate"/>
        </w:r>
        <w:r>
          <w:rPr>
            <w:noProof/>
            <w:webHidden/>
          </w:rPr>
          <w:t>63</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85" w:history="1">
        <w:r w:rsidRPr="009034E9">
          <w:rPr>
            <w:rStyle w:val="af4"/>
            <w:noProof/>
          </w:rPr>
          <w:t>Приложение Б</w:t>
        </w:r>
        <w:r>
          <w:rPr>
            <w:noProof/>
            <w:webHidden/>
          </w:rPr>
          <w:tab/>
        </w:r>
        <w:r>
          <w:rPr>
            <w:noProof/>
            <w:webHidden/>
          </w:rPr>
          <w:fldChar w:fldCharType="begin"/>
        </w:r>
        <w:r>
          <w:rPr>
            <w:noProof/>
            <w:webHidden/>
          </w:rPr>
          <w:instrText xml:space="preserve"> PAGEREF _Toc421637485 \h </w:instrText>
        </w:r>
        <w:r>
          <w:rPr>
            <w:noProof/>
            <w:webHidden/>
          </w:rPr>
        </w:r>
        <w:r>
          <w:rPr>
            <w:noProof/>
            <w:webHidden/>
          </w:rPr>
          <w:fldChar w:fldCharType="separate"/>
        </w:r>
        <w:r>
          <w:rPr>
            <w:noProof/>
            <w:webHidden/>
          </w:rPr>
          <w:t>64</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86" w:history="1">
        <w:r w:rsidRPr="009034E9">
          <w:rPr>
            <w:rStyle w:val="af4"/>
            <w:noProof/>
          </w:rPr>
          <w:t>приложение В</w:t>
        </w:r>
        <w:r>
          <w:rPr>
            <w:noProof/>
            <w:webHidden/>
          </w:rPr>
          <w:tab/>
        </w:r>
        <w:r>
          <w:rPr>
            <w:noProof/>
            <w:webHidden/>
          </w:rPr>
          <w:fldChar w:fldCharType="begin"/>
        </w:r>
        <w:r>
          <w:rPr>
            <w:noProof/>
            <w:webHidden/>
          </w:rPr>
          <w:instrText xml:space="preserve"> PAGEREF _Toc421637486 \h </w:instrText>
        </w:r>
        <w:r>
          <w:rPr>
            <w:noProof/>
            <w:webHidden/>
          </w:rPr>
        </w:r>
        <w:r>
          <w:rPr>
            <w:noProof/>
            <w:webHidden/>
          </w:rPr>
          <w:fldChar w:fldCharType="separate"/>
        </w:r>
        <w:r>
          <w:rPr>
            <w:noProof/>
            <w:webHidden/>
          </w:rPr>
          <w:t>66</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87" w:history="1">
        <w:r w:rsidRPr="009034E9">
          <w:rPr>
            <w:rStyle w:val="af4"/>
            <w:noProof/>
          </w:rPr>
          <w:t>Приложение г</w:t>
        </w:r>
        <w:r>
          <w:rPr>
            <w:noProof/>
            <w:webHidden/>
          </w:rPr>
          <w:tab/>
        </w:r>
        <w:r>
          <w:rPr>
            <w:noProof/>
            <w:webHidden/>
          </w:rPr>
          <w:fldChar w:fldCharType="begin"/>
        </w:r>
        <w:r>
          <w:rPr>
            <w:noProof/>
            <w:webHidden/>
          </w:rPr>
          <w:instrText xml:space="preserve"> PAGEREF _Toc421637487 \h </w:instrText>
        </w:r>
        <w:r>
          <w:rPr>
            <w:noProof/>
            <w:webHidden/>
          </w:rPr>
        </w:r>
        <w:r>
          <w:rPr>
            <w:noProof/>
            <w:webHidden/>
          </w:rPr>
          <w:fldChar w:fldCharType="separate"/>
        </w:r>
        <w:r>
          <w:rPr>
            <w:noProof/>
            <w:webHidden/>
          </w:rPr>
          <w:t>70</w:t>
        </w:r>
        <w:r>
          <w:rPr>
            <w:noProof/>
            <w:webHidden/>
          </w:rPr>
          <w:fldChar w:fldCharType="end"/>
        </w:r>
      </w:hyperlink>
    </w:p>
    <w:p w:rsidR="00A013CD" w:rsidRDefault="00A013CD">
      <w:pPr>
        <w:pStyle w:val="12"/>
        <w:rPr>
          <w:rFonts w:asciiTheme="minorHAnsi" w:eastAsiaTheme="minorEastAsia" w:hAnsiTheme="minorHAnsi" w:cstheme="minorBidi"/>
          <w:bCs w:val="0"/>
          <w:caps w:val="0"/>
          <w:noProof/>
          <w:sz w:val="22"/>
          <w:szCs w:val="22"/>
        </w:rPr>
      </w:pPr>
      <w:hyperlink w:anchor="_Toc421637488" w:history="1">
        <w:r w:rsidRPr="009034E9">
          <w:rPr>
            <w:rStyle w:val="af4"/>
            <w:noProof/>
          </w:rPr>
          <w:t>приложение Д</w:t>
        </w:r>
        <w:r>
          <w:rPr>
            <w:noProof/>
            <w:webHidden/>
          </w:rPr>
          <w:tab/>
        </w:r>
        <w:r>
          <w:rPr>
            <w:noProof/>
            <w:webHidden/>
          </w:rPr>
          <w:fldChar w:fldCharType="begin"/>
        </w:r>
        <w:r>
          <w:rPr>
            <w:noProof/>
            <w:webHidden/>
          </w:rPr>
          <w:instrText xml:space="preserve"> PAGEREF _Toc421637488 \h </w:instrText>
        </w:r>
        <w:r>
          <w:rPr>
            <w:noProof/>
            <w:webHidden/>
          </w:rPr>
        </w:r>
        <w:r>
          <w:rPr>
            <w:noProof/>
            <w:webHidden/>
          </w:rPr>
          <w:fldChar w:fldCharType="separate"/>
        </w:r>
        <w:r>
          <w:rPr>
            <w:noProof/>
            <w:webHidden/>
          </w:rPr>
          <w:t>77</w:t>
        </w:r>
        <w:r>
          <w:rPr>
            <w:noProof/>
            <w:webHidden/>
          </w:rPr>
          <w:fldChar w:fldCharType="end"/>
        </w:r>
      </w:hyperlink>
    </w:p>
    <w:p w:rsidR="000E78FF" w:rsidRDefault="00417FFB"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1637462"/>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3" w:name="_Toc421637463"/>
      <w:r w:rsidRPr="006429DF">
        <w:rPr>
          <w:szCs w:val="28"/>
        </w:rPr>
        <w:lastRenderedPageBreak/>
        <w:t>сети следующего поколения</w:t>
      </w:r>
      <w:bookmarkEnd w:id="3"/>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6429DF">
        <w:rPr>
          <w:b/>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1637464"/>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1637465"/>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D900B8">
        <w:t>минальное оборудование ТфОП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6" w:name="_Toc421637466"/>
      <w:r>
        <w:t>Роль SMG в сетях NGN</w:t>
      </w:r>
      <w:bookmarkEnd w:id="6"/>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AC0393">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E3EEB" w:rsidTr="00704466">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704466">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496EDF" w:rsidRPr="00496EDF" w:rsidTr="00EF7551">
        <w:tc>
          <w:tcPr>
            <w:tcW w:w="534" w:type="dxa"/>
          </w:tcPr>
          <w:p w:rsidR="00496EDF" w:rsidRPr="00496EDF" w:rsidRDefault="00496EDF" w:rsidP="00496EDF">
            <w:pPr>
              <w:pStyle w:val="-1"/>
              <w:rPr>
                <w:szCs w:val="28"/>
              </w:rPr>
            </w:pPr>
            <w:r w:rsidRPr="00496EDF">
              <w:rPr>
                <w:szCs w:val="28"/>
              </w:rPr>
              <w:t>№</w:t>
            </w:r>
          </w:p>
        </w:tc>
        <w:tc>
          <w:tcPr>
            <w:tcW w:w="2976" w:type="dxa"/>
          </w:tcPr>
          <w:p w:rsidR="00496EDF" w:rsidRPr="00496EDF" w:rsidRDefault="00496EDF" w:rsidP="00496EDF">
            <w:pPr>
              <w:pStyle w:val="-1"/>
              <w:rPr>
                <w:szCs w:val="28"/>
              </w:rPr>
            </w:pPr>
            <w:r w:rsidRPr="00496EDF">
              <w:rPr>
                <w:szCs w:val="28"/>
              </w:rPr>
              <w:t>Элемент передней панели</w:t>
            </w:r>
          </w:p>
        </w:tc>
        <w:tc>
          <w:tcPr>
            <w:tcW w:w="6061" w:type="dxa"/>
          </w:tcPr>
          <w:p w:rsidR="00496EDF" w:rsidRPr="00496EDF" w:rsidRDefault="00496EDF" w:rsidP="00496EDF">
            <w:pPr>
              <w:pStyle w:val="-1"/>
              <w:rPr>
                <w:szCs w:val="28"/>
              </w:rPr>
            </w:pPr>
            <w:r w:rsidRPr="00496EDF">
              <w:rPr>
                <w:szCs w:val="28"/>
              </w:rPr>
              <w:t>Описание</w:t>
            </w:r>
          </w:p>
        </w:tc>
      </w:tr>
      <w:tr w:rsidR="00496EDF" w:rsidRPr="00496EDF" w:rsidTr="00EF7551">
        <w:tc>
          <w:tcPr>
            <w:tcW w:w="534" w:type="dxa"/>
          </w:tcPr>
          <w:p w:rsidR="00496EDF" w:rsidRPr="00496EDF" w:rsidRDefault="00496EDF" w:rsidP="00496EDF">
            <w:pPr>
              <w:pStyle w:val="-1"/>
              <w:rPr>
                <w:szCs w:val="28"/>
              </w:rPr>
            </w:pPr>
            <w:r w:rsidRPr="00496EDF">
              <w:rPr>
                <w:szCs w:val="28"/>
              </w:rPr>
              <w:t>1</w:t>
            </w:r>
          </w:p>
        </w:tc>
        <w:tc>
          <w:tcPr>
            <w:tcW w:w="2976" w:type="dxa"/>
          </w:tcPr>
          <w:p w:rsidR="00496EDF" w:rsidRPr="00496EDF" w:rsidRDefault="00496EDF" w:rsidP="00496EDF">
            <w:pPr>
              <w:pStyle w:val="-1"/>
              <w:rPr>
                <w:szCs w:val="28"/>
              </w:rPr>
            </w:pPr>
            <w:r w:rsidRPr="00496EDF">
              <w:t>USB</w:t>
            </w:r>
          </w:p>
        </w:tc>
        <w:tc>
          <w:tcPr>
            <w:tcW w:w="606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EF7551">
        <w:tc>
          <w:tcPr>
            <w:tcW w:w="534" w:type="dxa"/>
          </w:tcPr>
          <w:p w:rsidR="00496EDF" w:rsidRPr="00496EDF" w:rsidRDefault="00496EDF" w:rsidP="00496EDF">
            <w:pPr>
              <w:pStyle w:val="-1"/>
              <w:rPr>
                <w:szCs w:val="28"/>
              </w:rPr>
            </w:pPr>
            <w:r w:rsidRPr="00496EDF">
              <w:rPr>
                <w:szCs w:val="28"/>
              </w:rPr>
              <w:t>2</w:t>
            </w:r>
          </w:p>
        </w:tc>
        <w:tc>
          <w:tcPr>
            <w:tcW w:w="2976" w:type="dxa"/>
          </w:tcPr>
          <w:p w:rsidR="00496EDF" w:rsidRPr="00496EDF" w:rsidRDefault="00496EDF" w:rsidP="00496EDF">
            <w:pPr>
              <w:pStyle w:val="-1"/>
              <w:rPr>
                <w:szCs w:val="28"/>
              </w:rPr>
            </w:pPr>
            <w:r w:rsidRPr="00496EDF">
              <w:t>F</w:t>
            </w:r>
          </w:p>
        </w:tc>
        <w:tc>
          <w:tcPr>
            <w:tcW w:w="6061" w:type="dxa"/>
          </w:tcPr>
          <w:p w:rsidR="00496EDF" w:rsidRPr="00496EDF" w:rsidRDefault="00496EDF" w:rsidP="00496EDF">
            <w:pPr>
              <w:pStyle w:val="-1"/>
              <w:rPr>
                <w:szCs w:val="28"/>
              </w:rPr>
            </w:pPr>
            <w:r w:rsidRPr="00496EDF">
              <w:t>Функциональная кнопка</w:t>
            </w:r>
          </w:p>
        </w:tc>
      </w:tr>
      <w:tr w:rsidR="00496EDF" w:rsidRPr="00496EDF" w:rsidTr="00EF7551">
        <w:tc>
          <w:tcPr>
            <w:tcW w:w="534" w:type="dxa"/>
          </w:tcPr>
          <w:p w:rsidR="00496EDF" w:rsidRPr="00496EDF" w:rsidRDefault="00496EDF" w:rsidP="00496EDF">
            <w:pPr>
              <w:pStyle w:val="-1"/>
              <w:rPr>
                <w:szCs w:val="28"/>
              </w:rPr>
            </w:pPr>
            <w:r w:rsidRPr="00496EDF">
              <w:rPr>
                <w:szCs w:val="28"/>
              </w:rPr>
              <w:t>3</w:t>
            </w:r>
          </w:p>
        </w:tc>
        <w:tc>
          <w:tcPr>
            <w:tcW w:w="2976" w:type="dxa"/>
          </w:tcPr>
          <w:p w:rsidR="00496EDF" w:rsidRPr="00496EDF" w:rsidRDefault="00496EDF" w:rsidP="00496EDF">
            <w:pPr>
              <w:pStyle w:val="-1"/>
              <w:rPr>
                <w:szCs w:val="28"/>
              </w:rPr>
            </w:pPr>
            <w:r w:rsidRPr="00496EDF">
              <w:t>Console</w:t>
            </w:r>
          </w:p>
        </w:tc>
        <w:tc>
          <w:tcPr>
            <w:tcW w:w="606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EE72DB" w:rsidTr="00EF7551">
        <w:tc>
          <w:tcPr>
            <w:tcW w:w="534" w:type="dxa"/>
          </w:tcPr>
          <w:p w:rsidR="00496EDF" w:rsidRPr="00496EDF" w:rsidRDefault="00496EDF" w:rsidP="00496EDF">
            <w:pPr>
              <w:pStyle w:val="-1"/>
              <w:rPr>
                <w:szCs w:val="28"/>
              </w:rPr>
            </w:pPr>
            <w:r w:rsidRPr="00496EDF">
              <w:rPr>
                <w:szCs w:val="28"/>
              </w:rPr>
              <w:t>4</w:t>
            </w:r>
          </w:p>
        </w:tc>
        <w:tc>
          <w:tcPr>
            <w:tcW w:w="2976" w:type="dxa"/>
          </w:tcPr>
          <w:p w:rsidR="00496EDF" w:rsidRPr="00496EDF" w:rsidRDefault="00496EDF" w:rsidP="00496EDF">
            <w:pPr>
              <w:pStyle w:val="-1"/>
              <w:rPr>
                <w:szCs w:val="28"/>
              </w:rPr>
            </w:pPr>
            <w:r w:rsidRPr="00496EDF">
              <w:t>10/100/1000</w:t>
            </w:r>
            <w:r w:rsidR="00BF0122">
              <w:t xml:space="preserve"> </w:t>
            </w:r>
            <w:r w:rsidRPr="00496EDF">
              <w:t>0..2</w:t>
            </w:r>
          </w:p>
        </w:tc>
        <w:tc>
          <w:tcPr>
            <w:tcW w:w="606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EF7551">
        <w:tc>
          <w:tcPr>
            <w:tcW w:w="534" w:type="dxa"/>
          </w:tcPr>
          <w:p w:rsidR="00496EDF" w:rsidRPr="00496EDF" w:rsidRDefault="00496EDF" w:rsidP="00496EDF">
            <w:pPr>
              <w:pStyle w:val="-1"/>
              <w:rPr>
                <w:szCs w:val="28"/>
              </w:rPr>
            </w:pPr>
            <w:r w:rsidRPr="00496EDF">
              <w:rPr>
                <w:szCs w:val="28"/>
              </w:rPr>
              <w:t>5</w:t>
            </w:r>
          </w:p>
        </w:tc>
        <w:tc>
          <w:tcPr>
            <w:tcW w:w="2976" w:type="dxa"/>
          </w:tcPr>
          <w:p w:rsidR="00496EDF" w:rsidRPr="00496EDF" w:rsidRDefault="00496EDF" w:rsidP="00496EDF">
            <w:pPr>
              <w:pStyle w:val="-1"/>
              <w:rPr>
                <w:szCs w:val="28"/>
              </w:rPr>
            </w:pPr>
            <w:r w:rsidRPr="00496EDF">
              <w:t>SFP 0, SFP 1</w:t>
            </w:r>
          </w:p>
        </w:tc>
        <w:tc>
          <w:tcPr>
            <w:tcW w:w="606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EF7551">
        <w:tc>
          <w:tcPr>
            <w:tcW w:w="534" w:type="dxa"/>
          </w:tcPr>
          <w:p w:rsidR="00496EDF" w:rsidRPr="00496EDF" w:rsidRDefault="00496EDF" w:rsidP="00496EDF">
            <w:pPr>
              <w:pStyle w:val="-1"/>
              <w:rPr>
                <w:szCs w:val="28"/>
              </w:rPr>
            </w:pPr>
            <w:r w:rsidRPr="00496EDF">
              <w:rPr>
                <w:szCs w:val="28"/>
              </w:rPr>
              <w:t>6</w:t>
            </w:r>
          </w:p>
        </w:tc>
        <w:tc>
          <w:tcPr>
            <w:tcW w:w="2976" w:type="dxa"/>
          </w:tcPr>
          <w:p w:rsidR="00496EDF" w:rsidRPr="00496EDF" w:rsidRDefault="00496EDF" w:rsidP="00496EDF">
            <w:pPr>
              <w:pStyle w:val="-1"/>
              <w:rPr>
                <w:szCs w:val="28"/>
              </w:rPr>
            </w:pPr>
            <w:r w:rsidRPr="00496EDF">
              <w:t>E1 Line 0..7, E1 Line 8..15</w:t>
            </w:r>
          </w:p>
        </w:tc>
        <w:tc>
          <w:tcPr>
            <w:tcW w:w="606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EF7551">
        <w:tc>
          <w:tcPr>
            <w:tcW w:w="534" w:type="dxa"/>
          </w:tcPr>
          <w:p w:rsidR="00496EDF" w:rsidRPr="00496EDF" w:rsidRDefault="00496EDF" w:rsidP="00496EDF">
            <w:pPr>
              <w:pStyle w:val="-1"/>
              <w:rPr>
                <w:szCs w:val="28"/>
              </w:rPr>
            </w:pPr>
            <w:r w:rsidRPr="00496EDF">
              <w:rPr>
                <w:szCs w:val="28"/>
              </w:rPr>
              <w:t>7</w:t>
            </w:r>
          </w:p>
        </w:tc>
        <w:tc>
          <w:tcPr>
            <w:tcW w:w="2976"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606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EF7551">
        <w:tc>
          <w:tcPr>
            <w:tcW w:w="534" w:type="dxa"/>
          </w:tcPr>
          <w:p w:rsidR="00496EDF" w:rsidRPr="00496EDF" w:rsidRDefault="00496EDF" w:rsidP="00496EDF">
            <w:pPr>
              <w:pStyle w:val="-1"/>
              <w:rPr>
                <w:szCs w:val="28"/>
              </w:rPr>
            </w:pPr>
            <w:r w:rsidRPr="00496EDF">
              <w:rPr>
                <w:szCs w:val="28"/>
              </w:rPr>
              <w:t>8</w:t>
            </w:r>
          </w:p>
        </w:tc>
        <w:tc>
          <w:tcPr>
            <w:tcW w:w="2976" w:type="dxa"/>
          </w:tcPr>
          <w:p w:rsidR="00496EDF" w:rsidRPr="00496EDF" w:rsidRDefault="00496EDF" w:rsidP="00496EDF">
            <w:pPr>
              <w:pStyle w:val="-1"/>
              <w:rPr>
                <w:szCs w:val="28"/>
              </w:rPr>
            </w:pPr>
            <w:r w:rsidRPr="00496EDF">
              <w:t>Info1, Info2</w:t>
            </w:r>
          </w:p>
        </w:tc>
        <w:tc>
          <w:tcPr>
            <w:tcW w:w="606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EF7551">
        <w:tc>
          <w:tcPr>
            <w:tcW w:w="534" w:type="dxa"/>
          </w:tcPr>
          <w:p w:rsidR="00496EDF" w:rsidRPr="00496EDF" w:rsidRDefault="00496EDF" w:rsidP="00496EDF">
            <w:pPr>
              <w:pStyle w:val="-1"/>
              <w:rPr>
                <w:szCs w:val="28"/>
              </w:rPr>
            </w:pPr>
            <w:r w:rsidRPr="00496EDF">
              <w:rPr>
                <w:szCs w:val="28"/>
              </w:rPr>
              <w:t>9</w:t>
            </w:r>
          </w:p>
        </w:tc>
        <w:tc>
          <w:tcPr>
            <w:tcW w:w="2976" w:type="dxa"/>
          </w:tcPr>
          <w:p w:rsidR="00496EDF" w:rsidRPr="00496EDF" w:rsidRDefault="00496EDF" w:rsidP="00496EDF">
            <w:pPr>
              <w:pStyle w:val="-1"/>
              <w:rPr>
                <w:szCs w:val="28"/>
              </w:rPr>
            </w:pPr>
            <w:r w:rsidRPr="00496EDF">
              <w:t>Alarm</w:t>
            </w:r>
          </w:p>
        </w:tc>
        <w:tc>
          <w:tcPr>
            <w:tcW w:w="6061" w:type="dxa"/>
          </w:tcPr>
          <w:p w:rsidR="00496EDF" w:rsidRPr="00496EDF" w:rsidRDefault="00496EDF" w:rsidP="00496EDF">
            <w:pPr>
              <w:pStyle w:val="-1"/>
              <w:rPr>
                <w:szCs w:val="28"/>
              </w:rPr>
            </w:pPr>
            <w:r w:rsidRPr="00496EDF">
              <w:t>Индикатор аварии устройства</w:t>
            </w:r>
          </w:p>
        </w:tc>
      </w:tr>
      <w:tr w:rsidR="00496EDF" w:rsidRPr="00496EDF" w:rsidTr="00EF7551">
        <w:tc>
          <w:tcPr>
            <w:tcW w:w="534" w:type="dxa"/>
          </w:tcPr>
          <w:p w:rsidR="00496EDF" w:rsidRPr="00496EDF" w:rsidRDefault="00496EDF" w:rsidP="00496EDF">
            <w:pPr>
              <w:pStyle w:val="-1"/>
              <w:rPr>
                <w:szCs w:val="28"/>
              </w:rPr>
            </w:pPr>
            <w:r w:rsidRPr="00496EDF">
              <w:t>10</w:t>
            </w:r>
          </w:p>
        </w:tc>
        <w:tc>
          <w:tcPr>
            <w:tcW w:w="2976" w:type="dxa"/>
          </w:tcPr>
          <w:p w:rsidR="00496EDF" w:rsidRPr="00496EDF" w:rsidRDefault="00496EDF" w:rsidP="00496EDF">
            <w:pPr>
              <w:pStyle w:val="-1"/>
              <w:rPr>
                <w:szCs w:val="28"/>
              </w:rPr>
            </w:pPr>
            <w:r w:rsidRPr="00496EDF">
              <w:t>Status</w:t>
            </w:r>
          </w:p>
        </w:tc>
        <w:tc>
          <w:tcPr>
            <w:tcW w:w="606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91217" w:rsidTr="00704466">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704466">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C005AA" w:rsidRPr="00496EDF" w:rsidTr="00EF7551">
        <w:tc>
          <w:tcPr>
            <w:tcW w:w="534" w:type="dxa"/>
          </w:tcPr>
          <w:p w:rsidR="00C005AA" w:rsidRPr="00496EDF" w:rsidRDefault="00C005AA" w:rsidP="00C5719E">
            <w:pPr>
              <w:pStyle w:val="-1"/>
              <w:rPr>
                <w:szCs w:val="28"/>
              </w:rPr>
            </w:pPr>
            <w:r w:rsidRPr="00496EDF">
              <w:rPr>
                <w:szCs w:val="28"/>
              </w:rPr>
              <w:t>№</w:t>
            </w:r>
          </w:p>
        </w:tc>
        <w:tc>
          <w:tcPr>
            <w:tcW w:w="2976" w:type="dxa"/>
          </w:tcPr>
          <w:p w:rsidR="00C005AA" w:rsidRPr="00496EDF" w:rsidRDefault="00C005AA" w:rsidP="00C5719E">
            <w:pPr>
              <w:pStyle w:val="-1"/>
              <w:rPr>
                <w:szCs w:val="28"/>
              </w:rPr>
            </w:pPr>
            <w:r w:rsidRPr="00496EDF">
              <w:rPr>
                <w:szCs w:val="28"/>
              </w:rPr>
              <w:t>Элемент передней панели</w:t>
            </w:r>
          </w:p>
        </w:tc>
        <w:tc>
          <w:tcPr>
            <w:tcW w:w="6061" w:type="dxa"/>
          </w:tcPr>
          <w:p w:rsidR="00C005AA" w:rsidRPr="00496EDF" w:rsidRDefault="00C005AA" w:rsidP="00C5719E">
            <w:pPr>
              <w:pStyle w:val="-1"/>
              <w:rPr>
                <w:szCs w:val="28"/>
              </w:rPr>
            </w:pPr>
            <w:r w:rsidRPr="00496EDF">
              <w:rPr>
                <w:szCs w:val="28"/>
              </w:rPr>
              <w:t>Описание</w:t>
            </w:r>
          </w:p>
        </w:tc>
      </w:tr>
      <w:tr w:rsidR="00C005AA" w:rsidRPr="00496EDF" w:rsidTr="00EF7551">
        <w:tc>
          <w:tcPr>
            <w:tcW w:w="534" w:type="dxa"/>
          </w:tcPr>
          <w:p w:rsidR="00C005AA" w:rsidRPr="00496EDF" w:rsidRDefault="00DD13AB" w:rsidP="00C5719E">
            <w:pPr>
              <w:pStyle w:val="-1"/>
              <w:rPr>
                <w:szCs w:val="28"/>
              </w:rPr>
            </w:pPr>
            <w:r>
              <w:rPr>
                <w:szCs w:val="28"/>
              </w:rPr>
              <w:t>1</w:t>
            </w:r>
          </w:p>
        </w:tc>
        <w:tc>
          <w:tcPr>
            <w:tcW w:w="2976"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606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EF7551">
        <w:tc>
          <w:tcPr>
            <w:tcW w:w="534" w:type="dxa"/>
          </w:tcPr>
          <w:p w:rsidR="00C005AA" w:rsidRPr="00496EDF" w:rsidRDefault="00DD13AB" w:rsidP="00C5719E">
            <w:pPr>
              <w:pStyle w:val="-1"/>
              <w:rPr>
                <w:szCs w:val="28"/>
              </w:rPr>
            </w:pPr>
            <w:r>
              <w:rPr>
                <w:szCs w:val="28"/>
              </w:rPr>
              <w:t>2</w:t>
            </w:r>
          </w:p>
        </w:tc>
        <w:tc>
          <w:tcPr>
            <w:tcW w:w="2976" w:type="dxa"/>
          </w:tcPr>
          <w:p w:rsidR="00C005AA" w:rsidRPr="00496EDF" w:rsidRDefault="00F96CD3" w:rsidP="00C5719E">
            <w:pPr>
              <w:pStyle w:val="-1"/>
              <w:rPr>
                <w:szCs w:val="28"/>
              </w:rPr>
            </w:pPr>
            <w:r w:rsidRPr="00F96CD3">
              <w:rPr>
                <w:szCs w:val="28"/>
              </w:rPr>
              <w:t>F</w:t>
            </w:r>
          </w:p>
        </w:tc>
        <w:tc>
          <w:tcPr>
            <w:tcW w:w="606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EF7551">
        <w:tc>
          <w:tcPr>
            <w:tcW w:w="534" w:type="dxa"/>
          </w:tcPr>
          <w:p w:rsidR="00C005AA" w:rsidRPr="00496EDF" w:rsidRDefault="00DD13AB" w:rsidP="00C5719E">
            <w:pPr>
              <w:pStyle w:val="-1"/>
              <w:rPr>
                <w:szCs w:val="28"/>
              </w:rPr>
            </w:pPr>
            <w:r>
              <w:rPr>
                <w:szCs w:val="28"/>
              </w:rPr>
              <w:lastRenderedPageBreak/>
              <w:t>3</w:t>
            </w:r>
          </w:p>
        </w:tc>
        <w:tc>
          <w:tcPr>
            <w:tcW w:w="2976" w:type="dxa"/>
          </w:tcPr>
          <w:p w:rsidR="00C005AA" w:rsidRPr="00496EDF" w:rsidRDefault="00F96CD3" w:rsidP="00C5719E">
            <w:pPr>
              <w:pStyle w:val="-1"/>
              <w:rPr>
                <w:szCs w:val="28"/>
              </w:rPr>
            </w:pPr>
            <w:r w:rsidRPr="00F96CD3">
              <w:rPr>
                <w:szCs w:val="28"/>
              </w:rPr>
              <w:t>Console</w:t>
            </w:r>
          </w:p>
        </w:tc>
        <w:tc>
          <w:tcPr>
            <w:tcW w:w="606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EF7551">
        <w:tc>
          <w:tcPr>
            <w:tcW w:w="534" w:type="dxa"/>
          </w:tcPr>
          <w:p w:rsidR="00C005AA" w:rsidRPr="00496EDF" w:rsidRDefault="00DD13AB" w:rsidP="00C5719E">
            <w:pPr>
              <w:pStyle w:val="-1"/>
              <w:rPr>
                <w:szCs w:val="28"/>
              </w:rPr>
            </w:pPr>
            <w:r>
              <w:rPr>
                <w:szCs w:val="28"/>
              </w:rPr>
              <w:t>4</w:t>
            </w:r>
          </w:p>
        </w:tc>
        <w:tc>
          <w:tcPr>
            <w:tcW w:w="2976" w:type="dxa"/>
          </w:tcPr>
          <w:p w:rsidR="00C005AA" w:rsidRPr="00496EDF" w:rsidRDefault="00F96CD3" w:rsidP="00C5719E">
            <w:pPr>
              <w:pStyle w:val="-1"/>
              <w:rPr>
                <w:szCs w:val="28"/>
              </w:rPr>
            </w:pPr>
            <w:r w:rsidRPr="00F96CD3">
              <w:rPr>
                <w:szCs w:val="28"/>
              </w:rPr>
              <w:t>USB</w:t>
            </w:r>
          </w:p>
        </w:tc>
        <w:tc>
          <w:tcPr>
            <w:tcW w:w="606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EF7551">
        <w:tc>
          <w:tcPr>
            <w:tcW w:w="534" w:type="dxa"/>
          </w:tcPr>
          <w:p w:rsidR="00C005AA" w:rsidRPr="00496EDF" w:rsidRDefault="00DD13AB" w:rsidP="00C5719E">
            <w:pPr>
              <w:pStyle w:val="-1"/>
              <w:rPr>
                <w:szCs w:val="28"/>
              </w:rPr>
            </w:pPr>
            <w:r>
              <w:rPr>
                <w:szCs w:val="28"/>
              </w:rPr>
              <w:t>5</w:t>
            </w:r>
          </w:p>
        </w:tc>
        <w:tc>
          <w:tcPr>
            <w:tcW w:w="2976" w:type="dxa"/>
          </w:tcPr>
          <w:p w:rsidR="00C005AA" w:rsidRPr="00496EDF" w:rsidRDefault="00F96CD3" w:rsidP="00C5719E">
            <w:pPr>
              <w:pStyle w:val="-1"/>
              <w:rPr>
                <w:szCs w:val="28"/>
              </w:rPr>
            </w:pPr>
            <w:r w:rsidRPr="00F96CD3">
              <w:rPr>
                <w:szCs w:val="28"/>
              </w:rPr>
              <w:t>0, 1</w:t>
            </w:r>
          </w:p>
        </w:tc>
        <w:tc>
          <w:tcPr>
            <w:tcW w:w="606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6</w:t>
            </w:r>
          </w:p>
        </w:tc>
        <w:tc>
          <w:tcPr>
            <w:tcW w:w="2976" w:type="dxa"/>
          </w:tcPr>
          <w:p w:rsidR="00C005AA" w:rsidRPr="00496EDF" w:rsidRDefault="00F96CD3" w:rsidP="00C5719E">
            <w:pPr>
              <w:pStyle w:val="-1"/>
              <w:rPr>
                <w:szCs w:val="28"/>
              </w:rPr>
            </w:pPr>
            <w:r w:rsidRPr="00F96CD3">
              <w:rPr>
                <w:szCs w:val="28"/>
              </w:rPr>
              <w:t>2,3</w:t>
            </w:r>
          </w:p>
        </w:tc>
        <w:tc>
          <w:tcPr>
            <w:tcW w:w="606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7</w:t>
            </w:r>
          </w:p>
        </w:tc>
        <w:tc>
          <w:tcPr>
            <w:tcW w:w="2976" w:type="dxa"/>
          </w:tcPr>
          <w:p w:rsidR="00C005AA" w:rsidRPr="00496EDF" w:rsidRDefault="00F96CD3" w:rsidP="00C5719E">
            <w:pPr>
              <w:pStyle w:val="-1"/>
              <w:rPr>
                <w:szCs w:val="28"/>
              </w:rPr>
            </w:pPr>
            <w:r w:rsidRPr="00F96CD3">
              <w:rPr>
                <w:szCs w:val="28"/>
              </w:rPr>
              <w:t>E1 Line 0..15</w:t>
            </w:r>
          </w:p>
        </w:tc>
        <w:tc>
          <w:tcPr>
            <w:tcW w:w="606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EF7551">
        <w:tc>
          <w:tcPr>
            <w:tcW w:w="534" w:type="dxa"/>
          </w:tcPr>
          <w:p w:rsidR="00C005AA" w:rsidRPr="00496EDF" w:rsidRDefault="00DD13AB" w:rsidP="00C5719E">
            <w:pPr>
              <w:pStyle w:val="-1"/>
              <w:rPr>
                <w:szCs w:val="28"/>
              </w:rPr>
            </w:pPr>
            <w:r>
              <w:rPr>
                <w:szCs w:val="28"/>
              </w:rPr>
              <w:t>8</w:t>
            </w:r>
          </w:p>
        </w:tc>
        <w:tc>
          <w:tcPr>
            <w:tcW w:w="2976" w:type="dxa"/>
          </w:tcPr>
          <w:p w:rsidR="00C005AA" w:rsidRPr="00496EDF" w:rsidRDefault="00F96CD3" w:rsidP="00C5719E">
            <w:pPr>
              <w:pStyle w:val="-1"/>
              <w:rPr>
                <w:szCs w:val="28"/>
              </w:rPr>
            </w:pPr>
            <w:r w:rsidRPr="00F96CD3">
              <w:rPr>
                <w:szCs w:val="28"/>
              </w:rPr>
              <w:t>Sync.0, Sync.1</w:t>
            </w:r>
          </w:p>
        </w:tc>
        <w:tc>
          <w:tcPr>
            <w:tcW w:w="606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EF7551">
        <w:tc>
          <w:tcPr>
            <w:tcW w:w="534" w:type="dxa"/>
            <w:vMerge w:val="restart"/>
          </w:tcPr>
          <w:p w:rsidR="009377CE" w:rsidRPr="00496EDF" w:rsidRDefault="009377CE" w:rsidP="00C5719E">
            <w:pPr>
              <w:pStyle w:val="-1"/>
              <w:rPr>
                <w:szCs w:val="28"/>
              </w:rPr>
            </w:pPr>
            <w:r>
              <w:rPr>
                <w:szCs w:val="28"/>
              </w:rPr>
              <w:t>9</w:t>
            </w:r>
          </w:p>
        </w:tc>
        <w:tc>
          <w:tcPr>
            <w:tcW w:w="2976" w:type="dxa"/>
          </w:tcPr>
          <w:p w:rsidR="009377CE" w:rsidRPr="00496EDF" w:rsidRDefault="009377CE" w:rsidP="00C5719E">
            <w:pPr>
              <w:pStyle w:val="-1"/>
              <w:rPr>
                <w:szCs w:val="28"/>
              </w:rPr>
            </w:pPr>
            <w:r w:rsidRPr="00895150">
              <w:rPr>
                <w:szCs w:val="28"/>
              </w:rPr>
              <w:t>Alarm</w:t>
            </w:r>
          </w:p>
        </w:tc>
        <w:tc>
          <w:tcPr>
            <w:tcW w:w="606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Status</w:t>
            </w:r>
          </w:p>
        </w:tc>
        <w:tc>
          <w:tcPr>
            <w:tcW w:w="606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Sync.1</w:t>
            </w:r>
          </w:p>
        </w:tc>
        <w:tc>
          <w:tcPr>
            <w:tcW w:w="606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Sync.0</w:t>
            </w:r>
          </w:p>
        </w:tc>
        <w:tc>
          <w:tcPr>
            <w:tcW w:w="6061" w:type="dxa"/>
            <w:vMerge/>
          </w:tcPr>
          <w:p w:rsidR="009377CE" w:rsidRPr="00496EDF" w:rsidRDefault="009377CE" w:rsidP="00C5719E">
            <w:pPr>
              <w:pStyle w:val="-1"/>
              <w:rPr>
                <w:szCs w:val="28"/>
              </w:rPr>
            </w:pP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Power</w:t>
            </w:r>
          </w:p>
        </w:tc>
        <w:tc>
          <w:tcPr>
            <w:tcW w:w="606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RPS</w:t>
            </w:r>
          </w:p>
        </w:tc>
        <w:tc>
          <w:tcPr>
            <w:tcW w:w="606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FAN</w:t>
            </w:r>
          </w:p>
        </w:tc>
        <w:tc>
          <w:tcPr>
            <w:tcW w:w="606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USB</w:t>
            </w:r>
          </w:p>
        </w:tc>
        <w:tc>
          <w:tcPr>
            <w:tcW w:w="606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7" w:name="_Toc421637467"/>
      <w:r>
        <w:lastRenderedPageBreak/>
        <w:t>ГОЛОСОВОЕ МЕНЮ IVR</w:t>
      </w:r>
      <w:bookmarkEnd w:id="7"/>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8"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8"/>
    <w:p w:rsidR="00943DA0" w:rsidRDefault="00010EB7" w:rsidP="00943DA0">
      <w:r>
        <w:t xml:space="preserve">Исходя из </w:t>
      </w:r>
      <w:r w:rsidR="00372373">
        <w:t>изложенного было сформировано техническое задание на реализацию IVR модуля внутри общей системы обработки вызовов устройства SMG.</w:t>
      </w:r>
      <w:r w:rsidR="00B8061B">
        <w:t xml:space="preserve"> I</w:t>
      </w:r>
      <w:r w:rsidR="00B8061B">
        <w:rPr>
          <w:lang w:val="en-US"/>
        </w:rPr>
        <w:t>VR</w:t>
      </w:r>
      <w:r w:rsidR="00B8061B" w:rsidRPr="00A42A6A">
        <w:t xml:space="preserve"> модуль </w:t>
      </w:r>
      <w:r w:rsidR="004A59E6">
        <w:t xml:space="preserve">должен </w:t>
      </w:r>
      <w:r w:rsidR="00B8061B">
        <w:t>соответствовать следующим требованиям:</w:t>
      </w:r>
    </w:p>
    <w:p w:rsidR="00B8061B" w:rsidRDefault="002005A8" w:rsidP="00B8061B">
      <w:pPr>
        <w:pStyle w:val="a0"/>
      </w:pPr>
      <w:r>
        <w:t>б</w:t>
      </w:r>
      <w:r w:rsidR="00802FD5">
        <w:t>ыстрая и гибкая настройка</w:t>
      </w:r>
      <w:r w:rsidR="00403F36">
        <w:t xml:space="preserve"> IVR сценариев</w:t>
      </w:r>
      <w:r w:rsidR="00802FD5">
        <w:t xml:space="preserve"> </w:t>
      </w:r>
      <w:r>
        <w:t>средствами персонала обслуживающего оборудование;</w:t>
      </w:r>
    </w:p>
    <w:p w:rsidR="00D02253" w:rsidRDefault="00D02253" w:rsidP="00B8061B">
      <w:pPr>
        <w:pStyle w:val="a0"/>
      </w:pPr>
      <w:r>
        <w:t>количество поддерживаемых протоколов сигнализации должно соответствовать протоколам поддерживаемым на устройстве;</w:t>
      </w:r>
    </w:p>
    <w:p w:rsidR="00BE1AB4" w:rsidRDefault="00A83667" w:rsidP="00B8061B">
      <w:pPr>
        <w:pStyle w:val="a0"/>
      </w:pPr>
      <w:r>
        <w:t>модульная архитектура</w:t>
      </w:r>
      <w:r w:rsidR="008A61ED">
        <w:t xml:space="preserve"> устойчивая к отказам</w:t>
      </w:r>
      <w:r>
        <w:t>;</w:t>
      </w:r>
    </w:p>
    <w:p w:rsidR="008B4517" w:rsidRDefault="008B4517" w:rsidP="00B8061B">
      <w:pPr>
        <w:pStyle w:val="a0"/>
      </w:pPr>
      <w:r>
        <w:t>само</w:t>
      </w:r>
      <w:r w:rsidRPr="008B4517">
        <w:t>восстановление</w:t>
      </w:r>
      <w:r w:rsidR="008945EE">
        <w:t xml:space="preserve"> системы</w:t>
      </w:r>
      <w:r>
        <w:t>;</w:t>
      </w:r>
    </w:p>
    <w:p w:rsidR="002005A8" w:rsidRPr="00B8061B" w:rsidRDefault="005D1D25" w:rsidP="00B8061B">
      <w:pPr>
        <w:pStyle w:val="a0"/>
      </w:pPr>
      <w:r>
        <w:t>производительность не ниже производительности основной системы обработки вызовов;</w:t>
      </w:r>
    </w:p>
    <w:p w:rsidR="00E236C8" w:rsidRDefault="00386E9D" w:rsidP="00E236C8">
      <w:pPr>
        <w:pStyle w:val="10"/>
      </w:pPr>
      <w:bookmarkStart w:id="9" w:name="_Toc421637468"/>
      <w:r>
        <w:lastRenderedPageBreak/>
        <w:t>IVR МОДУЛЬ ТРАНКОВОГО ШЛЮЗА</w:t>
      </w:r>
      <w:bookmarkEnd w:id="9"/>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0" w:name="_Toc421637469"/>
      <w:r>
        <w:t xml:space="preserve">Общая </w:t>
      </w:r>
      <w:r w:rsidR="00A06EB7">
        <w:t>с</w:t>
      </w:r>
      <w:r w:rsidR="00BE0847">
        <w:t>истема обработки вызова</w:t>
      </w:r>
      <w:bookmarkEnd w:id="10"/>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w:t>
      </w:r>
      <w:r w:rsidR="000111D6">
        <w:t>см.</w:t>
      </w:r>
      <w:r w:rsidRPr="001939C3">
        <w:t xml:space="preserve"> рисунок </w:t>
      </w:r>
      <w:r w:rsidR="001939C3" w:rsidRPr="001939C3">
        <w:t>4.1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9C131B">
            <w:pPr>
              <w:pStyle w:val="-2"/>
            </w:pPr>
            <w:r w:rsidRPr="00391CF6">
              <w:t xml:space="preserve">Рисунок </w:t>
            </w:r>
            <w:r w:rsidR="001939C3" w:rsidRPr="00391CF6">
              <w:t>4.1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4.2.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9C131B">
            <w:pPr>
              <w:pStyle w:val="-2"/>
            </w:pPr>
            <w:r w:rsidRPr="00DF3E65">
              <w:t xml:space="preserve">Рисунок </w:t>
            </w:r>
            <w:r w:rsidR="00F93915">
              <w:t>4.2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AC0393">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1" w:name="_Toc421637470"/>
      <w:r>
        <w:t xml:space="preserve">Внутреннее устройство </w:t>
      </w:r>
      <w:r>
        <w:rPr>
          <w:lang w:val="en-US"/>
        </w:rPr>
        <w:t xml:space="preserve">IVR </w:t>
      </w:r>
      <w:r>
        <w:t>модуля</w:t>
      </w:r>
      <w:bookmarkEnd w:id="11"/>
    </w:p>
    <w:p w:rsidR="00A0602C" w:rsidRPr="00E36320" w:rsidRDefault="00E16F15" w:rsidP="00A0602C">
      <w:r>
        <w:t>На рисунке 4.</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1"/>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9C131B">
            <w:pPr>
              <w:pStyle w:val="-2"/>
            </w:pPr>
            <w:r w:rsidRPr="002F3704">
              <w:t>Рисунок 4.</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AC0393">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3C4879" w:rsidP="003C4879">
      <w:pPr>
        <w:pStyle w:val="a0"/>
      </w:pPr>
      <w:r>
        <w:t>Проверка IVR скриптов на наличие ошибок в связях блоков;</w:t>
      </w:r>
    </w:p>
    <w:p w:rsidR="003C4879" w:rsidRDefault="003C4879" w:rsidP="003C4879">
      <w:pPr>
        <w:pStyle w:val="a0"/>
      </w:pPr>
      <w:r>
        <w:t>Загрузка IVR скриптов в базу скриптов;</w:t>
      </w:r>
    </w:p>
    <w:p w:rsidR="003C4879" w:rsidRDefault="00290AA5" w:rsidP="003C4879">
      <w:pPr>
        <w:pStyle w:val="a0"/>
      </w:pPr>
      <w:r>
        <w:t>Управление логическими переходами между блоками IVR скрипта;</w:t>
      </w:r>
    </w:p>
    <w:p w:rsidR="00290AA5" w:rsidRDefault="00290AA5" w:rsidP="003C4879">
      <w:pPr>
        <w:pStyle w:val="a0"/>
      </w:pPr>
      <w:r>
        <w:t>Отправка управляющих команд в сервер IVR (</w:t>
      </w:r>
      <w:r w:rsidR="000111D6">
        <w:t>см.</w:t>
      </w:r>
      <w:r>
        <w:t xml:space="preserve"> раздел 4.2.7);</w:t>
      </w:r>
    </w:p>
    <w:p w:rsidR="00290AA5" w:rsidRDefault="00DD5C21" w:rsidP="003C4879">
      <w:pPr>
        <w:pStyle w:val="a0"/>
      </w:pPr>
      <w:r>
        <w:t>П</w:t>
      </w:r>
      <w:r w:rsidR="00290AA5">
        <w:t xml:space="preserve">рием </w:t>
      </w:r>
      <w:r>
        <w:t>управляющих команд от сервера IVR;</w:t>
      </w:r>
    </w:p>
    <w:p w:rsidR="003C4879" w:rsidRDefault="003C4879" w:rsidP="003C4879">
      <w:pPr>
        <w:pStyle w:val="a0"/>
      </w:pPr>
      <w:r>
        <w:t>Установление и контроль подключения к серверу;</w:t>
      </w:r>
    </w:p>
    <w:p w:rsidR="00290AA5" w:rsidRDefault="00290AA5" w:rsidP="003C4879">
      <w:pPr>
        <w:pStyle w:val="a0"/>
      </w:pPr>
      <w:r>
        <w:t>Установление и контроль логический подключений (сессий</w:t>
      </w:r>
      <w:r w:rsidR="00DD5C21">
        <w:t>) (</w:t>
      </w:r>
      <w:r w:rsidR="000111D6">
        <w:t>см.</w:t>
      </w:r>
      <w:r w:rsidR="00DD5C21">
        <w:t xml:space="preserve"> раздел 4.2.7)</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w:t>
      </w:r>
      <w:r w:rsidR="008F0CD8">
        <w:t>SMARTI</w:t>
      </w:r>
      <w:r w:rsidRPr="001A20D9">
        <w:t xml:space="preserve"> (</w:t>
      </w:r>
      <w:r w:rsidR="000111D6">
        <w:t>см.</w:t>
      </w:r>
      <w:r>
        <w:t xml:space="preserve"> раздел 4.2.7.1</w:t>
      </w:r>
      <w:r w:rsidRPr="001A20D9">
        <w:t>)</w:t>
      </w:r>
      <w:r>
        <w:t>,</w:t>
      </w:r>
      <w:r w:rsidR="00BF0122">
        <w:t xml:space="preserve"> </w:t>
      </w:r>
      <w:r>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C07670">
        <w:t>4.</w:t>
      </w:r>
      <w:r w:rsidR="002F3704">
        <w:t>4</w:t>
      </w:r>
      <w:r w:rsidR="00C07670">
        <w:t>.</w:t>
      </w:r>
      <w:r w:rsidR="00E8213B">
        <w:t xml:space="preserve"> Более подробное </w:t>
      </w:r>
      <w:r w:rsidR="00BF0122">
        <w:t>описание взаимодействия описано</w:t>
      </w:r>
      <w:r w:rsidR="00E8213B">
        <w:t xml:space="preserve"> в разделе 4.2.7.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9C131B">
            <w:pPr>
              <w:pStyle w:val="-2"/>
            </w:pPr>
            <w:r>
              <w:t>Рисунок 4.</w:t>
            </w:r>
            <w:r w:rsidR="002F3704">
              <w:t>4</w:t>
            </w:r>
            <w:r>
              <w:t xml:space="preserve"> </w:t>
            </w:r>
            <w:r w:rsidR="00B86797">
              <w:t>–</w:t>
            </w:r>
            <w:r>
              <w:t xml:space="preserve"> Взаимодействие модуля IVR и IVR процессора</w:t>
            </w:r>
          </w:p>
        </w:tc>
      </w:tr>
    </w:tbl>
    <w:p w:rsidR="004A7A35" w:rsidRDefault="00014F6D" w:rsidP="00AC0393">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0111D6">
        <w:t>см.</w:t>
      </w:r>
      <w:r w:rsidR="00C468E2" w:rsidRPr="00EC2710">
        <w:t xml:space="preserve"> рисунок</w:t>
      </w:r>
      <w:r w:rsidR="00EC2710" w:rsidRPr="00EC2710">
        <w:t xml:space="preserve"> 4.5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871F84">
            <w:pPr>
              <w:pStyle w:val="-2"/>
            </w:pPr>
            <w:r>
              <w:t>Рисунок 4.5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w:t>
      </w:r>
      <w:r w:rsidR="000111D6">
        <w:t>см.</w:t>
      </w:r>
      <w:r w:rsidR="00FD5CA5">
        <w:t xml:space="preserve"> приложение Г</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AC0393">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AC0393">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w:t>
      </w:r>
      <w:r w:rsidR="000111D6">
        <w:t>см.</w:t>
      </w:r>
      <w:r w:rsidR="001E4F7D">
        <w:t xml:space="preserve"> </w:t>
      </w:r>
      <w:r w:rsidR="00C01B3C">
        <w:t>листинг Д.</w:t>
      </w:r>
      <w:r w:rsidR="001E4F7D">
        <w:t>3)</w:t>
      </w:r>
      <w:r w:rsidR="00866B65">
        <w:t>. Запись представляет собой структуру данных (</w:t>
      </w:r>
      <w:r w:rsidR="000111D6">
        <w:t>см.</w:t>
      </w:r>
      <w:r w:rsidR="00866B65">
        <w:t xml:space="preserve">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На рисунке 4.</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B3073F">
            <w:pPr>
              <w:pStyle w:val="-2"/>
            </w:pPr>
            <w:r w:rsidRPr="00C10273">
              <w:t>Рисунок 4.</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AC0393">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w:t>
      </w:r>
      <w:r w:rsidR="000111D6">
        <w:t>см.</w:t>
      </w:r>
      <w:r w:rsidR="00D83B92" w:rsidRPr="00716F43">
        <w:t xml:space="preserve"> рисунок 4.</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Pr="00A42A6A"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A42A6A" w:rsidRDefault="006B71B6" w:rsidP="009250E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561201">
            <w:pPr>
              <w:pStyle w:val="-2"/>
            </w:pPr>
            <w:r>
              <w:t>Рисунок 4.</w:t>
            </w:r>
            <w:r w:rsidR="00561201">
              <w:t>7</w:t>
            </w:r>
            <w:r>
              <w:t xml:space="preserve"> </w:t>
            </w:r>
            <w:r w:rsidR="00B86797">
              <w:t>–</w:t>
            </w:r>
            <w:r>
              <w:t xml:space="preserve"> Граф состояний вызова</w:t>
            </w:r>
          </w:p>
        </w:tc>
      </w:tr>
    </w:tbl>
    <w:p w:rsidR="00EA2A65" w:rsidRPr="00A44933" w:rsidRDefault="0018117B" w:rsidP="00AC0393">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AC0393">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AC0393">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AC0393">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w:t>
      </w:r>
      <w:r w:rsidR="000111D6">
        <w:t>см.</w:t>
      </w:r>
      <w:r w:rsidRPr="0002226C">
        <w:t xml:space="preserve"> приложение </w:t>
      </w:r>
      <w:r w:rsidR="00B23CA5">
        <w:t>В</w:t>
      </w:r>
      <w:r w:rsidR="0002226C" w:rsidRPr="0002226C">
        <w:t>.1</w:t>
      </w:r>
      <w:r w:rsidRPr="0002226C">
        <w:t>)</w:t>
      </w:r>
      <w:r w:rsidR="0002226C" w:rsidRPr="0002226C">
        <w:t>.</w:t>
      </w:r>
    </w:p>
    <w:p w:rsidR="00FC366C" w:rsidRDefault="00D45E80" w:rsidP="00AC0393">
      <w:pPr>
        <w:pStyle w:val="4"/>
      </w:pPr>
      <w:r>
        <w:t>Управление плей</w:t>
      </w:r>
      <w:r w:rsidR="00B86797">
        <w:t>–</w:t>
      </w:r>
      <w:r>
        <w:t>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w:t>
      </w:r>
      <w:r w:rsidR="000111D6">
        <w:t>см.</w:t>
      </w:r>
      <w:r w:rsidR="001509EE">
        <w:t xml:space="preserve">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AC0393">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AC0393">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Команда содержит 7 параметров (</w:t>
      </w:r>
      <w:r w:rsidR="000111D6">
        <w:t>см.</w:t>
      </w:r>
      <w:r w:rsidR="00696EFA">
        <w:t xml:space="preserve">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w:t>
      </w:r>
      <w:r w:rsidR="000111D6">
        <w:t>см.</w:t>
      </w:r>
      <w:r w:rsidR="00B9778A" w:rsidRPr="00F47629">
        <w:t xml:space="preserve"> рисунок 4.</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F47629">
            <w:pPr>
              <w:pStyle w:val="-2"/>
            </w:pPr>
            <w:r w:rsidRPr="00716F43">
              <w:t>Рисунок 4.</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AC0393">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w:t>
      </w:r>
      <w:r w:rsidR="000111D6">
        <w:t>см.</w:t>
      </w:r>
      <w:r>
        <w:t xml:space="preserve">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w:t>
      </w:r>
      <w:r w:rsidR="000111D6">
        <w:t>см.</w:t>
      </w:r>
      <w:r w:rsidR="00001D33">
        <w:t xml:space="preserve"> </w:t>
      </w:r>
      <w:r w:rsidR="00C01B3C">
        <w:t>листинг Д.</w:t>
      </w:r>
      <w:r w:rsidR="00001D33">
        <w:t>6).</w:t>
      </w:r>
      <w:r w:rsidR="00D76CE6">
        <w:t xml:space="preserve"> </w:t>
      </w:r>
    </w:p>
    <w:p w:rsidR="00C75D25" w:rsidRDefault="00C75D25" w:rsidP="00AC0393">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w:t>
      </w:r>
      <w:r w:rsidR="000111D6">
        <w:t>см.</w:t>
      </w:r>
      <w:r>
        <w:t xml:space="preserve">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листе (</w:t>
      </w:r>
      <w:r w:rsidR="000111D6">
        <w:t>см.</w:t>
      </w:r>
      <w:r w:rsidR="00831BFE">
        <w:t xml:space="preserve">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w:t>
      </w:r>
      <w:r w:rsidR="000111D6">
        <w:t>см.</w:t>
      </w:r>
      <w:r w:rsidR="00072F20">
        <w:t xml:space="preserve">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w:t>
      </w:r>
      <w:r w:rsidR="000111D6">
        <w:t>см.</w:t>
      </w:r>
      <w:r>
        <w:t xml:space="preserve">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AC0393">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очередь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w:t>
      </w:r>
      <w:r w:rsidR="000111D6">
        <w:t>см.</w:t>
      </w:r>
      <w:r w:rsidR="00394432">
        <w:t xml:space="preserve">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w:t>
      </w:r>
      <w:r w:rsidR="000111D6">
        <w:t>см.</w:t>
      </w:r>
      <w:r w:rsidRPr="002B5106">
        <w:t xml:space="preserve"> рисунок 4.</w:t>
      </w:r>
      <w:r w:rsidR="002B5106" w:rsidRPr="002B5106">
        <w:t>7</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2B5106">
            <w:pPr>
              <w:pStyle w:val="-2"/>
            </w:pPr>
            <w:r w:rsidRPr="00716F43">
              <w:t>Рисунок 4.</w:t>
            </w:r>
            <w:r w:rsidR="002B5106">
              <w:t>7</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AC0393">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на рисунке 4.</w:t>
      </w:r>
      <w:r w:rsidR="00814168" w:rsidRPr="00814168">
        <w:t>8</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814168">
            <w:pPr>
              <w:pStyle w:val="-2"/>
            </w:pPr>
            <w:r w:rsidRPr="00951D92">
              <w:t>Рисунок 4.</w:t>
            </w:r>
            <w:r w:rsidR="00814168">
              <w:t>8</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235C3B" w:rsidRPr="00814168">
        <w:t>4.9.</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A42A6A" w:rsidRDefault="007603B6" w:rsidP="00EB7E1A">
            <w:pPr>
              <w:ind w:firstLine="0"/>
              <w:jc w:val="center"/>
              <w:rPr>
                <w:color w:val="FF0000"/>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9C131B">
            <w:pPr>
              <w:pStyle w:val="-2"/>
            </w:pPr>
            <w:r w:rsidRPr="003C5B2A">
              <w:t xml:space="preserve">Рисунок 4.9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w:t>
      </w:r>
      <w:r w:rsidR="000111D6">
        <w:t>см.</w:t>
      </w:r>
      <w:r w:rsidR="004776B9" w:rsidRPr="004776B9">
        <w:t xml:space="preserve">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AC0393">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w:t>
      </w:r>
      <w:r w:rsidR="000111D6">
        <w:t>см.</w:t>
      </w:r>
      <w:r w:rsidR="007A21ED">
        <w:t xml:space="preserve">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w:t>
      </w:r>
      <w:r w:rsidR="000111D6">
        <w:t>см.</w:t>
      </w:r>
      <w:r w:rsidR="000B2C76">
        <w:t xml:space="preserve">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AC0393">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бмен с которым ведется через входящую и исходящую очередь</w:t>
      </w:r>
      <w:r w:rsidR="00AD75CF">
        <w:t xml:space="preserve"> (</w:t>
      </w:r>
      <w:r w:rsidR="000111D6">
        <w:t>см.</w:t>
      </w:r>
      <w:r w:rsidR="00AD75CF">
        <w:t xml:space="preserve"> раздел 4.2.6)</w:t>
      </w:r>
      <w:r w:rsidR="00C77E00">
        <w:t>.</w:t>
      </w:r>
      <w:r w:rsidR="001E790D">
        <w:t xml:space="preserve"> Ввиду особенности </w:t>
      </w:r>
      <w:r w:rsidR="001E790D">
        <w:lastRenderedPageBreak/>
        <w:t>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0111D6">
        <w:t>см.</w:t>
      </w:r>
      <w:r w:rsidR="00427B09" w:rsidRPr="008517BE">
        <w:t xml:space="preserve"> листинг </w:t>
      </w:r>
      <w:r w:rsidR="008517BE" w:rsidRPr="008517BE">
        <w:t>4.1</w:t>
      </w:r>
      <w:r w:rsidR="00427B09">
        <w:t>)</w:t>
      </w:r>
      <w:r w:rsidR="0013730E">
        <w:t>.</w:t>
      </w:r>
    </w:p>
    <w:p w:rsidR="00727DA8" w:rsidRDefault="00727DA8" w:rsidP="00727DA8">
      <w:pPr>
        <w:pStyle w:val="-"/>
      </w:pPr>
      <w:r>
        <w:t xml:space="preserve">Листинг 4.1 – </w:t>
      </w:r>
      <w:r w:rsidR="00C91971">
        <w:t>Переключение сокета с приема на отправку и обратно</w:t>
      </w:r>
    </w:p>
    <w:p w:rsidR="009B78DF" w:rsidRPr="009B78DF" w:rsidRDefault="009B78DF" w:rsidP="00CD3B23">
      <w:pPr>
        <w:pStyle w:val="af5"/>
        <w:framePr w:wrap="notBeside"/>
        <w:ind w:left="1701"/>
        <w:rPr>
          <w:lang w:val="en-US"/>
        </w:rPr>
      </w:pPr>
      <w:r w:rsidRPr="009B78DF">
        <w:rPr>
          <w:lang w:val="en-US"/>
        </w:rPr>
        <w:t>while (core-&gt;active)</w:t>
      </w:r>
    </w:p>
    <w:p w:rsidR="009B78DF" w:rsidRPr="009D6EB5" w:rsidRDefault="009B78DF" w:rsidP="00CD3B23">
      <w:pPr>
        <w:pStyle w:val="af5"/>
        <w:framePr w:wrap="notBeside"/>
        <w:ind w:left="1701"/>
        <w:rPr>
          <w:lang w:val="en-US"/>
        </w:rPr>
      </w:pPr>
      <w:r w:rsidRPr="009B78DF">
        <w:rPr>
          <w:lang w:val="en-US"/>
        </w:rPr>
        <w:t>{</w:t>
      </w:r>
    </w:p>
    <w:p w:rsidR="00E143AC" w:rsidRPr="00BD1261" w:rsidRDefault="009D6EB5" w:rsidP="00CD3B23">
      <w:pPr>
        <w:pStyle w:val="af5"/>
        <w:framePr w:wrap="notBeside"/>
        <w:ind w:left="1701"/>
        <w:rPr>
          <w:lang w:val="en-US"/>
        </w:rPr>
      </w:pPr>
      <w:r w:rsidRPr="009D6EB5">
        <w:rPr>
          <w:lang w:val="en-US"/>
        </w:rPr>
        <w:tab/>
      </w:r>
      <w:r w:rsidR="00E143AC">
        <w:rPr>
          <w:lang w:val="en-US"/>
        </w:rPr>
        <w:t>pcore_check_recv (core</w:t>
      </w:r>
      <w:r w:rsidR="00E143AC" w:rsidRPr="009B78DF">
        <w:rPr>
          <w:lang w:val="en-US"/>
        </w:rPr>
        <w:t>);</w:t>
      </w:r>
    </w:p>
    <w:p w:rsidR="009B78DF" w:rsidRPr="00A42A6A" w:rsidRDefault="009D6EB5" w:rsidP="00CD3B23">
      <w:pPr>
        <w:pStyle w:val="af5"/>
        <w:framePr w:wrap="notBeside"/>
        <w:ind w:left="1701"/>
      </w:pPr>
      <w:r>
        <w:rPr>
          <w:lang w:val="en-US"/>
        </w:rPr>
        <w:tab/>
      </w:r>
      <w:r w:rsidR="009B78DF" w:rsidRPr="009B78DF">
        <w:rPr>
          <w:lang w:val="en-US"/>
        </w:rPr>
        <w:t>pcore</w:t>
      </w:r>
      <w:r w:rsidR="009B78DF" w:rsidRPr="00A42A6A">
        <w:t>_</w:t>
      </w:r>
      <w:r w:rsidR="009B78DF" w:rsidRPr="009B78DF">
        <w:rPr>
          <w:lang w:val="en-US"/>
        </w:rPr>
        <w:t>check</w:t>
      </w:r>
      <w:r w:rsidR="009B78DF" w:rsidRPr="00A42A6A">
        <w:t>_</w:t>
      </w:r>
      <w:r w:rsidR="009B78DF" w:rsidRPr="009B78DF">
        <w:rPr>
          <w:lang w:val="en-US"/>
        </w:rPr>
        <w:t>send</w:t>
      </w:r>
      <w:r w:rsidR="009B78DF" w:rsidRPr="00A42A6A">
        <w:t xml:space="preserve"> (</w:t>
      </w:r>
      <w:r w:rsidR="009B78DF" w:rsidRPr="009B78DF">
        <w:rPr>
          <w:lang w:val="en-US"/>
        </w:rPr>
        <w:t>core</w:t>
      </w:r>
      <w:r w:rsidR="009B78DF" w:rsidRPr="00A42A6A">
        <w:t>);</w:t>
      </w:r>
    </w:p>
    <w:p w:rsidR="009B78DF" w:rsidRPr="00A42A6A" w:rsidRDefault="009B78DF" w:rsidP="00CD3B23">
      <w:pPr>
        <w:pStyle w:val="af5"/>
        <w:framePr w:wrap="notBeside"/>
        <w:ind w:left="1701"/>
      </w:pPr>
      <w:r w:rsidRPr="00A42A6A">
        <w:t>}</w:t>
      </w:r>
    </w:p>
    <w:p w:rsidR="008D1575" w:rsidRPr="00A42A6A" w:rsidRDefault="00427B09" w:rsidP="007406C6">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0111D6">
        <w:t>см.</w:t>
      </w:r>
      <w:r w:rsidR="00A97273" w:rsidRPr="00E032BE">
        <w:t xml:space="preserve"> листинг </w:t>
      </w:r>
      <w:r w:rsidR="00E032BE" w:rsidRPr="00E032BE">
        <w:t>4.2</w:t>
      </w:r>
      <w:r w:rsidR="00A97273">
        <w:t>)</w:t>
      </w:r>
      <w:r>
        <w:t>.</w:t>
      </w:r>
    </w:p>
    <w:p w:rsidR="00E032BE" w:rsidRPr="00E032BE" w:rsidRDefault="00E032BE" w:rsidP="00E032BE">
      <w:pPr>
        <w:pStyle w:val="-"/>
      </w:pPr>
      <w:r>
        <w:t>Листинг 4.</w:t>
      </w:r>
      <w:r w:rsidRPr="00803AC4">
        <w:t>2</w:t>
      </w:r>
      <w:r>
        <w:t xml:space="preserve"> – Переключение сокета с приема на отправку и обратно</w:t>
      </w:r>
    </w:p>
    <w:p w:rsidR="008D1575" w:rsidRPr="00AA6BD5" w:rsidRDefault="00AA6BD5" w:rsidP="0073468D">
      <w:pPr>
        <w:pStyle w:val="af5"/>
        <w:framePr w:wrap="notBeside"/>
        <w:ind w:left="1701"/>
        <w:rPr>
          <w:lang w:val="en-US"/>
        </w:rPr>
      </w:pPr>
      <w:r w:rsidRPr="00A42A6A">
        <w:rPr>
          <w:lang w:val="en-US"/>
        </w:rPr>
        <w:t>#define BUDGET 10</w:t>
      </w:r>
    </w:p>
    <w:p w:rsidR="008D1575" w:rsidRPr="00A42A6A" w:rsidRDefault="008D1575" w:rsidP="0073468D">
      <w:pPr>
        <w:pStyle w:val="af5"/>
        <w:framePr w:wrap="notBeside"/>
        <w:ind w:left="1701"/>
        <w:rPr>
          <w:lang w:val="en-US"/>
        </w:rPr>
      </w:pPr>
      <w:r w:rsidRPr="00A42A6A">
        <w:rPr>
          <w:lang w:val="en-US"/>
        </w:rPr>
        <w:t>#define MSG_TIMEOUT 10</w:t>
      </w:r>
    </w:p>
    <w:p w:rsidR="008D1575" w:rsidRPr="00A42A6A" w:rsidRDefault="008D1575" w:rsidP="0073468D">
      <w:pPr>
        <w:pStyle w:val="af5"/>
        <w:framePr w:wrap="notBeside"/>
        <w:ind w:left="1701"/>
        <w:rPr>
          <w:lang w:val="en-US"/>
        </w:rPr>
      </w:pPr>
    </w:p>
    <w:p w:rsidR="008D1575" w:rsidRPr="008D1575" w:rsidRDefault="008D1575" w:rsidP="0073468D">
      <w:pPr>
        <w:pStyle w:val="af5"/>
        <w:framePr w:wrap="notBeside"/>
        <w:ind w:left="1701"/>
        <w:rPr>
          <w:lang w:val="en-US"/>
        </w:rPr>
      </w:pPr>
      <w:r w:rsidRPr="008D1575">
        <w:rPr>
          <w:lang w:val="en-US"/>
        </w:rPr>
        <w:t>static int pcore_check_send (pb_core_t *core)</w:t>
      </w:r>
    </w:p>
    <w:p w:rsidR="008D1575" w:rsidRPr="008D1575" w:rsidRDefault="008D1575" w:rsidP="0073468D">
      <w:pPr>
        <w:pStyle w:val="af5"/>
        <w:framePr w:wrap="notBeside"/>
        <w:ind w:left="1701"/>
        <w:rPr>
          <w:lang w:val="en-US"/>
        </w:rPr>
      </w:pPr>
      <w:r w:rsidRPr="008D1575">
        <w:rPr>
          <w:lang w:val="en-US"/>
        </w:rPr>
        <w:t>{</w:t>
      </w:r>
    </w:p>
    <w:p w:rsidR="008D1575" w:rsidRPr="008D1575" w:rsidRDefault="008D1575" w:rsidP="0073468D">
      <w:pPr>
        <w:pStyle w:val="af5"/>
        <w:framePr w:wrap="notBeside"/>
        <w:ind w:left="1701"/>
        <w:rPr>
          <w:lang w:val="en-US"/>
        </w:rPr>
      </w:pPr>
      <w:r w:rsidRPr="008D1575">
        <w:rPr>
          <w:lang w:val="en-US"/>
        </w:rPr>
        <w:tab/>
        <w:t>int budget;</w:t>
      </w:r>
    </w:p>
    <w:p w:rsidR="008D1575" w:rsidRPr="008D1575" w:rsidRDefault="008D1575" w:rsidP="0073468D">
      <w:pPr>
        <w:pStyle w:val="af5"/>
        <w:framePr w:wrap="notBeside"/>
        <w:ind w:left="1701"/>
        <w:rPr>
          <w:lang w:val="en-US"/>
        </w:rPr>
      </w:pPr>
      <w:r w:rsidRPr="008D1575">
        <w:rPr>
          <w:lang w:val="en-US"/>
        </w:rPr>
        <w:tab/>
        <w:t>budget = BUDGET;</w:t>
      </w:r>
    </w:p>
    <w:p w:rsidR="008D1575" w:rsidRPr="00A42A6A" w:rsidRDefault="008D1575" w:rsidP="0073468D">
      <w:pPr>
        <w:pStyle w:val="af5"/>
        <w:framePr w:wrap="notBeside"/>
        <w:ind w:left="1701"/>
        <w:rPr>
          <w:lang w:val="en-US"/>
        </w:rPr>
      </w:pPr>
      <w:r w:rsidRPr="008D1575">
        <w:rPr>
          <w:lang w:val="en-US"/>
        </w:rPr>
        <w:tab/>
      </w:r>
      <w:r w:rsidRPr="00A42A6A">
        <w:rPr>
          <w:lang w:val="en-US"/>
        </w:rPr>
        <w:t>while (--budget &gt; 0)</w:t>
      </w:r>
    </w:p>
    <w:p w:rsidR="008D1575" w:rsidRPr="00A42A6A" w:rsidRDefault="008D1575" w:rsidP="0073468D">
      <w:pPr>
        <w:pStyle w:val="af5"/>
        <w:framePr w:wrap="notBeside"/>
        <w:ind w:left="1701"/>
        <w:rPr>
          <w:lang w:val="en-US"/>
        </w:rPr>
      </w:pPr>
      <w:r w:rsidRPr="00A42A6A">
        <w:rPr>
          <w:lang w:val="en-US"/>
        </w:rPr>
        <w:tab/>
        <w:t>{</w:t>
      </w:r>
    </w:p>
    <w:p w:rsidR="008D1575" w:rsidRPr="00A42A6A" w:rsidRDefault="008D1575" w:rsidP="0073468D">
      <w:pPr>
        <w:pStyle w:val="af5"/>
        <w:framePr w:wrap="notBeside"/>
        <w:ind w:left="1701"/>
        <w:rPr>
          <w:lang w:val="en-US"/>
        </w:rPr>
      </w:pPr>
      <w:r w:rsidRPr="00A42A6A">
        <w:rPr>
          <w:lang w:val="en-US"/>
        </w:rPr>
        <w:tab/>
      </w:r>
      <w:r w:rsidRPr="00A42A6A">
        <w:rPr>
          <w:lang w:val="en-US"/>
        </w:rPr>
        <w:tab/>
      </w:r>
      <w:r w:rsidRPr="008D1575">
        <w:rPr>
          <w:lang w:val="en-US"/>
        </w:rPr>
        <w:t>data = mqueue_timedget_msec (&amp;core-&gt;queue_out, MSG_TIMEOUT);</w:t>
      </w:r>
    </w:p>
    <w:p w:rsidR="008D1575" w:rsidRPr="008D1575" w:rsidRDefault="008D1575" w:rsidP="0073468D">
      <w:pPr>
        <w:pStyle w:val="af5"/>
        <w:framePr w:wrap="notBeside"/>
        <w:ind w:left="1701"/>
        <w:rPr>
          <w:lang w:val="en-US"/>
        </w:rPr>
      </w:pPr>
      <w:r>
        <w:rPr>
          <w:lang w:val="en-US"/>
        </w:rPr>
        <w:tab/>
      </w:r>
      <w:r>
        <w:rPr>
          <w:lang w:val="en-US"/>
        </w:rPr>
        <w:tab/>
        <w:t xml:space="preserve">/* </w:t>
      </w:r>
      <w:r w:rsidRPr="008D1575">
        <w:t>сериализация</w:t>
      </w:r>
      <w:r w:rsidRPr="00A42A6A">
        <w:rPr>
          <w:lang w:val="en-US"/>
        </w:rPr>
        <w:t xml:space="preserve"> </w:t>
      </w:r>
      <w:r>
        <w:t>и</w:t>
      </w:r>
      <w:r w:rsidRPr="00A42A6A">
        <w:rPr>
          <w:lang w:val="en-US"/>
        </w:rPr>
        <w:t xml:space="preserve"> </w:t>
      </w:r>
      <w:r>
        <w:t>отправка</w:t>
      </w:r>
      <w:r w:rsidRPr="00A42A6A">
        <w:rPr>
          <w:lang w:val="en-US"/>
        </w:rPr>
        <w:t xml:space="preserve"> </w:t>
      </w:r>
      <w:r>
        <w:t>сообщения</w:t>
      </w:r>
      <w:r>
        <w:rPr>
          <w:lang w:val="en-US"/>
        </w:rPr>
        <w:t xml:space="preserve"> */</w:t>
      </w:r>
    </w:p>
    <w:p w:rsidR="008D1575" w:rsidRDefault="008D1575" w:rsidP="0073468D">
      <w:pPr>
        <w:pStyle w:val="af5"/>
        <w:framePr w:wrap="notBeside"/>
        <w:ind w:left="1701"/>
        <w:rPr>
          <w:lang w:val="en-US"/>
        </w:rPr>
      </w:pPr>
      <w:r w:rsidRPr="00A42A6A">
        <w:rPr>
          <w:lang w:val="en-US"/>
        </w:rPr>
        <w:tab/>
        <w:t>}</w:t>
      </w:r>
      <w:r w:rsidR="00F979B9" w:rsidRPr="00A42A6A">
        <w:rPr>
          <w:lang w:val="en-US"/>
        </w:rPr>
        <w:br/>
        <w:t>}</w:t>
      </w:r>
    </w:p>
    <w:p w:rsid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static int pcore_check_recv (pb_core_t *core</w:t>
      </w:r>
      <w:r>
        <w:rPr>
          <w:lang w:val="en-US"/>
        </w:rPr>
        <w:t>)</w:t>
      </w:r>
    </w:p>
    <w:p w:rsidR="008470E1" w:rsidRPr="008470E1" w:rsidRDefault="008470E1" w:rsidP="0073468D">
      <w:pPr>
        <w:pStyle w:val="af5"/>
        <w:framePr w:wrap="notBeside"/>
        <w:ind w:left="1701"/>
        <w:rPr>
          <w:lang w:val="en-US"/>
        </w:rPr>
      </w:pPr>
      <w:r w:rsidRPr="008470E1">
        <w:rPr>
          <w:lang w:val="en-US"/>
        </w:rPr>
        <w:t>{</w:t>
      </w:r>
    </w:p>
    <w:p w:rsidR="008470E1" w:rsidRPr="008470E1" w:rsidRDefault="008470E1" w:rsidP="0073468D">
      <w:pPr>
        <w:pStyle w:val="af5"/>
        <w:framePr w:wrap="notBeside"/>
        <w:ind w:left="1701"/>
        <w:rPr>
          <w:lang w:val="en-US"/>
        </w:rPr>
      </w:pPr>
      <w:r w:rsidRPr="008470E1">
        <w:rPr>
          <w:lang w:val="en-US"/>
        </w:rPr>
        <w:tab/>
        <w:t>int budget</w:t>
      </w:r>
      <w:r>
        <w:rPr>
          <w:lang w:val="en-US"/>
        </w:rPr>
        <w:t>, count</w:t>
      </w:r>
      <w:r w:rsidRPr="008470E1">
        <w:rPr>
          <w:lang w:val="en-US"/>
        </w:rPr>
        <w:t>;</w:t>
      </w:r>
    </w:p>
    <w:p w:rsidR="008470E1" w:rsidRPr="008470E1" w:rsidRDefault="008470E1" w:rsidP="0073468D">
      <w:pPr>
        <w:pStyle w:val="af5"/>
        <w:framePr w:wrap="notBeside"/>
        <w:ind w:left="1701"/>
        <w:rPr>
          <w:lang w:val="en-US"/>
        </w:rPr>
      </w:pPr>
      <w:r w:rsidRPr="008470E1">
        <w:rPr>
          <w:lang w:val="en-US"/>
        </w:rPr>
        <w:tab/>
        <w:t>identity_t identity = {0};</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budget = BUDGET;</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while (--budget &gt; 0)</w:t>
      </w:r>
    </w:p>
    <w:p w:rsidR="008470E1" w:rsidRPr="008470E1" w:rsidRDefault="008470E1" w:rsidP="0073468D">
      <w:pPr>
        <w:pStyle w:val="af5"/>
        <w:framePr w:wrap="notBeside"/>
        <w:ind w:left="1701"/>
        <w:rPr>
          <w:lang w:val="en-US"/>
        </w:rPr>
      </w:pPr>
      <w:r w:rsidRPr="008470E1">
        <w:rPr>
          <w:lang w:val="en-US"/>
        </w:rPr>
        <w:tab/>
        <w:t>{</w:t>
      </w:r>
    </w:p>
    <w:p w:rsidR="008470E1" w:rsidRPr="001845F4" w:rsidRDefault="008470E1" w:rsidP="0073468D">
      <w:pPr>
        <w:pStyle w:val="af5"/>
        <w:framePr w:wrap="notBeside"/>
        <w:ind w:left="1701"/>
        <w:rPr>
          <w:lang w:val="en-US"/>
        </w:rPr>
      </w:pPr>
      <w:r w:rsidRPr="008470E1">
        <w:rPr>
          <w:lang w:val="en-US"/>
        </w:rPr>
        <w:tab/>
      </w:r>
      <w:r w:rsidRPr="008470E1">
        <w:rPr>
          <w:lang w:val="en-US"/>
        </w:rPr>
        <w:tab/>
        <w:t>count = zmq_poll (&amp;core-&gt;pollitem, 1, MSG_TIMEOUT);</w:t>
      </w:r>
    </w:p>
    <w:p w:rsidR="005758B7" w:rsidRPr="00A42A6A" w:rsidRDefault="001845F4" w:rsidP="0073468D">
      <w:pPr>
        <w:pStyle w:val="af5"/>
        <w:framePr w:wrap="notBeside"/>
        <w:ind w:left="1701"/>
      </w:pPr>
      <w:r w:rsidRPr="001845F4">
        <w:rPr>
          <w:lang w:val="en-US"/>
        </w:rPr>
        <w:tab/>
      </w:r>
      <w:r w:rsidR="00447504" w:rsidRPr="00A42A6A">
        <w:t xml:space="preserve">/* </w:t>
      </w:r>
      <w:r w:rsidRPr="00A42A6A">
        <w:t>чтение и десериализация</w:t>
      </w:r>
      <w:r w:rsidR="005758B7">
        <w:t xml:space="preserve"> сообщения</w:t>
      </w:r>
      <w:r w:rsidR="005758B7" w:rsidRPr="00A42A6A">
        <w:t xml:space="preserve"> */</w:t>
      </w:r>
    </w:p>
    <w:p w:rsidR="001845F4" w:rsidRPr="00A42A6A" w:rsidRDefault="001845F4" w:rsidP="0073468D">
      <w:pPr>
        <w:pStyle w:val="af5"/>
        <w:framePr w:wrap="notBeside"/>
        <w:ind w:left="1701"/>
      </w:pPr>
      <w:r w:rsidRPr="00A42A6A">
        <w:tab/>
        <w:t>}</w:t>
      </w:r>
    </w:p>
    <w:p w:rsidR="001845F4" w:rsidRPr="00A42A6A" w:rsidRDefault="001845F4" w:rsidP="0073468D">
      <w:pPr>
        <w:pStyle w:val="af5"/>
        <w:framePr w:wrap="notBeside"/>
        <w:ind w:left="1701"/>
      </w:pPr>
      <w:r w:rsidRPr="00A42A6A">
        <w:t>}</w:t>
      </w:r>
    </w:p>
    <w:p w:rsidR="008D1575" w:rsidRPr="00A42A6A" w:rsidRDefault="008D1575" w:rsidP="007406C6"/>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417FFB"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2212ED" w:rsidRDefault="003D71B1" w:rsidP="007406C6">
      <w:pPr>
        <w:rPr>
          <w:color w:val="FF0000"/>
        </w:rPr>
      </w:pPr>
      <w:r w:rsidRPr="00AA1D45">
        <w:tab/>
      </w:r>
      <m:oMath>
        <m:r>
          <m:rPr>
            <m:sty m:val="p"/>
          </m:rPr>
          <w:rPr>
            <w:rFonts w:ascii="Cambria Math"/>
            <w:lang w:val="en-US"/>
          </w:rPr>
          <m:t>N</m:t>
        </m:r>
      </m:oMath>
      <w:r w:rsidRPr="00AA1D45">
        <w:t xml:space="preserve"> </w:t>
      </w:r>
      <w:r w:rsidR="00B86797" w:rsidRPr="002212ED">
        <w:rPr>
          <w:color w:val="FF0000"/>
        </w:rPr>
        <w:t>–</w:t>
      </w:r>
      <w:r w:rsidRPr="002212ED">
        <w:rPr>
          <w:color w:val="FF0000"/>
        </w:rPr>
        <w:t xml:space="preserve"> </w:t>
      </w:r>
      <w:r w:rsidR="00F82842" w:rsidRPr="002212ED">
        <w:rPr>
          <w:color w:val="FF0000"/>
        </w:rPr>
        <w:t>максимальное количество сообщений для обработки</w:t>
      </w:r>
      <w:r w:rsidRPr="002212ED">
        <w:rPr>
          <w:color w:val="FF0000"/>
        </w:rPr>
        <w:t>;</w:t>
      </w:r>
    </w:p>
    <w:p w:rsidR="007406C6" w:rsidRPr="002212ED" w:rsidRDefault="003D71B1" w:rsidP="003D71B1">
      <w:pPr>
        <w:rPr>
          <w:color w:val="FF0000"/>
        </w:rPr>
      </w:pPr>
      <w:r w:rsidRPr="002212ED">
        <w:rPr>
          <w:color w:val="FF0000"/>
        </w:rPr>
        <w:tab/>
      </w:r>
      <m:oMath>
        <m:sSub>
          <m:sSubPr>
            <m:ctrlPr>
              <w:rPr>
                <w:rFonts w:ascii="Cambria Math" w:hAnsi="Cambria Math"/>
                <w:color w:val="FF0000"/>
                <w:lang w:val="en-US"/>
              </w:rPr>
            </m:ctrlPr>
          </m:sSubPr>
          <m:e>
            <m:r>
              <m:rPr>
                <m:sty m:val="p"/>
              </m:rPr>
              <w:rPr>
                <w:rFonts w:ascii="Cambria Math" w:hAnsi="Cambria Math"/>
                <w:color w:val="FF0000"/>
                <w:lang w:val="en-US"/>
              </w:rPr>
              <m:t>t</m:t>
            </m:r>
          </m:e>
          <m:sub>
            <m:r>
              <m:rPr>
                <m:sty m:val="p"/>
              </m:rPr>
              <w:rPr>
                <w:rFonts w:ascii="Cambria Math" w:hAnsi="Cambria Math"/>
                <w:color w:val="FF0000"/>
                <w:lang w:val="en-US"/>
              </w:rPr>
              <m:t>e</m:t>
            </m:r>
          </m:sub>
        </m:sSub>
      </m:oMath>
      <w:r w:rsidRPr="002212ED">
        <w:rPr>
          <w:color w:val="FF0000"/>
        </w:rPr>
        <w:t xml:space="preserve"> </w:t>
      </w:r>
      <w:r w:rsidR="00B86797" w:rsidRPr="002212ED">
        <w:rPr>
          <w:color w:val="FF0000"/>
        </w:rPr>
        <w:t>–</w:t>
      </w:r>
      <w:r w:rsidRPr="002212ED">
        <w:rPr>
          <w:color w:val="FF0000"/>
        </w:rPr>
        <w:t xml:space="preserve"> время кодирования/декодирования, мс;</w:t>
      </w:r>
    </w:p>
    <w:p w:rsidR="005C55EE" w:rsidRPr="002212ED" w:rsidRDefault="005C55EE" w:rsidP="007406C6">
      <w:pPr>
        <w:rPr>
          <w:color w:val="FF0000"/>
        </w:rPr>
      </w:pPr>
      <w:r w:rsidRPr="002212ED">
        <w:rPr>
          <w:color w:val="FF0000"/>
        </w:rPr>
        <w:t>При внутренних тестах значение времени кодирования/декодирования располагалось в пределах 0,01 – 0,05 мс. На данный момент сервер работает со следующими настройками:</w:t>
      </w:r>
    </w:p>
    <w:p w:rsidR="005C55EE" w:rsidRPr="002212ED" w:rsidRDefault="00417FFB" w:rsidP="005C55EE">
      <w:pPr>
        <w:pStyle w:val="a0"/>
        <w:rPr>
          <w:color w:val="FF0000"/>
        </w:rPr>
      </w:pPr>
      <m:oMath>
        <m:sSub>
          <m:sSubPr>
            <m:ctrlPr>
              <w:rPr>
                <w:rFonts w:ascii="Cambria Math" w:hAnsi="Cambria Math"/>
                <w:color w:val="FF0000"/>
                <w:lang w:val="en-US"/>
              </w:rPr>
            </m:ctrlPr>
          </m:sSubPr>
          <m:e>
            <m:r>
              <m:rPr>
                <m:sty m:val="p"/>
              </m:rPr>
              <w:rPr>
                <w:rFonts w:ascii="Cambria Math" w:hAnsi="Cambria Math"/>
                <w:color w:val="FF0000"/>
                <w:lang w:val="en-US"/>
              </w:rPr>
              <m:t>t</m:t>
            </m:r>
          </m:e>
          <m:sub>
            <m:r>
              <m:rPr>
                <m:sty m:val="p"/>
              </m:rPr>
              <w:rPr>
                <w:rFonts w:ascii="Cambria Math" w:hAnsi="Cambria Math"/>
                <w:color w:val="FF0000"/>
                <w:lang w:val="en-US"/>
              </w:rPr>
              <m:t>s</m:t>
            </m:r>
          </m:sub>
        </m:sSub>
      </m:oMath>
      <w:r w:rsidR="005C55EE" w:rsidRPr="002212ED">
        <w:rPr>
          <w:color w:val="FF0000"/>
        </w:rPr>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417FFB" w:rsidP="005C55EE">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0,05</m:t>
                    </m:r>
                  </m:e>
                </m:d>
                <m:r>
                  <m:rPr>
                    <m:nor/>
                  </m:rPr>
                  <w:rPr>
                    <w:shd w:val="clear" w:color="auto" w:fill="FFFFFF"/>
                  </w:rPr>
                  <m:t xml:space="preserve"> = 15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4A7A35" w:rsidRDefault="004A7A35" w:rsidP="00AC0393">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8367C3">
        <w:t>приложении В</w:t>
      </w:r>
      <w:r w:rsidR="00D74F90">
        <w:t>.</w:t>
      </w:r>
    </w:p>
    <w:p w:rsidR="00D87821" w:rsidRDefault="00D87821" w:rsidP="00AC0393">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w:t>
      </w:r>
      <w:r w:rsidR="000111D6">
        <w:t>см.</w:t>
      </w:r>
      <w:r w:rsidR="0084531B">
        <w:t xml:space="preserve">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AC0393">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w:t>
      </w:r>
      <w:r w:rsidR="000111D6">
        <w:t>см.</w:t>
      </w:r>
      <w:r w:rsidR="004D221D">
        <w:t xml:space="preserve">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w:t>
      </w:r>
      <w:r w:rsidR="000111D6">
        <w:t>см.</w:t>
      </w:r>
      <w:r w:rsidR="004D221D">
        <w:t xml:space="preserve"> раздел 4.2.3.1)</w:t>
      </w:r>
      <w:r w:rsidR="00C969BC">
        <w:t>.</w:t>
      </w:r>
    </w:p>
    <w:p w:rsidR="00D87821" w:rsidRDefault="00D87821" w:rsidP="00AC0393">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AC0393">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При получении команды от IVR процессора (</w:t>
      </w:r>
      <w:r w:rsidR="000111D6">
        <w:t>см.</w:t>
      </w:r>
      <w:r>
        <w:t xml:space="preserve">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w:t>
      </w:r>
      <w:r w:rsidR="000111D6">
        <w:t>см.</w:t>
      </w:r>
      <w:r w:rsidR="00824119">
        <w:t xml:space="preserve"> разделы </w:t>
      </w:r>
      <w:r w:rsidR="00824119" w:rsidRPr="00824119">
        <w:t>4.2.2.5</w:t>
      </w:r>
      <w:r w:rsidR="00824119">
        <w:t xml:space="preserve">, </w:t>
      </w:r>
      <w:r w:rsidR="00932757" w:rsidRPr="00932757">
        <w:t>4.2.3.1</w:t>
      </w:r>
      <w:r w:rsidR="00932757">
        <w:t xml:space="preserve">, </w:t>
      </w:r>
      <w:r w:rsidR="00824119" w:rsidRPr="00824119">
        <w:t>4.2.3.3</w:t>
      </w:r>
      <w:r w:rsidR="00824119">
        <w:t xml:space="preserve">, </w:t>
      </w:r>
      <w:r w:rsidR="00824119" w:rsidRPr="00824119">
        <w:t>4.2.5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AC0393">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w:t>
      </w:r>
      <w:r w:rsidR="000111D6">
        <w:t>см.</w:t>
      </w:r>
      <w:r w:rsidR="00DD7173">
        <w:t xml:space="preserve">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После заполнения всех параметров вызова (</w:t>
      </w:r>
      <w:r w:rsidR="000111D6">
        <w:t>см.</w:t>
      </w:r>
      <w:r>
        <w:t xml:space="preserve"> разделы </w:t>
      </w:r>
      <w:r w:rsidRPr="004E7FC1">
        <w:t>4.2.2.4</w:t>
      </w:r>
      <w:r>
        <w:t>, 4.2.2.5)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w:t>
      </w:r>
      <w:r w:rsidR="000111D6">
        <w:t>см.</w:t>
      </w:r>
      <w:r>
        <w:t xml:space="preserve">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w:t>
      </w:r>
      <w:r w:rsidR="000111D6">
        <w:t>см.</w:t>
      </w:r>
      <w:r>
        <w:t xml:space="preserve"> рисунок)</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9C131B">
            <w:pPr>
              <w:pStyle w:val="-2"/>
            </w:pPr>
            <w:r>
              <w:t>Рисунок 4.10</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AC0393">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w:t>
      </w:r>
      <w:r w:rsidR="000111D6">
        <w:t>см.</w:t>
      </w:r>
      <w:r>
        <w:t xml:space="preserve">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w:t>
      </w:r>
      <w:r w:rsidR="000111D6">
        <w:t>см.</w:t>
      </w:r>
      <w:r w:rsidR="009A207F">
        <w:t xml:space="preserve"> раздел</w:t>
      </w:r>
      <w:r w:rsidR="00BC0B16">
        <w:t xml:space="preserve">ы </w:t>
      </w:r>
      <w:r w:rsidR="00BC0B16" w:rsidRPr="00BC0B16">
        <w:t>4.2.3.2</w:t>
      </w:r>
      <w:r w:rsidR="00BC0B16">
        <w:t xml:space="preserve">, </w:t>
      </w:r>
      <w:r w:rsidR="00BC0B16" w:rsidRPr="00BC0B16">
        <w:t>4.2.4</w:t>
      </w:r>
      <w:r w:rsidR="009A207F">
        <w:t>).</w:t>
      </w:r>
    </w:p>
    <w:p w:rsidR="00D87821" w:rsidRDefault="00D87821" w:rsidP="00AC0393">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w:t>
      </w:r>
      <w:r w:rsidR="000111D6">
        <w:t>см.</w:t>
      </w:r>
      <w:r w:rsidR="001B1D78">
        <w:t xml:space="preserve">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w:t>
      </w:r>
      <w:r w:rsidR="000111D6">
        <w:t>см.</w:t>
      </w:r>
      <w:r w:rsidR="006120E8">
        <w:t xml:space="preserve"> раздел 4.2.2.5)</w:t>
      </w:r>
      <w:r>
        <w:t>.</w:t>
      </w:r>
    </w:p>
    <w:p w:rsidR="00720B90" w:rsidRDefault="00720B90" w:rsidP="00720B90"/>
    <w:p w:rsidR="00386E9D" w:rsidRPr="008E73AB" w:rsidRDefault="00345623" w:rsidP="00386E9D">
      <w:pPr>
        <w:pStyle w:val="10"/>
      </w:pPr>
      <w:bookmarkStart w:id="12" w:name="_Toc421637471"/>
      <w:r>
        <w:lastRenderedPageBreak/>
        <w:t>ТЕхнико</w:t>
      </w:r>
      <w:r w:rsidR="008210C6">
        <w:rPr>
          <w:szCs w:val="28"/>
        </w:rPr>
        <w:t>-</w:t>
      </w:r>
      <w:r>
        <w:rPr>
          <w:szCs w:val="28"/>
        </w:rPr>
        <w:t>экономическое обоснование</w:t>
      </w:r>
      <w:bookmarkEnd w:id="12"/>
    </w:p>
    <w:p w:rsidR="00D9223B" w:rsidRPr="00C87945" w:rsidRDefault="00D9223B" w:rsidP="00D9223B">
      <w:pPr>
        <w:pStyle w:val="2"/>
      </w:pPr>
      <w:bookmarkStart w:id="13" w:name="_Toc417422593"/>
      <w:bookmarkStart w:id="14" w:name="_Toc421637472"/>
      <w:r w:rsidRPr="00C87945">
        <w:t>Цель дипломного проекта</w:t>
      </w:r>
      <w:bookmarkEnd w:id="13"/>
      <w:bookmarkEnd w:id="14"/>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5" w:name="_Toc417422596"/>
      <w:bookmarkStart w:id="16" w:name="_Toc421637473"/>
      <w:r w:rsidRPr="00C87945">
        <w:t>Источники</w:t>
      </w:r>
      <w:r>
        <w:t xml:space="preserve"> </w:t>
      </w:r>
      <w:r w:rsidRPr="00C87945">
        <w:t>экономии</w:t>
      </w:r>
      <w:r>
        <w:t xml:space="preserve">, дохода, </w:t>
      </w:r>
      <w:r w:rsidRPr="00C87945">
        <w:t>финансирования</w:t>
      </w:r>
      <w:bookmarkEnd w:id="15"/>
      <w:bookmarkEnd w:id="16"/>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7" w:name="_Toc417422597"/>
      <w:bookmarkStart w:id="18" w:name="_Toc421637474"/>
      <w:r w:rsidRPr="00C87945">
        <w:t>Порядок проектирования системы</w:t>
      </w:r>
      <w:bookmarkEnd w:id="17"/>
      <w:bookmarkEnd w:id="18"/>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19" w:name="_Toc417422598"/>
      <w:bookmarkStart w:id="20" w:name="_Toc421637475"/>
      <w:r w:rsidRPr="00C87945">
        <w:t>Расчет себестоимости разработки</w:t>
      </w:r>
      <w:bookmarkEnd w:id="19"/>
      <w:bookmarkEnd w:id="20"/>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AC0393">
      <w:pPr>
        <w:pStyle w:val="3"/>
      </w:pPr>
      <w:bookmarkStart w:id="21" w:name="_Toc417422297"/>
      <w:bookmarkStart w:id="22" w:name="_Toc417422599"/>
      <w:r>
        <w:t>Оплата труда сотрудников</w:t>
      </w:r>
      <w:bookmarkEnd w:id="21"/>
      <w:bookmarkEnd w:id="22"/>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979"/>
        <w:gridCol w:w="2171"/>
        <w:gridCol w:w="1544"/>
        <w:gridCol w:w="1136"/>
        <w:gridCol w:w="1518"/>
        <w:gridCol w:w="1223"/>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AC0393">
      <w:pPr>
        <w:pStyle w:val="3"/>
      </w:pPr>
      <w:bookmarkStart w:id="23" w:name="_Toc417422298"/>
      <w:bookmarkStart w:id="24" w:name="_Toc417422600"/>
      <w:r>
        <w:t>Отчисления на социальные нужды</w:t>
      </w:r>
      <w:bookmarkEnd w:id="23"/>
      <w:bookmarkEnd w:id="24"/>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417FF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417FF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417FF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417FF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417FF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lastRenderedPageBreak/>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417FF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417FF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417FF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AC0393">
      <w:pPr>
        <w:pStyle w:val="3"/>
      </w:pPr>
      <w:bookmarkStart w:id="25" w:name="_Toc417422299"/>
      <w:bookmarkStart w:id="26" w:name="_Toc417422601"/>
      <w:r>
        <w:t>Прочие расходы</w:t>
      </w:r>
      <w:bookmarkEnd w:id="25"/>
      <w:bookmarkEnd w:id="26"/>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417FF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417FF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lastRenderedPageBreak/>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0B0FD5">
        <w:t>5</w:t>
      </w:r>
      <w:r w:rsidRPr="00C87945">
        <w:t>.2.</w:t>
      </w:r>
    </w:p>
    <w:p w:rsidR="00D9223B" w:rsidRPr="006E5E6F" w:rsidRDefault="00D9223B" w:rsidP="007B1BBC">
      <w:pPr>
        <w:pStyle w:val="-"/>
      </w:pPr>
      <w:r w:rsidRPr="00C87945">
        <w:t xml:space="preserve">Таблица </w:t>
      </w:r>
      <w:r w:rsidR="000B0FD5">
        <w:t>5</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7" w:name="_Toc417422602"/>
      <w:bookmarkStart w:id="28" w:name="_Toc421637476"/>
      <w:r>
        <w:t>Движение денежных средств</w:t>
      </w:r>
      <w:bookmarkEnd w:id="27"/>
      <w:bookmarkEnd w:id="28"/>
    </w:p>
    <w:p w:rsidR="00D9223B" w:rsidRPr="00D9223B" w:rsidRDefault="00D9223B" w:rsidP="00D9223B">
      <w:pPr>
        <w:rPr>
          <w:szCs w:val="28"/>
          <w:lang w:val="en-US"/>
        </w:rPr>
      </w:pPr>
      <w:r>
        <w:t xml:space="preserve">В таблице </w:t>
      </w:r>
      <w:r w:rsidR="000B0FD5">
        <w:t>5</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0B0FD5">
        <w:t>5</w:t>
      </w:r>
      <w:r>
        <w:t xml:space="preserve">.1.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0B0FD5">
        <w:t>5</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lastRenderedPageBreak/>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0B0FD5">
            <w:pPr>
              <w:ind w:firstLine="0"/>
              <w:rPr>
                <w:szCs w:val="28"/>
                <w:lang w:val="en-US"/>
              </w:rPr>
            </w:pPr>
            <w:r w:rsidRPr="002A53FE">
              <w:rPr>
                <w:szCs w:val="28"/>
              </w:rPr>
              <w:t>(</w:t>
            </w:r>
            <w:r w:rsidR="000B0FD5">
              <w:rPr>
                <w:szCs w:val="28"/>
              </w:rPr>
              <w:t>5</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31" o:title=""/>
          </v:shape>
          <o:OLEObject Type="Embed" ProgID="Equation.3" ShapeID="_x0000_i1025" DrawAspect="Content" ObjectID="_1495379467"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33" o:title=""/>
          </v:shape>
          <o:OLEObject Type="Embed" ProgID="Equation.3" ShapeID="_x0000_i1026" DrawAspect="Content" ObjectID="_1495379468"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29" w:name="_Toc421637477"/>
      <w:r>
        <w:lastRenderedPageBreak/>
        <w:t>БЕЗОПАСНОСТЬ ЖИЗНЕДЕЯТЕЛЬНОСТИ</w:t>
      </w:r>
      <w:bookmarkEnd w:id="29"/>
    </w:p>
    <w:p w:rsidR="00D9223B" w:rsidRPr="0034115C" w:rsidRDefault="00D9223B" w:rsidP="00D9223B">
      <w:pPr>
        <w:pStyle w:val="2"/>
        <w:rPr>
          <w:lang w:val="en-US"/>
        </w:rPr>
      </w:pPr>
      <w:bookmarkStart w:id="30" w:name="_Toc416723821"/>
      <w:bookmarkStart w:id="31" w:name="_Toc421637478"/>
      <w:r w:rsidRPr="0034115C">
        <w:t>Характеристика условий труда программиста</w:t>
      </w:r>
      <w:bookmarkEnd w:id="30"/>
      <w:bookmarkEnd w:id="31"/>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2" w:name="_Toc416723822"/>
      <w:bookmarkStart w:id="33" w:name="_Toc421637479"/>
      <w:r w:rsidRPr="0034115C">
        <w:t>Эргономические требования к рабочему месту</w:t>
      </w:r>
      <w:bookmarkEnd w:id="32"/>
      <w:bookmarkEnd w:id="33"/>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9C131B">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0B0FD5">
              <w:t>6</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lastRenderedPageBreak/>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A222DC">
      <w:pPr>
        <w:pStyle w:val="a0"/>
      </w:pPr>
      <w:r w:rsidRPr="0034115C">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Pr="0034115C">
        <w:t>…100</w:t>
      </w:r>
      <w:r w:rsidRPr="0034115C">
        <w:sym w:font="Symbol" w:char="F0B0"/>
      </w:r>
      <w:r w:rsidRPr="0034115C">
        <w:t>,</w:t>
      </w:r>
    </w:p>
    <w:p w:rsidR="00D9223B" w:rsidRPr="0034115C" w:rsidRDefault="00D9223B" w:rsidP="00A222DC">
      <w:pPr>
        <w:pStyle w:val="a0"/>
      </w:pPr>
      <w:r w:rsidRPr="0034115C">
        <w:lastRenderedPageBreak/>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4" w:name="_Toc416723823"/>
      <w:bookmarkStart w:id="35" w:name="_Toc421637480"/>
      <w:r w:rsidRPr="0034115C">
        <w:t>Режим труда</w:t>
      </w:r>
      <w:bookmarkEnd w:id="34"/>
      <w:bookmarkEnd w:id="35"/>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3D42F6">
        <w:rPr>
          <w:snapToGrid w:val="0"/>
        </w:rPr>
        <w:t>6</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Pr="0034115C" w:rsidRDefault="005B7DFE"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0B0FD5" w:rsidRPr="000B0FD5">
        <w:rPr>
          <w:rStyle w:val="af9"/>
          <w:b w:val="0"/>
          <w:bCs w:val="0"/>
          <w:i w:val="0"/>
          <w:iCs w:val="0"/>
        </w:rPr>
        <w:t>6</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6" w:name="_Toc416723824"/>
      <w:bookmarkStart w:id="37" w:name="_Toc421637481"/>
      <w:r w:rsidRPr="0034115C">
        <w:t>Требования к производственным помещениям</w:t>
      </w:r>
      <w:bookmarkEnd w:id="36"/>
      <w:bookmarkEnd w:id="37"/>
      <w:r w:rsidRPr="0034115C">
        <w:tab/>
      </w:r>
    </w:p>
    <w:p w:rsidR="00D9223B" w:rsidRPr="0034115C" w:rsidRDefault="00D9223B" w:rsidP="00AC0393">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lastRenderedPageBreak/>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AC0393">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lastRenderedPageBreak/>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AC0393">
      <w:pPr>
        <w:pStyle w:val="3"/>
      </w:pPr>
      <w:bookmarkStart w:id="38" w:name="_Toc415611559"/>
      <w:r w:rsidRPr="0034115C">
        <w:lastRenderedPageBreak/>
        <w:t>Шум</w:t>
      </w:r>
      <w:bookmarkEnd w:id="38"/>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7B1BBC">
        <w:rPr>
          <w:snapToGrid w:val="0"/>
        </w:rPr>
        <w:t>6</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7B1BBC" w:rsidRPr="007B1BBC">
        <w:rPr>
          <w:rStyle w:val="af9"/>
          <w:b w:val="0"/>
          <w:i w:val="0"/>
        </w:rPr>
        <w:t>6</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452251">
            <w:pPr>
              <w:ind w:firstLine="0"/>
              <w:rPr>
                <w:szCs w:val="28"/>
              </w:rPr>
            </w:pPr>
            <w:r w:rsidRPr="0034115C">
              <w:rPr>
                <w:szCs w:val="28"/>
              </w:rPr>
              <w:t>(</w:t>
            </w:r>
            <w:r w:rsidR="00452251">
              <w:rPr>
                <w:szCs w:val="28"/>
              </w:rPr>
              <w:t>6</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452251">
        <w:rPr>
          <w:snapToGrid w:val="0"/>
        </w:rPr>
        <w:t>6</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452251">
        <w:rPr>
          <w:snapToGrid w:val="0"/>
        </w:rPr>
        <w:t>6</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AC0393">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6D7DEB">
        <w:t>.</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452251">
        <w:rPr>
          <w:snapToGrid w:val="0"/>
        </w:rPr>
        <w:t>6</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AC0393">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Pr="0034115C">
        <w:rPr>
          <w:bCs/>
          <w:snapToGrid w:val="0"/>
        </w:rPr>
        <w:t>03:</w:t>
      </w:r>
    </w:p>
    <w:p w:rsidR="00D9223B" w:rsidRPr="0034115C" w:rsidRDefault="00D9223B" w:rsidP="007B1BBC">
      <w:pPr>
        <w:pStyle w:val="-"/>
      </w:pPr>
      <w:r w:rsidRPr="001E14CD">
        <w:rPr>
          <w:rStyle w:val="af9"/>
          <w:b w:val="0"/>
          <w:i w:val="0"/>
        </w:rPr>
        <w:t xml:space="preserve">Таблица </w:t>
      </w:r>
      <w:r w:rsidR="00452251">
        <w:rPr>
          <w:rStyle w:val="af9"/>
          <w:b w:val="0"/>
          <w:i w:val="0"/>
        </w:rPr>
        <w:t>6</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39" w:name="_Toc416723825"/>
      <w:bookmarkStart w:id="40" w:name="_Toc421637482"/>
      <w:r w:rsidRPr="0034115C">
        <w:lastRenderedPageBreak/>
        <w:t>Пожарная безопасность</w:t>
      </w:r>
      <w:bookmarkEnd w:id="39"/>
      <w:bookmarkEnd w:id="40"/>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AC0393">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Pr="00386E9D" w:rsidRDefault="00E94EBA" w:rsidP="00E94EBA">
      <w:pPr>
        <w:pStyle w:val="10"/>
      </w:pPr>
      <w:bookmarkStart w:id="41" w:name="_Toc421637483"/>
      <w:r>
        <w:lastRenderedPageBreak/>
        <w:t>ЗАКЛЮЧЕНИЕ</w:t>
      </w:r>
      <w:bookmarkEnd w:id="41"/>
    </w:p>
    <w:p w:rsidR="00E94EBA" w:rsidRDefault="004B4331" w:rsidP="00CB2688">
      <w:pPr>
        <w:pStyle w:val="-4"/>
      </w:pPr>
      <w:bookmarkStart w:id="42" w:name="_Toc421637484"/>
      <w:r>
        <w:lastRenderedPageBreak/>
        <w:t>приложение а</w:t>
      </w:r>
      <w:bookmarkEnd w:id="42"/>
    </w:p>
    <w:p w:rsidR="00EE5BFB" w:rsidRPr="00EE5BFB" w:rsidRDefault="00EE5BFB" w:rsidP="00EE5BFB">
      <w:pPr>
        <w:pStyle w:val="-5"/>
      </w:pPr>
      <w:r w:rsidRPr="00EE5BFB">
        <w:t>(справочное)</w:t>
      </w:r>
    </w:p>
    <w:p w:rsidR="00EE5BFB" w:rsidRDefault="00EE5BFB" w:rsidP="00EE5BFB">
      <w:pPr>
        <w:pStyle w:val="-5"/>
        <w:rPr>
          <w:lang w:val="en-US"/>
        </w:rPr>
      </w:pPr>
      <w:r w:rsidRPr="00EE5BFB">
        <w:t>Библиография</w:t>
      </w:r>
    </w:p>
    <w:p w:rsidR="00EB7E91" w:rsidRPr="00EB7E91" w:rsidRDefault="00EB7E91" w:rsidP="00EE5BFB">
      <w:pPr>
        <w:pStyle w:val="-5"/>
        <w:rPr>
          <w:lang w:val="en-US"/>
        </w:rPr>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3" w:name="_Toc421637485"/>
      <w:r w:rsidRPr="00C512CE">
        <w:lastRenderedPageBreak/>
        <w:t>Приложение Б</w:t>
      </w:r>
      <w:bookmarkEnd w:id="43"/>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SIP (англ. Session Initiation Protocol – протокол установления сеанса)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0A7673" w:rsidRDefault="000A7673" w:rsidP="000A7673">
      <w:pPr>
        <w:pStyle w:val="-4"/>
      </w:pPr>
      <w:bookmarkStart w:id="44" w:name="_Toc421637486"/>
      <w:r>
        <w:lastRenderedPageBreak/>
        <w:t xml:space="preserve">приложение </w:t>
      </w:r>
      <w:r w:rsidR="00BE3C06">
        <w:t>В</w:t>
      </w:r>
      <w:bookmarkEnd w:id="44"/>
    </w:p>
    <w:p w:rsidR="00525B56" w:rsidRDefault="00525B56" w:rsidP="00525B56">
      <w:pPr>
        <w:pStyle w:val="-5"/>
      </w:pPr>
      <w:r>
        <w:t>Описание функциональных блоков IVR</w:t>
      </w:r>
    </w:p>
    <w:p w:rsidR="00525B56" w:rsidRPr="00525B56" w:rsidRDefault="00525B56" w:rsidP="00525B56">
      <w:pPr>
        <w:pStyle w:val="-5"/>
      </w:pPr>
    </w:p>
    <w:tbl>
      <w:tblPr>
        <w:tblStyle w:val="ac"/>
        <w:tblW w:w="0" w:type="auto"/>
        <w:tblLook w:val="04A0"/>
      </w:tblPr>
      <w:tblGrid>
        <w:gridCol w:w="1837"/>
        <w:gridCol w:w="1263"/>
        <w:gridCol w:w="6471"/>
      </w:tblGrid>
      <w:tr w:rsidR="000A7673" w:rsidRPr="00ED2B09" w:rsidTr="00525B56">
        <w:tc>
          <w:tcPr>
            <w:tcW w:w="1837" w:type="dxa"/>
          </w:tcPr>
          <w:p w:rsidR="000A7673" w:rsidRPr="00ED2B09" w:rsidRDefault="000A7673" w:rsidP="00C5719E">
            <w:pPr>
              <w:pStyle w:val="-1"/>
            </w:pPr>
            <w:r w:rsidRPr="00ED2B09">
              <w:t>Вид</w:t>
            </w:r>
          </w:p>
        </w:tc>
        <w:tc>
          <w:tcPr>
            <w:tcW w:w="1263" w:type="dxa"/>
          </w:tcPr>
          <w:p w:rsidR="000A7673" w:rsidRPr="00ED2B09" w:rsidRDefault="000A7673" w:rsidP="00C5719E">
            <w:pPr>
              <w:pStyle w:val="-1"/>
            </w:pPr>
            <w:r w:rsidRPr="00ED2B09">
              <w:t>Название</w:t>
            </w:r>
          </w:p>
        </w:tc>
        <w:tc>
          <w:tcPr>
            <w:tcW w:w="6471" w:type="dxa"/>
          </w:tcPr>
          <w:p w:rsidR="000A7673" w:rsidRPr="00ED2B09" w:rsidRDefault="000A7673" w:rsidP="00C5719E">
            <w:pPr>
              <w:pStyle w:val="-1"/>
            </w:pPr>
            <w:r w:rsidRPr="00ED2B09">
              <w:t>Описание</w:t>
            </w:r>
          </w:p>
        </w:tc>
      </w:tr>
      <w:tr w:rsidR="000A7673" w:rsidRPr="008E1A2A" w:rsidTr="00525B56">
        <w:trPr>
          <w:trHeight w:val="785"/>
        </w:trPr>
        <w:tc>
          <w:tcPr>
            <w:tcW w:w="1837" w:type="dxa"/>
          </w:tcPr>
          <w:p w:rsidR="000A7673" w:rsidRPr="00D83B92" w:rsidRDefault="000A7673" w:rsidP="00C5719E">
            <w:pPr>
              <w:ind w:firstLine="0"/>
              <w:jc w:val="center"/>
            </w:pPr>
            <w:r>
              <w:rPr>
                <w:noProof/>
              </w:rPr>
              <w:drawing>
                <wp:anchor distT="0" distB="0" distL="114300" distR="114300" simplePos="0" relativeHeight="251753984"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8"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6"/>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63" w:type="dxa"/>
          </w:tcPr>
          <w:p w:rsidR="000A7673" w:rsidRDefault="000A7673" w:rsidP="00C5719E">
            <w:pPr>
              <w:pStyle w:val="-1"/>
            </w:pPr>
            <w:r w:rsidRPr="007A6ACC">
              <w:t>Добавить</w:t>
            </w:r>
          </w:p>
        </w:tc>
        <w:tc>
          <w:tcPr>
            <w:tcW w:w="6471" w:type="dxa"/>
          </w:tcPr>
          <w:p w:rsidR="000A7673" w:rsidRPr="00DE0AB2" w:rsidRDefault="000A7673" w:rsidP="00C5719E">
            <w:pPr>
              <w:pStyle w:val="-1"/>
            </w:pPr>
            <w:r w:rsidRPr="00DE0AB2">
              <w:t>Пустой блок, предназначенный для добавления блока.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5008"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9"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7"/>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Ring</w:t>
            </w:r>
          </w:p>
        </w:tc>
        <w:tc>
          <w:tcPr>
            <w:tcW w:w="6471" w:type="dxa"/>
          </w:tcPr>
          <w:p w:rsidR="000A7673" w:rsidRPr="00DE0AB2" w:rsidRDefault="000A7673" w:rsidP="00C5719E">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Длительность</w:t>
            </w:r>
            <w:r w:rsidR="00BF0122">
              <w:t xml:space="preserve"> </w:t>
            </w:r>
            <w:r w:rsidRPr="00DE0AB2">
              <w:t>проигрывания</w:t>
            </w:r>
            <w:r w:rsidR="00BF0122">
              <w:t xml:space="preserve"> </w:t>
            </w:r>
            <w:r w:rsidRPr="00DE0AB2">
              <w:t>КПВ,</w:t>
            </w:r>
            <w:r w:rsidR="00BF0122">
              <w:t xml:space="preserve"> </w:t>
            </w:r>
            <w:r w:rsidRPr="00ED2B09">
              <w:t>c</w:t>
            </w:r>
            <w:r w:rsidR="00BF0122">
              <w:t xml:space="preserve"> </w:t>
            </w:r>
            <w:r w:rsidRPr="00DE0AB2">
              <w:t>–</w:t>
            </w:r>
            <w:r w:rsidR="00BF0122">
              <w:t xml:space="preserve"> </w:t>
            </w:r>
            <w:r w:rsidRPr="00DE0AB2">
              <w:t>выбор</w:t>
            </w:r>
            <w:r w:rsidR="00BF0122">
              <w:t xml:space="preserve"> </w:t>
            </w:r>
            <w:r w:rsidRPr="00DE0AB2">
              <w:t xml:space="preserve">длительности </w:t>
            </w:r>
          </w:p>
          <w:p w:rsidR="000A7673" w:rsidRPr="00DE0AB2" w:rsidRDefault="000A7673" w:rsidP="00C5719E">
            <w:pPr>
              <w:pStyle w:val="-1"/>
            </w:pPr>
            <w:r w:rsidRPr="00DE0AB2">
              <w:t>проигрывания сигнала КПВ, либо отключено.</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 начало вызова на </w:t>
            </w:r>
            <w:r w:rsidRPr="00ED2B09">
              <w:t>IVR</w:t>
            </w:r>
            <w:r w:rsidRPr="00DE0AB2">
              <w:t>.</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Один</w:t>
            </w:r>
            <w:r w:rsidR="00BF0122">
              <w:t xml:space="preserve"> </w:t>
            </w:r>
            <w:r w:rsidRPr="00DE0AB2">
              <w:t>выход,</w:t>
            </w:r>
            <w:r w:rsidR="00BF0122">
              <w:t xml:space="preserve"> </w:t>
            </w:r>
            <w:r w:rsidRPr="00DE0AB2">
              <w:t>на</w:t>
            </w:r>
            <w:r w:rsidR="00BF0122">
              <w:t xml:space="preserve"> </w:t>
            </w:r>
            <w:r w:rsidRPr="00DE0AB2">
              <w:t>выходе</w:t>
            </w:r>
            <w:r w:rsidR="00BF0122">
              <w:t xml:space="preserve"> </w:t>
            </w:r>
            <w:r w:rsidRPr="00DE0AB2">
              <w:t>блока</w:t>
            </w:r>
            <w:r w:rsidR="00BF0122">
              <w:t xml:space="preserve"> </w:t>
            </w:r>
            <w:r w:rsidRPr="00DE0AB2">
              <w:t>доступна</w:t>
            </w:r>
            <w:r w:rsidR="00BF0122">
              <w:t xml:space="preserve"> </w:t>
            </w:r>
            <w:r w:rsidRPr="00DE0AB2">
              <w:t>информация</w:t>
            </w:r>
            <w:r w:rsidR="00BF0122">
              <w:t xml:space="preserve"> </w:t>
            </w:r>
            <w:r w:rsidRPr="00DE0AB2">
              <w:t>о параметрах входящего вызова (номер А, номер Б).</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705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0"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8"/>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Info</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(без</w:t>
            </w:r>
            <w:r w:rsidR="00BF0122">
              <w:t xml:space="preserve"> </w:t>
            </w:r>
            <w:r w:rsidRPr="00DE0AB2">
              <w:t>снятия трубки</w:t>
            </w:r>
            <w:r w:rsidR="00BF0122">
              <w:t xml:space="preserve"> </w:t>
            </w:r>
            <w:r w:rsidRPr="00DE0AB2">
              <w:t>абонентом</w:t>
            </w:r>
            <w:r w:rsidR="00BF0122">
              <w:t xml:space="preserve"> </w:t>
            </w:r>
            <w:r>
              <w:t>B</w:t>
            </w:r>
            <w:r w:rsidRPr="00DE0AB2">
              <w:t>).</w:t>
            </w:r>
            <w:r w:rsidR="00BF0122">
              <w:t xml:space="preserve"> </w:t>
            </w:r>
            <w:r w:rsidRPr="00DE0AB2">
              <w:t>То</w:t>
            </w:r>
            <w:r w:rsidR="00BF0122">
              <w:t xml:space="preserve"> </w:t>
            </w:r>
            <w:r w:rsidRPr="00DE0AB2">
              <w:t>есть</w:t>
            </w:r>
            <w:r w:rsidR="00BF0122">
              <w:t xml:space="preserve"> </w:t>
            </w:r>
            <w:r w:rsidRPr="00DE0AB2">
              <w:t>при</w:t>
            </w:r>
            <w:r w:rsidR="00BF0122">
              <w:t xml:space="preserve"> </w:t>
            </w:r>
            <w:r w:rsidRPr="00DE0AB2">
              <w:t>проигрывании</w:t>
            </w:r>
            <w:r w:rsidR="00BF0122">
              <w:t xml:space="preserve"> </w:t>
            </w:r>
            <w:r w:rsidRPr="00DE0AB2">
              <w:t>данного</w:t>
            </w:r>
            <w:r w:rsidR="00BF0122">
              <w:t xml:space="preserve"> </w:t>
            </w:r>
            <w:r w:rsidRPr="00DE0AB2">
              <w:t>блока</w:t>
            </w:r>
            <w:r w:rsidR="00BF0122">
              <w:t xml:space="preserve"> </w:t>
            </w:r>
            <w:r w:rsidRPr="00DE0AB2">
              <w:t>плата</w:t>
            </w:r>
            <w:r w:rsidR="00BF0122">
              <w:t xml:space="preserve"> </w:t>
            </w:r>
            <w:r w:rsidRPr="00DE0AB2">
              <w:t>за соединение</w:t>
            </w:r>
            <w:r w:rsidR="00BF0122">
              <w:t xml:space="preserve"> </w:t>
            </w:r>
            <w:r w:rsidRPr="00DE0AB2">
              <w:t>не</w:t>
            </w:r>
            <w:r w:rsidR="00BF0122">
              <w:t xml:space="preserve"> </w:t>
            </w:r>
            <w:r w:rsidRPr="00DE0AB2">
              <w:t>производится.</w:t>
            </w:r>
            <w:r w:rsidR="00BF0122">
              <w:t xml:space="preserve"> </w:t>
            </w:r>
            <w:r w:rsidRPr="00DE0AB2">
              <w:t>Данный</w:t>
            </w:r>
            <w:r w:rsidR="00BF0122">
              <w:t xml:space="preserve"> </w:t>
            </w:r>
            <w:r w:rsidRPr="00DE0AB2">
              <w:t>блок</w:t>
            </w:r>
            <w:r w:rsidR="00BF0122">
              <w:t xml:space="preserve"> </w:t>
            </w:r>
            <w:r w:rsidRPr="00DE0AB2">
              <w:t>может</w:t>
            </w:r>
            <w:r w:rsidR="00BF0122">
              <w:t xml:space="preserve"> </w:t>
            </w:r>
            <w:r w:rsidRPr="00DE0AB2">
              <w:t>находиться</w:t>
            </w:r>
            <w:r w:rsidR="00BF0122">
              <w:t xml:space="preserve"> </w:t>
            </w:r>
            <w:r w:rsidRPr="00DE0AB2">
              <w:t>в</w:t>
            </w:r>
            <w:r w:rsidR="00BF0122">
              <w:t xml:space="preserve"> </w:t>
            </w:r>
            <w:r w:rsidRPr="00DE0AB2">
              <w:t>сценарии после</w:t>
            </w:r>
            <w:r w:rsidR="00BF0122">
              <w:t xml:space="preserve"> </w:t>
            </w:r>
            <w:r w:rsidRPr="00DE0AB2">
              <w:t>блоков,</w:t>
            </w:r>
            <w:r w:rsidR="00BF0122">
              <w:t xml:space="preserve"> </w:t>
            </w:r>
            <w:r w:rsidRPr="00DE0AB2">
              <w:t>которые</w:t>
            </w:r>
            <w:r w:rsidR="00BF0122">
              <w:t xml:space="preserve"> </w:t>
            </w:r>
            <w:r w:rsidRPr="00DE0AB2">
              <w:t>не</w:t>
            </w:r>
            <w:r w:rsidR="00BF0122">
              <w:t xml:space="preserve"> </w:t>
            </w:r>
            <w:r w:rsidRPr="00DE0AB2">
              <w:t>меняют</w:t>
            </w:r>
            <w:r w:rsidR="00BF0122">
              <w:t xml:space="preserve"> </w:t>
            </w:r>
            <w:r w:rsidRPr="00DE0AB2">
              <w:t>состояние</w:t>
            </w:r>
            <w:r w:rsidR="00BF0122">
              <w:t xml:space="preserve"> </w:t>
            </w:r>
            <w:r w:rsidRPr="00DE0AB2">
              <w:t>вызова,</w:t>
            </w:r>
            <w:r w:rsidR="00BF0122">
              <w:t xml:space="preserve"> </w:t>
            </w:r>
            <w:r w:rsidRPr="00DE0AB2">
              <w:t>и</w:t>
            </w:r>
            <w:r w:rsidR="00BF0122">
              <w:t xml:space="preserve"> </w:t>
            </w:r>
            <w:r w:rsidRPr="00DE0AB2">
              <w:t>если</w:t>
            </w:r>
            <w:r w:rsidR="00BF0122">
              <w:t xml:space="preserve"> </w:t>
            </w:r>
            <w:r w:rsidRPr="00DE0AB2">
              <w:t>ранее</w:t>
            </w:r>
            <w:r w:rsidR="00BF0122">
              <w:t xml:space="preserve"> </w:t>
            </w:r>
            <w:r w:rsidRPr="00DE0AB2">
              <w:t>не</w:t>
            </w:r>
            <w:r w:rsidR="00BF0122">
              <w:t xml:space="preserve"> </w:t>
            </w:r>
            <w:r w:rsidRPr="00DE0AB2">
              <w:t>было перехода</w:t>
            </w:r>
            <w:r w:rsidR="00BF0122">
              <w:t xml:space="preserve"> </w:t>
            </w:r>
            <w:r w:rsidRPr="00DE0AB2">
              <w:t>в</w:t>
            </w:r>
            <w:r w:rsidR="00BF0122">
              <w:t xml:space="preserve"> </w:t>
            </w:r>
            <w:r w:rsidRPr="00DE0AB2">
              <w:t>ответное</w:t>
            </w:r>
            <w:r w:rsidR="00BF0122">
              <w:t xml:space="preserve"> </w:t>
            </w:r>
            <w:r w:rsidRPr="00DE0AB2">
              <w:t>состояние.</w:t>
            </w:r>
            <w:r w:rsidR="00BF0122">
              <w:t xml:space="preserve"> </w:t>
            </w:r>
            <w:r w:rsidRPr="00DE0AB2">
              <w:t>Блок</w:t>
            </w:r>
            <w:r w:rsidR="00BF0122">
              <w:t xml:space="preserve"> </w:t>
            </w:r>
            <w:r w:rsidRPr="00DE0AB2">
              <w:t>полезен</w:t>
            </w:r>
            <w:r w:rsidR="00BF0122">
              <w:t xml:space="preserve"> </w:t>
            </w:r>
            <w:r w:rsidRPr="00DE0AB2">
              <w:t>для</w:t>
            </w:r>
            <w:r w:rsidR="00BF0122">
              <w:t xml:space="preserve"> </w:t>
            </w:r>
            <w:r w:rsidRPr="00DE0AB2">
              <w:t>информирования вызываемого</w:t>
            </w:r>
            <w:r w:rsidR="00BF0122">
              <w:t xml:space="preserve"> </w:t>
            </w:r>
            <w:r w:rsidRPr="00DE0AB2">
              <w:t>абонента</w:t>
            </w:r>
            <w:r w:rsidR="00BF0122">
              <w:t xml:space="preserve"> </w:t>
            </w:r>
            <w:r w:rsidRPr="00DE0AB2">
              <w:t>дежурной</w:t>
            </w:r>
            <w:r w:rsidR="00BF0122">
              <w:t xml:space="preserve"> </w:t>
            </w:r>
            <w:r w:rsidRPr="00DE0AB2">
              <w:t>информацией,</w:t>
            </w:r>
            <w:r w:rsidR="00BF0122">
              <w:t xml:space="preserve"> </w:t>
            </w:r>
            <w:r w:rsidRPr="00DE0AB2">
              <w:t>пока</w:t>
            </w:r>
            <w:r w:rsidR="00BF0122">
              <w:t xml:space="preserve"> </w:t>
            </w:r>
            <w:r w:rsidRPr="00DE0AB2">
              <w:t>не</w:t>
            </w:r>
            <w:r w:rsidR="00BF0122">
              <w:t xml:space="preserve"> </w:t>
            </w:r>
            <w:r w:rsidRPr="00DE0AB2">
              <w:t>освободится ресурс, который сможет обработать вызов.</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rsidR="00BF0122">
              <w:t xml:space="preserve"> </w:t>
            </w:r>
            <w:r w:rsidRPr="00DE0AB2">
              <w:t>проигрывание</w:t>
            </w:r>
            <w:r w:rsidR="00BF0122">
              <w:t xml:space="preserve"> </w:t>
            </w:r>
            <w:r w:rsidRPr="00DE0AB2">
              <w:t>–</w:t>
            </w:r>
            <w:r w:rsidR="00BF0122">
              <w:t xml:space="preserve"> </w:t>
            </w:r>
            <w:r w:rsidRPr="00DE0AB2">
              <w:t>выбор</w:t>
            </w:r>
            <w:r w:rsidR="00BF0122">
              <w:t xml:space="preserve"> </w:t>
            </w:r>
            <w:r w:rsidRPr="00DE0AB2">
              <w:t>количества</w:t>
            </w:r>
            <w:r w:rsidR="00BF0122">
              <w:t xml:space="preserve"> </w:t>
            </w:r>
            <w:r w:rsidRPr="00DE0AB2">
              <w:t xml:space="preserve">циклов </w:t>
            </w:r>
          </w:p>
          <w:p w:rsidR="000A7673" w:rsidRPr="00DE0AB2" w:rsidRDefault="000A7673" w:rsidP="00C5719E">
            <w:pPr>
              <w:pStyle w:val="-1"/>
            </w:pPr>
            <w:r w:rsidRPr="00DE0AB2">
              <w:t>проигрывания</w:t>
            </w:r>
            <w:r w:rsidR="00BF0122">
              <w:t xml:space="preserve"> </w:t>
            </w:r>
            <w:r w:rsidRPr="00DE0AB2">
              <w:t>сообщений,</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 начиная 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 – входящий вызов в предответном 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p w:rsidR="000A7673" w:rsidRPr="00DE0AB2" w:rsidRDefault="000A7673" w:rsidP="00C5719E">
            <w:pPr>
              <w:pStyle w:val="-1"/>
            </w:pPr>
            <w:r w:rsidRPr="00DE0AB2">
              <w:t xml:space="preserve">Особенности </w:t>
            </w:r>
            <w:r>
              <w:t>:</w:t>
            </w:r>
          </w:p>
          <w:p w:rsidR="000A7673" w:rsidRPr="00DE0AB2" w:rsidRDefault="000A7673" w:rsidP="00C5719E">
            <w:pPr>
              <w:pStyle w:val="-1"/>
            </w:pPr>
            <w:r w:rsidRPr="00DE0AB2">
              <w:t xml:space="preserve">Перед блоком </w:t>
            </w:r>
            <w:r w:rsidRPr="008E1A2A">
              <w:t>Info</w:t>
            </w:r>
            <w:r w:rsidRPr="00DE0AB2">
              <w:t xml:space="preserve"> могут стоять только блоки,</w:t>
            </w:r>
            <w:r w:rsidR="00BF0122">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808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31"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9"/>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Play</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разговорном состоянии</w:t>
            </w:r>
            <w:r w:rsidR="00BF0122">
              <w:t xml:space="preserve"> </w:t>
            </w:r>
            <w:r w:rsidRPr="00DE0AB2">
              <w:t xml:space="preserve">(после ответа абонента </w:t>
            </w:r>
            <w:r>
              <w:t>B</w:t>
            </w:r>
            <w:r w:rsidRPr="00DE0AB2">
              <w:t>). Блок используется для информирования абонента 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w:t>
            </w:r>
            <w:r w:rsidR="00BF0122">
              <w:t xml:space="preserve"> </w:t>
            </w:r>
            <w:r w:rsidRPr="00DE0AB2">
              <w:t>–</w:t>
            </w:r>
            <w:r w:rsidR="00BF0122">
              <w:t xml:space="preserve"> </w:t>
            </w:r>
            <w:r w:rsidRPr="00DE0AB2">
              <w:t>выбор одного или</w:t>
            </w:r>
            <w:r w:rsidR="00BF0122">
              <w:t xml:space="preserve"> </w:t>
            </w:r>
            <w:r w:rsidRPr="00DE0AB2">
              <w:t>нескольких</w:t>
            </w:r>
            <w:r w:rsidR="00BF0122">
              <w:t xml:space="preserve"> </w:t>
            </w:r>
            <w:r w:rsidRPr="00DE0AB2">
              <w:t>голосовых</w:t>
            </w:r>
            <w:r w:rsidR="00BF0122">
              <w:t xml:space="preserve"> </w:t>
            </w:r>
            <w:r w:rsidRPr="00DE0AB2">
              <w:t>сообщений</w:t>
            </w:r>
            <w:r w:rsidR="00BF0122">
              <w:t xml:space="preserve"> </w:t>
            </w:r>
            <w:r w:rsidRPr="00DE0AB2">
              <w:t>для</w:t>
            </w:r>
            <w:r w:rsidR="00BF0122">
              <w:t xml:space="preserve"> </w:t>
            </w:r>
            <w:r w:rsidRPr="00DE0AB2">
              <w:t>проигрывания вызывающему абоненту. Циклическое</w:t>
            </w:r>
            <w:r w:rsidR="00BF0122">
              <w:t xml:space="preserve"> </w:t>
            </w:r>
            <w:r w:rsidRPr="00DE0AB2">
              <w:t>проигрывание</w:t>
            </w:r>
            <w:r w:rsidR="00BF0122">
              <w:t xml:space="preserve"> </w:t>
            </w:r>
            <w:r>
              <w:t>–</w:t>
            </w:r>
            <w:r w:rsidR="00BF0122">
              <w:t xml:space="preserve"> </w:t>
            </w:r>
            <w:r w:rsidRPr="00DE0AB2">
              <w:t>выбор</w:t>
            </w:r>
            <w:r w:rsidR="00BF0122">
              <w:t xml:space="preserve"> </w:t>
            </w:r>
            <w:r w:rsidRPr="00DE0AB2">
              <w:t>количества</w:t>
            </w:r>
            <w:r w:rsidR="00BF0122">
              <w:t xml:space="preserve"> </w:t>
            </w:r>
            <w:r w:rsidRPr="00DE0AB2">
              <w:t>циклов проигрывания.</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w:t>
            </w:r>
            <w:r w:rsidR="00BF0122">
              <w:t xml:space="preserve"> </w:t>
            </w:r>
            <w:r w:rsidRPr="00DE0AB2">
              <w:t>начиная</w:t>
            </w:r>
            <w:r w:rsidR="00BF0122">
              <w:t xml:space="preserve"> </w:t>
            </w:r>
            <w:r w:rsidRPr="00DE0AB2">
              <w:t>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или</w:t>
            </w:r>
            <w:r w:rsidR="00BF0122">
              <w:t xml:space="preserve"> </w:t>
            </w:r>
            <w:r w:rsidRPr="00DE0AB2">
              <w:t>в</w:t>
            </w:r>
            <w:r w:rsidR="00BF0122">
              <w:t xml:space="preserve"> </w:t>
            </w:r>
            <w:r w:rsidRPr="00DE0AB2">
              <w:t xml:space="preserve">разговорном </w:t>
            </w:r>
          </w:p>
          <w:p w:rsidR="000A7673" w:rsidRPr="00DE0AB2" w:rsidRDefault="000A7673" w:rsidP="00C5719E">
            <w:pPr>
              <w:pStyle w:val="-1"/>
            </w:pPr>
            <w:r w:rsidRPr="00DE0AB2">
              <w:t>состоянии.</w:t>
            </w:r>
          </w:p>
          <w:p w:rsidR="000A7673" w:rsidRPr="00DE0AB2" w:rsidRDefault="000A7673" w:rsidP="00C5719E">
            <w:pPr>
              <w:pStyle w:val="-1"/>
            </w:pPr>
            <w:r w:rsidRPr="00DE0AB2">
              <w:lastRenderedPageBreak/>
              <w:t>Выход</w:t>
            </w:r>
            <w:r w:rsidR="00BF0122">
              <w:t xml:space="preserve"> </w:t>
            </w:r>
            <w:r w:rsidRPr="00DE0AB2">
              <w:t>– завершение проигрывания выбранных файлов.</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5910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2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40"/>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IVR</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реализации</w:t>
            </w:r>
            <w:r w:rsidR="00BF0122">
              <w:t xml:space="preserve"> </w:t>
            </w:r>
            <w:r w:rsidRPr="00DE0AB2">
              <w:t>функции</w:t>
            </w:r>
            <w:r w:rsidR="00BF0122">
              <w:t xml:space="preserve"> </w:t>
            </w:r>
            <w:r w:rsidRPr="00DE0AB2">
              <w:t>интерактивного</w:t>
            </w:r>
            <w:r w:rsidR="00BF0122">
              <w:t xml:space="preserve"> </w:t>
            </w:r>
            <w:r w:rsidRPr="00DE0AB2">
              <w:t>голосового меню.</w:t>
            </w:r>
            <w:r w:rsidR="00BF0122">
              <w:t xml:space="preserve"> </w:t>
            </w:r>
            <w:r w:rsidRPr="00DE0AB2">
              <w:t>В</w:t>
            </w:r>
            <w:r w:rsidR="00BF0122">
              <w:t xml:space="preserve"> </w:t>
            </w:r>
            <w:r w:rsidRPr="00DE0AB2">
              <w:t>данном</w:t>
            </w:r>
            <w:r w:rsidR="00BF0122">
              <w:t xml:space="preserve"> </w:t>
            </w:r>
            <w:r w:rsidRPr="00DE0AB2">
              <w:t>блоке</w:t>
            </w:r>
            <w:r w:rsidR="00BF0122">
              <w:t xml:space="preserve"> </w:t>
            </w:r>
            <w:r w:rsidRPr="00DE0AB2">
              <w:t>есть</w:t>
            </w:r>
            <w:r w:rsidR="00BF0122">
              <w:t xml:space="preserve"> </w:t>
            </w:r>
            <w:r w:rsidRPr="00DE0AB2">
              <w:t>возможность</w:t>
            </w:r>
            <w:r w:rsidR="00BF0122">
              <w:t xml:space="preserve"> </w:t>
            </w:r>
            <w:r w:rsidRPr="00DE0AB2">
              <w:t>логического</w:t>
            </w:r>
            <w:r w:rsidR="00BF0122">
              <w:t xml:space="preserve"> </w:t>
            </w:r>
            <w:r w:rsidRPr="00DE0AB2">
              <w:t>выбора</w:t>
            </w:r>
            <w:r w:rsidR="00BF0122">
              <w:t xml:space="preserve"> </w:t>
            </w:r>
            <w:r w:rsidRPr="00DE0AB2">
              <w:t>пути прохождения вызова нажатием определенных комбинаций цифр, донабора номера</w:t>
            </w:r>
            <w:r w:rsidR="00BF0122">
              <w:t xml:space="preserve"> </w:t>
            </w:r>
            <w:r w:rsidRPr="00DE0AB2">
              <w:t>абонента</w:t>
            </w:r>
            <w:r w:rsidR="00BF0122">
              <w:t xml:space="preserve"> </w:t>
            </w:r>
            <w:r w:rsidRPr="00DE0AB2">
              <w:t>по</w:t>
            </w:r>
            <w:r w:rsidR="00BF0122">
              <w:t xml:space="preserve"> </w:t>
            </w:r>
            <w:r w:rsidRPr="00DE0AB2">
              <w:t>внутреннему</w:t>
            </w:r>
            <w:r w:rsidR="00BF0122">
              <w:t xml:space="preserve"> </w:t>
            </w:r>
            <w:r w:rsidRPr="00DE0AB2">
              <w:t>плану</w:t>
            </w:r>
            <w:r w:rsidR="00BF0122">
              <w:t xml:space="preserve"> </w:t>
            </w:r>
            <w:r w:rsidRPr="00DE0AB2">
              <w:t>нумерации</w:t>
            </w:r>
            <w:r w:rsidR="00BF0122">
              <w:t xml:space="preserve"> </w:t>
            </w:r>
            <w:r w:rsidRPr="00DE0AB2">
              <w:t>и</w:t>
            </w:r>
            <w:r w:rsidR="00BF0122">
              <w:t xml:space="preserve"> </w:t>
            </w:r>
            <w:r w:rsidRPr="00DE0AB2">
              <w:t>проигрывания звуковых</w:t>
            </w:r>
            <w:r w:rsidR="00BF0122">
              <w:t xml:space="preserve"> </w:t>
            </w:r>
            <w:r w:rsidRPr="00DE0AB2">
              <w:t>фалов,</w:t>
            </w:r>
            <w:r w:rsidR="00BF0122">
              <w:t xml:space="preserve"> </w:t>
            </w:r>
            <w:r w:rsidRPr="00DE0AB2">
              <w:t>системных</w:t>
            </w:r>
            <w:r w:rsidR="00BF0122">
              <w:t xml:space="preserve"> </w:t>
            </w:r>
            <w:r w:rsidRPr="00DE0AB2">
              <w:t>звуков</w:t>
            </w:r>
            <w:r w:rsidR="00BF0122">
              <w:t xml:space="preserve"> </w:t>
            </w:r>
            <w:r w:rsidRPr="00DE0AB2">
              <w:t>(КПВ,</w:t>
            </w:r>
            <w:r w:rsidR="00BF0122">
              <w:t xml:space="preserve"> </w:t>
            </w:r>
            <w:r w:rsidRPr="00DE0AB2">
              <w:t>посылка</w:t>
            </w:r>
            <w:r w:rsidR="00BF0122">
              <w:t xml:space="preserve"> </w:t>
            </w:r>
            <w:r w:rsidRPr="00DE0AB2">
              <w:t>вызова,</w:t>
            </w:r>
            <w:r w:rsidR="00BF0122">
              <w:t xml:space="preserve"> </w:t>
            </w:r>
            <w:r w:rsidRPr="00DE0AB2">
              <w:t>сигнал</w:t>
            </w:r>
            <w:r w:rsidR="00BF0122">
              <w:t xml:space="preserve"> </w:t>
            </w:r>
            <w:r w:rsidRPr="00DE0AB2">
              <w:t>занято)</w:t>
            </w:r>
            <w:r w:rsidR="00BF0122">
              <w:t xml:space="preserve"> </w:t>
            </w:r>
            <w:r w:rsidRPr="00DE0AB2">
              <w:t xml:space="preserve">и цифр </w:t>
            </w:r>
            <w:r>
              <w:t>DTMF</w:t>
            </w:r>
            <w:r w:rsidRPr="00DE0AB2">
              <w:t xml:space="preserve"> для оповещения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Тип – тип проигрываемого звукового файла.</w:t>
            </w:r>
          </w:p>
          <w:p w:rsidR="000A7673" w:rsidRPr="00DE0AB2" w:rsidRDefault="000A7673" w:rsidP="00C5719E">
            <w:pPr>
              <w:pStyle w:val="-1"/>
            </w:pPr>
            <w:r w:rsidRPr="00DE0AB2">
              <w:t>Файл – звуковой файл, загруженный на устройство.</w:t>
            </w:r>
          </w:p>
          <w:p w:rsidR="000A7673" w:rsidRPr="00DE0AB2" w:rsidRDefault="000A7673" w:rsidP="00C5719E">
            <w:pPr>
              <w:pStyle w:val="-1"/>
            </w:pPr>
            <w:r w:rsidRPr="00DE0AB2">
              <w:t>Тон</w:t>
            </w:r>
            <w:r w:rsidR="00BF0122">
              <w:t xml:space="preserve"> </w:t>
            </w:r>
            <w:r w:rsidRPr="00DE0AB2">
              <w:t>–</w:t>
            </w:r>
            <w:r w:rsidR="00BF0122">
              <w:t xml:space="preserve"> </w:t>
            </w:r>
            <w:r w:rsidRPr="00DE0AB2">
              <w:t>выбор</w:t>
            </w:r>
            <w:r w:rsidR="00BF0122">
              <w:t xml:space="preserve"> </w:t>
            </w:r>
            <w:r w:rsidRPr="00DE0AB2">
              <w:t>проигрываемого</w:t>
            </w:r>
            <w:r w:rsidR="00BF0122">
              <w:t xml:space="preserve"> </w:t>
            </w:r>
            <w:r w:rsidRPr="00DE0AB2">
              <w:t>системного</w:t>
            </w:r>
            <w:r w:rsidR="00BF0122">
              <w:t xml:space="preserve"> </w:t>
            </w:r>
            <w:r w:rsidRPr="00DE0AB2">
              <w:t>звука</w:t>
            </w:r>
            <w:r w:rsidR="00BF0122">
              <w:t xml:space="preserve"> </w:t>
            </w:r>
            <w:r w:rsidRPr="00DE0AB2">
              <w:t>(цифра</w:t>
            </w:r>
            <w:r w:rsidR="00BF0122">
              <w:t xml:space="preserve"> </w:t>
            </w:r>
            <w:r>
              <w:t>DTMF</w:t>
            </w:r>
            <w:r w:rsidRPr="00DE0AB2">
              <w:t xml:space="preserve">, </w:t>
            </w:r>
            <w:r>
              <w:t>dialtone</w:t>
            </w:r>
            <w:r w:rsidRPr="00DE0AB2">
              <w:t xml:space="preserve">, </w:t>
            </w:r>
            <w:r>
              <w:t>busy</w:t>
            </w:r>
            <w:r w:rsidRPr="00DE0AB2">
              <w:t xml:space="preserve">, </w:t>
            </w:r>
            <w:r>
              <w:t>ringback</w:t>
            </w:r>
            <w:r w:rsidRPr="00DE0AB2">
              <w:t>). Выбор</w:t>
            </w:r>
            <w:r w:rsidR="00BF0122">
              <w:t xml:space="preserve"> </w:t>
            </w:r>
            <w:r w:rsidRPr="00DE0AB2">
              <w:t>абонента</w:t>
            </w:r>
            <w:r w:rsidR="00BF0122">
              <w:t xml:space="preserve"> </w:t>
            </w:r>
            <w:r w:rsidRPr="00DE0AB2">
              <w:t>–</w:t>
            </w:r>
            <w:r w:rsidR="00BF0122">
              <w:t xml:space="preserve"> </w:t>
            </w:r>
            <w:r w:rsidRPr="00DE0AB2">
              <w:t>конфигурирование</w:t>
            </w:r>
            <w:r w:rsidR="00BF0122">
              <w:t xml:space="preserve"> </w:t>
            </w:r>
            <w:r w:rsidRPr="00DE0AB2">
              <w:t>логики</w:t>
            </w:r>
            <w:r w:rsidR="00BF0122">
              <w:t xml:space="preserve"> </w:t>
            </w:r>
            <w:r w:rsidRPr="00DE0AB2">
              <w:t>дальнейшего</w:t>
            </w:r>
            <w:r w:rsidR="00BF0122">
              <w:t xml:space="preserve"> </w:t>
            </w:r>
            <w:r w:rsidRPr="00DE0AB2">
              <w:t>прохождения</w:t>
            </w:r>
            <w:r w:rsidR="00BF0122">
              <w:t xml:space="preserve"> </w:t>
            </w:r>
            <w:r w:rsidRPr="00DE0AB2">
              <w:t>вызова.</w:t>
            </w:r>
            <w:r w:rsidR="00BF0122">
              <w:t xml:space="preserve"> </w:t>
            </w:r>
            <w:r w:rsidRPr="00DE0AB2">
              <w:t>При</w:t>
            </w:r>
            <w:r w:rsidR="00BF0122">
              <w:t xml:space="preserve"> </w:t>
            </w:r>
            <w:r w:rsidRPr="00DE0AB2">
              <w:t>нажатии</w:t>
            </w:r>
            <w:r w:rsidR="00BF0122">
              <w:t xml:space="preserve"> </w:t>
            </w:r>
            <w:r w:rsidRPr="00DE0AB2">
              <w:t>сконфигурированной комбинации</w:t>
            </w:r>
            <w:r w:rsidR="00BF0122">
              <w:t xml:space="preserve"> </w:t>
            </w:r>
            <w:r w:rsidRPr="00DE0AB2">
              <w:t>цифр</w:t>
            </w:r>
            <w:r w:rsidR="00BF0122">
              <w:t xml:space="preserve"> </w:t>
            </w:r>
            <w:r w:rsidRPr="00DE0AB2">
              <w:t>устройство</w:t>
            </w:r>
            <w:r w:rsidR="00BF0122">
              <w:t xml:space="preserve"> </w:t>
            </w:r>
            <w:r w:rsidRPr="00DE0AB2">
              <w:t>определяет</w:t>
            </w:r>
            <w:r w:rsidR="00BF0122">
              <w:t xml:space="preserve"> </w:t>
            </w:r>
            <w:r w:rsidRPr="00DE0AB2">
              <w:t>исходящую</w:t>
            </w:r>
            <w:r w:rsidR="00BF0122">
              <w:t xml:space="preserve"> </w:t>
            </w:r>
            <w:r w:rsidRPr="00DE0AB2">
              <w:t>ветку</w:t>
            </w:r>
            <w:r w:rsidR="00BF0122">
              <w:t xml:space="preserve"> </w:t>
            </w:r>
            <w:r w:rsidRPr="00DE0AB2">
              <w:t xml:space="preserve">блока </w:t>
            </w:r>
            <w:r>
              <w:t>IVR</w:t>
            </w:r>
            <w:r w:rsidRPr="00DE0AB2">
              <w:t>.</w:t>
            </w:r>
            <w:r w:rsidR="00BF0122">
              <w:t xml:space="preserve"> </w:t>
            </w:r>
            <w:r w:rsidRPr="00DE0AB2">
              <w:t>В</w:t>
            </w:r>
            <w:r w:rsidR="00BF0122">
              <w:t xml:space="preserve"> </w:t>
            </w:r>
            <w:r w:rsidRPr="00DE0AB2">
              <w:t>случае</w:t>
            </w:r>
            <w:r w:rsidR="00BF0122">
              <w:t xml:space="preserve"> </w:t>
            </w:r>
            <w:r w:rsidRPr="00DE0AB2">
              <w:t>если</w:t>
            </w:r>
            <w:r w:rsidR="00BF0122">
              <w:t xml:space="preserve"> </w:t>
            </w:r>
            <w:r w:rsidRPr="00DE0AB2">
              <w:t>абонент</w:t>
            </w:r>
            <w:r w:rsidR="00BF0122">
              <w:t xml:space="preserve"> </w:t>
            </w:r>
            <w:r w:rsidRPr="00DE0AB2">
              <w:t>ничего</w:t>
            </w:r>
            <w:r w:rsidR="00BF0122">
              <w:t xml:space="preserve"> </w:t>
            </w:r>
            <w:r w:rsidRPr="00DE0AB2">
              <w:t>не</w:t>
            </w:r>
            <w:r w:rsidR="00BF0122">
              <w:t xml:space="preserve"> </w:t>
            </w:r>
            <w:r w:rsidRPr="00DE0AB2">
              <w:t>нажал,</w:t>
            </w:r>
            <w:r w:rsidR="00BF0122">
              <w:t xml:space="preserve"> </w:t>
            </w:r>
            <w:r w:rsidRPr="00DE0AB2">
              <w:t>выбирается</w:t>
            </w:r>
            <w:r w:rsidR="00BF0122">
              <w:t xml:space="preserve"> </w:t>
            </w:r>
            <w:r w:rsidRPr="00DE0AB2">
              <w:t>ветка</w:t>
            </w:r>
            <w:r w:rsidR="00BF0122">
              <w:t xml:space="preserve"> </w:t>
            </w:r>
            <w:r w:rsidRPr="00B931A9">
              <w:t>«</w:t>
            </w:r>
            <w:r>
              <w:t>No</w:t>
            </w:r>
            <w:r w:rsidRPr="00DE0AB2">
              <w:t xml:space="preserve"> </w:t>
            </w:r>
            <w:r>
              <w:t>Match</w:t>
            </w:r>
            <w:r w:rsidRPr="00B931A9">
              <w:t>»</w:t>
            </w:r>
            <w:r w:rsidRPr="00DE0AB2">
              <w:t>. Время</w:t>
            </w:r>
            <w:r w:rsidR="00BF0122">
              <w:t xml:space="preserve"> </w:t>
            </w:r>
            <w:r w:rsidRPr="00DE0AB2">
              <w:t>ожидания</w:t>
            </w:r>
            <w:r w:rsidR="00BF0122">
              <w:t xml:space="preserve"> </w:t>
            </w:r>
            <w:r w:rsidRPr="00DE0AB2">
              <w:t>выбора</w:t>
            </w:r>
            <w:r w:rsidR="00BF0122">
              <w:t xml:space="preserve"> </w:t>
            </w:r>
            <w:r w:rsidRPr="00DE0AB2">
              <w:t>абонента,</w:t>
            </w:r>
            <w:r w:rsidR="00BF0122">
              <w:t xml:space="preserve"> </w:t>
            </w:r>
            <w:r w:rsidRPr="00DE0AB2">
              <w:t>с</w:t>
            </w:r>
            <w:r w:rsidR="00BF0122">
              <w:t xml:space="preserve"> </w:t>
            </w:r>
            <w:r w:rsidRPr="00DE0AB2">
              <w:t>–</w:t>
            </w:r>
            <w:r w:rsidR="00BF0122">
              <w:t xml:space="preserve"> </w:t>
            </w:r>
            <w:r w:rsidRPr="00DE0AB2">
              <w:t>таймер</w:t>
            </w:r>
            <w:r w:rsidR="00BF0122">
              <w:t xml:space="preserve"> </w:t>
            </w:r>
            <w:r w:rsidRPr="00DE0AB2">
              <w:t>набора дополнительного</w:t>
            </w:r>
            <w:r w:rsidR="00BF0122">
              <w:t xml:space="preserve"> </w:t>
            </w:r>
            <w:r w:rsidRPr="00DE0AB2">
              <w:t>номера,</w:t>
            </w:r>
            <w:r w:rsidR="00BF0122">
              <w:t xml:space="preserve"> </w:t>
            </w:r>
            <w:r w:rsidRPr="00DE0AB2">
              <w:t>по</w:t>
            </w:r>
            <w:r w:rsidR="00BF0122">
              <w:t xml:space="preserve"> </w:t>
            </w:r>
            <w:r w:rsidRPr="00DE0AB2">
              <w:t>истечении</w:t>
            </w:r>
            <w:r w:rsidR="00BF0122">
              <w:t xml:space="preserve"> </w:t>
            </w:r>
            <w:r w:rsidRPr="00DE0AB2">
              <w:t>данного</w:t>
            </w:r>
            <w:r w:rsidR="00BF0122">
              <w:t xml:space="preserve"> </w:t>
            </w:r>
            <w:r w:rsidRPr="00DE0AB2">
              <w:t xml:space="preserve">таймера происходит выбор исходящей ветки </w:t>
            </w:r>
            <w:r>
              <w:t>IVR</w:t>
            </w:r>
            <w:r w:rsidRPr="00DE0AB2">
              <w:t>. Разрешить</w:t>
            </w:r>
            <w:r w:rsidR="00BF0122">
              <w:t xml:space="preserve"> </w:t>
            </w:r>
            <w:r w:rsidRPr="00DE0AB2">
              <w:t>донабор</w:t>
            </w:r>
            <w:r w:rsidR="00BF0122">
              <w:t xml:space="preserve"> </w:t>
            </w:r>
            <w:r w:rsidRPr="00DE0AB2">
              <w:t>–</w:t>
            </w:r>
            <w:r w:rsidR="00BF0122">
              <w:t xml:space="preserve"> </w:t>
            </w:r>
            <w:r w:rsidRPr="00DE0AB2">
              <w:t>при</w:t>
            </w:r>
            <w:r w:rsidR="00BF0122">
              <w:t xml:space="preserve"> </w:t>
            </w:r>
            <w:r w:rsidRPr="00DE0AB2">
              <w:t>установленном</w:t>
            </w:r>
            <w:r w:rsidR="00BF0122">
              <w:t xml:space="preserve"> </w:t>
            </w:r>
            <w:r w:rsidRPr="00DE0AB2">
              <w:t>флаге</w:t>
            </w:r>
            <w:r w:rsidR="00BF0122">
              <w:t xml:space="preserve"> </w:t>
            </w:r>
            <w:r w:rsidRPr="00DE0AB2">
              <w:t>разрешается донабор</w:t>
            </w:r>
            <w:r w:rsidR="00BF0122">
              <w:t xml:space="preserve"> </w:t>
            </w:r>
            <w:r w:rsidRPr="00DE0AB2">
              <w:t>номера,</w:t>
            </w:r>
            <w:r w:rsidR="00BF0122">
              <w:t xml:space="preserve"> </w:t>
            </w:r>
            <w:r w:rsidRPr="00DE0AB2">
              <w:t>после</w:t>
            </w:r>
            <w:r w:rsidR="00BF0122">
              <w:t xml:space="preserve"> </w:t>
            </w:r>
            <w:r w:rsidRPr="00DE0AB2">
              <w:t>набора</w:t>
            </w:r>
            <w:r w:rsidR="00BF0122">
              <w:t xml:space="preserve"> </w:t>
            </w:r>
            <w:r w:rsidRPr="00DE0AB2">
              <w:t>которого</w:t>
            </w:r>
            <w:r w:rsidR="00BF0122">
              <w:t xml:space="preserve"> </w:t>
            </w:r>
            <w:r w:rsidRPr="00DE0AB2">
              <w:t>будет</w:t>
            </w:r>
            <w:r w:rsidR="00BF0122">
              <w:t xml:space="preserve"> </w:t>
            </w:r>
            <w:r w:rsidRPr="00DE0AB2">
              <w:t>произведена маршрутизация</w:t>
            </w:r>
            <w:r w:rsidR="00BF0122">
              <w:t xml:space="preserve"> </w:t>
            </w:r>
            <w:r w:rsidRPr="00DE0AB2">
              <w:t>по</w:t>
            </w:r>
            <w:r w:rsidR="00BF0122">
              <w:t xml:space="preserve"> </w:t>
            </w:r>
            <w:r w:rsidRPr="00DE0AB2">
              <w:t>плану</w:t>
            </w:r>
            <w:r w:rsidR="00BF0122">
              <w:t xml:space="preserve"> </w:t>
            </w:r>
            <w:r w:rsidRPr="00DE0AB2">
              <w:t>нумерации</w:t>
            </w:r>
            <w:r w:rsidR="00BF0122">
              <w:t xml:space="preserve"> </w:t>
            </w:r>
            <w:r w:rsidRPr="00DE0AB2">
              <w:t>устройства,</w:t>
            </w:r>
            <w:r w:rsidR="00BF0122">
              <w:t xml:space="preserve"> </w:t>
            </w:r>
            <w:r w:rsidRPr="00DE0AB2">
              <w:t>например,</w:t>
            </w:r>
            <w:r w:rsidR="00BF0122">
              <w:t xml:space="preserve"> </w:t>
            </w:r>
            <w:r w:rsidRPr="00DE0AB2">
              <w:t>можно совершить набор внутреннего абонента. Категория</w:t>
            </w:r>
            <w:r w:rsidR="00BF0122">
              <w:t xml:space="preserve"> </w:t>
            </w:r>
            <w:r w:rsidRPr="00DE0AB2">
              <w:t>доступа</w:t>
            </w:r>
            <w:r w:rsidR="00BF0122">
              <w:t xml:space="preserve"> </w:t>
            </w:r>
            <w:r w:rsidRPr="00DE0AB2">
              <w:t>–</w:t>
            </w:r>
            <w:r w:rsidR="00BF0122">
              <w:t xml:space="preserve"> </w:t>
            </w:r>
            <w:r w:rsidRPr="00DE0AB2">
              <w:t>выбор</w:t>
            </w:r>
            <w:r w:rsidR="00BF0122">
              <w:t xml:space="preserve"> </w:t>
            </w:r>
            <w:r w:rsidRPr="00DE0AB2">
              <w:t>категории</w:t>
            </w:r>
            <w:r w:rsidR="00BF0122">
              <w:t xml:space="preserve"> </w:t>
            </w:r>
            <w:r w:rsidRPr="00DE0AB2">
              <w:t>доступа.</w:t>
            </w:r>
            <w:r w:rsidR="00BF0122">
              <w:t xml:space="preserve"> </w:t>
            </w:r>
            <w:r w:rsidRPr="00DE0AB2">
              <w:t>При</w:t>
            </w:r>
            <w:r w:rsidR="00BF0122">
              <w:t xml:space="preserve"> </w:t>
            </w:r>
            <w:r w:rsidRPr="00DE0AB2">
              <w:t>помощи категории</w:t>
            </w:r>
            <w:r w:rsidR="00BF0122">
              <w:t xml:space="preserve"> </w:t>
            </w:r>
            <w:r w:rsidRPr="00DE0AB2">
              <w:t>доступа</w:t>
            </w:r>
            <w:r w:rsidR="00BF0122">
              <w:t xml:space="preserve"> </w:t>
            </w:r>
            <w:r w:rsidRPr="00DE0AB2">
              <w:t>можно</w:t>
            </w:r>
            <w:r w:rsidR="00BF0122">
              <w:t xml:space="preserve"> </w:t>
            </w:r>
            <w:r w:rsidRPr="00DE0AB2">
              <w:t>сделать</w:t>
            </w:r>
            <w:r w:rsidR="00BF0122">
              <w:t xml:space="preserve"> </w:t>
            </w:r>
            <w:r w:rsidRPr="00DE0AB2">
              <w:t>ограничение</w:t>
            </w:r>
            <w:r w:rsidR="00BF0122">
              <w:t xml:space="preserve"> </w:t>
            </w:r>
            <w:r w:rsidRPr="00DE0AB2">
              <w:t>вызова</w:t>
            </w:r>
            <w:r w:rsidR="00BF0122">
              <w:t xml:space="preserve"> </w:t>
            </w:r>
            <w:r w:rsidRPr="00DE0AB2">
              <w:t>на</w:t>
            </w:r>
            <w:r w:rsidR="00BF0122">
              <w:t xml:space="preserve"> </w:t>
            </w:r>
            <w:r w:rsidRPr="00DE0AB2">
              <w:t xml:space="preserve">номер, который был набран абонентом в блоке </w:t>
            </w:r>
            <w:r>
              <w:t>IVR</w:t>
            </w:r>
            <w:r w:rsidRPr="00DE0AB2">
              <w:t>. Количество</w:t>
            </w:r>
            <w:r w:rsidR="00BF0122">
              <w:t xml:space="preserve"> </w:t>
            </w:r>
            <w:r w:rsidRPr="00DE0AB2">
              <w:t>цифр</w:t>
            </w:r>
            <w:r w:rsidR="00BF0122">
              <w:t xml:space="preserve"> </w:t>
            </w:r>
            <w:r w:rsidRPr="00DE0AB2">
              <w:t>для</w:t>
            </w:r>
            <w:r w:rsidR="00BF0122">
              <w:t xml:space="preserve"> </w:t>
            </w:r>
            <w:r w:rsidRPr="00DE0AB2">
              <w:t>донабора</w:t>
            </w:r>
            <w:r w:rsidR="00BF0122">
              <w:t xml:space="preserve"> </w:t>
            </w:r>
            <w:r w:rsidRPr="00DE0AB2">
              <w:t>–</w:t>
            </w:r>
            <w:r w:rsidR="00BF0122">
              <w:t xml:space="preserve"> </w:t>
            </w:r>
            <w:r w:rsidRPr="00DE0AB2">
              <w:t>максимальное</w:t>
            </w:r>
            <w:r w:rsidR="00BF0122">
              <w:t xml:space="preserve"> </w:t>
            </w:r>
            <w:r w:rsidRPr="00DE0AB2">
              <w:t>количество</w:t>
            </w:r>
            <w:r w:rsidR="00BF0122">
              <w:t xml:space="preserve"> </w:t>
            </w:r>
            <w:r w:rsidRPr="00DE0AB2">
              <w:t>цифр номера, которое можно набрать при помощи донабора номера. Межцифровой</w:t>
            </w:r>
            <w:r w:rsidR="00BF0122">
              <w:t xml:space="preserve"> </w:t>
            </w:r>
            <w:r w:rsidRPr="00DE0AB2">
              <w:t>интервал,</w:t>
            </w:r>
            <w:r w:rsidR="00BF0122">
              <w:t xml:space="preserve"> </w:t>
            </w:r>
            <w:r w:rsidRPr="00DE0AB2">
              <w:t>с</w:t>
            </w:r>
            <w:r w:rsidR="00BF0122">
              <w:t xml:space="preserve"> </w:t>
            </w:r>
            <w:r w:rsidRPr="00DE0AB2">
              <w:t>–</w:t>
            </w:r>
            <w:r w:rsidR="00BF0122">
              <w:t xml:space="preserve"> </w:t>
            </w:r>
            <w:r w:rsidRPr="00DE0AB2">
              <w:t>значение</w:t>
            </w:r>
            <w:r w:rsidR="00BF0122">
              <w:t xml:space="preserve"> </w:t>
            </w:r>
            <w:r w:rsidRPr="00DE0AB2">
              <w:t>межцифрового</w:t>
            </w:r>
            <w:r w:rsidR="00BF0122">
              <w:t xml:space="preserve"> </w:t>
            </w:r>
            <w:r w:rsidRPr="00DE0AB2">
              <w:t>интервала</w:t>
            </w:r>
            <w:r w:rsidR="00BF0122">
              <w:t xml:space="preserve"> </w:t>
            </w:r>
            <w:r w:rsidRPr="00DE0AB2">
              <w:t xml:space="preserve">донабираемого номера. </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количество</w:t>
            </w:r>
            <w:r w:rsidR="00BF0122">
              <w:t xml:space="preserve"> </w:t>
            </w:r>
            <w:r w:rsidRPr="00DE0AB2">
              <w:t>выходов</w:t>
            </w:r>
            <w:r w:rsidR="00BF0122">
              <w:t xml:space="preserve"> </w:t>
            </w:r>
            <w:r w:rsidRPr="00DE0AB2">
              <w:t>конфигурируется,</w:t>
            </w:r>
            <w:r w:rsidR="00BF0122">
              <w:t xml:space="preserve"> </w:t>
            </w:r>
            <w:r w:rsidRPr="00DE0AB2">
              <w:t>также</w:t>
            </w:r>
            <w:r w:rsidR="00BF0122">
              <w:t xml:space="preserve"> </w:t>
            </w:r>
            <w:r w:rsidRPr="00DE0AB2">
              <w:t>выходом может быть донабор номера абонента.</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Если на входе в блок вызов находится в предответном состоянии, то блок</w:t>
            </w:r>
            <w:r w:rsidR="00BF0122">
              <w:t xml:space="preserve"> </w:t>
            </w:r>
            <w:r w:rsidRPr="00DE0AB2">
              <w:t>автоматически</w:t>
            </w:r>
            <w:r w:rsidR="00BF0122">
              <w:t xml:space="preserve"> </w:t>
            </w:r>
            <w:r w:rsidRPr="00DE0AB2">
              <w:t>переводит</w:t>
            </w:r>
            <w:r w:rsidR="00BF0122">
              <w:t xml:space="preserve"> </w:t>
            </w:r>
            <w:r w:rsidRPr="00DE0AB2">
              <w:t>его</w:t>
            </w:r>
            <w:r w:rsidR="00BF0122">
              <w:t xml:space="preserve"> </w:t>
            </w:r>
            <w:r w:rsidRPr="00DE0AB2">
              <w:t>в</w:t>
            </w:r>
            <w:r w:rsidR="00BF0122">
              <w:t xml:space="preserve"> </w:t>
            </w:r>
            <w:r w:rsidRPr="00DE0AB2">
              <w:t>активное</w:t>
            </w:r>
            <w:r w:rsidR="00BF0122">
              <w:t xml:space="preserve"> </w:t>
            </w:r>
            <w:r w:rsidRPr="00DE0AB2">
              <w:t>состояние</w:t>
            </w:r>
            <w:r w:rsidR="00BF0122">
              <w:t xml:space="preserve"> </w:t>
            </w:r>
            <w:r w:rsidRPr="00DE0AB2">
              <w:t>(посылает ответ</w:t>
            </w:r>
            <w:r w:rsidR="00BF0122">
              <w:t xml:space="preserve"> </w:t>
            </w:r>
            <w:r w:rsidRPr="00DE0AB2">
              <w:t>вызывающему</w:t>
            </w:r>
            <w:r w:rsidR="00BF0122">
              <w:t xml:space="preserve"> </w:t>
            </w:r>
            <w:r w:rsidRPr="00DE0AB2">
              <w:t>абоненту),</w:t>
            </w:r>
            <w:r w:rsidR="00BF0122">
              <w:t xml:space="preserve"> </w:t>
            </w:r>
            <w:r w:rsidRPr="00DE0AB2">
              <w:t>после</w:t>
            </w:r>
            <w:r w:rsidR="00BF0122">
              <w:t xml:space="preserve"> </w:t>
            </w:r>
            <w:r w:rsidRPr="00DE0AB2">
              <w:t>чего</w:t>
            </w:r>
            <w:r w:rsidR="00BF0122">
              <w:t xml:space="preserve"> </w:t>
            </w:r>
            <w:r w:rsidRPr="00DE0AB2">
              <w:t>осуществляется дальнейшее выполнение логики блока.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012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2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1"/>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Dial</w:t>
            </w:r>
          </w:p>
        </w:tc>
        <w:tc>
          <w:tcPr>
            <w:tcW w:w="6471" w:type="dxa"/>
          </w:tcPr>
          <w:p w:rsidR="000A7673" w:rsidRPr="00DE0AB2" w:rsidRDefault="000A7673" w:rsidP="00C5719E">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заданный номер.</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 – выхода из блока нет, это конечный блок сценария.</w:t>
            </w:r>
          </w:p>
          <w:p w:rsidR="000A7673" w:rsidRPr="004B54D4" w:rsidRDefault="000A7673" w:rsidP="00C5719E">
            <w:pPr>
              <w:pStyle w:val="-1"/>
            </w:pPr>
            <w:r>
              <w:t>Особенности:</w:t>
            </w:r>
          </w:p>
          <w:p w:rsidR="000A7673" w:rsidRPr="008E1A2A" w:rsidRDefault="000A7673" w:rsidP="00C5719E">
            <w:pPr>
              <w:pStyle w:val="-1"/>
            </w:pPr>
            <w:r>
              <w:t>Заканчивает веку сценария.</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6032" behindDoc="0" locked="0" layoutInCell="1" allowOverlap="1">
                  <wp:simplePos x="0" y="0"/>
                  <wp:positionH relativeFrom="column">
                    <wp:posOffset>18072</wp:posOffset>
                  </wp:positionH>
                  <wp:positionV relativeFrom="paragraph">
                    <wp:posOffset>-2094</wp:posOffset>
                  </wp:positionV>
                  <wp:extent cx="1010679" cy="436606"/>
                  <wp:effectExtent l="19050" t="0" r="0" b="0"/>
                  <wp:wrapSquare wrapText="bothSides"/>
                  <wp:docPr id="226"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2"/>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Time</w:t>
            </w:r>
          </w:p>
        </w:tc>
        <w:tc>
          <w:tcPr>
            <w:tcW w:w="6471" w:type="dxa"/>
          </w:tcPr>
          <w:p w:rsidR="000A7673" w:rsidRPr="00DE0AB2" w:rsidRDefault="000A7673" w:rsidP="00C5719E">
            <w:pPr>
              <w:pStyle w:val="-1"/>
            </w:pPr>
            <w:r w:rsidRPr="00DE0AB2">
              <w:t>Блок,</w:t>
            </w:r>
            <w:r w:rsidR="00BF0122">
              <w:t xml:space="preserve"> </w:t>
            </w:r>
            <w:r w:rsidRPr="00DE0AB2">
              <w:t>необходимый для выбора логики прохождения вызова в соответствии с текущем временем и днем недели.</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Время – выбор шаблона времени и дня недели. Время задается в 24</w:t>
            </w:r>
            <w:r>
              <w:t>–</w:t>
            </w:r>
            <w:r w:rsidRPr="00DE0AB2">
              <w:t>часовом формате.</w:t>
            </w:r>
          </w:p>
          <w:p w:rsidR="000A7673" w:rsidRPr="00DE0AB2" w:rsidRDefault="000A7673" w:rsidP="00C5719E">
            <w:pPr>
              <w:pStyle w:val="-1"/>
            </w:pPr>
            <w:r w:rsidRPr="00DE0AB2">
              <w:lastRenderedPageBreak/>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 имеет 2 выхода, первый</w:t>
            </w:r>
            <w:r w:rsidR="00BF0122">
              <w:t xml:space="preserve"> </w:t>
            </w:r>
            <w:r w:rsidRPr="00DE0AB2">
              <w:t>–</w:t>
            </w:r>
            <w:r w:rsidR="00BF0122">
              <w:t xml:space="preserve"> </w:t>
            </w:r>
            <w:r w:rsidRPr="00DE0AB2">
              <w:t>при совпадении времени с заданным</w:t>
            </w:r>
            <w:r w:rsidR="00BF0122">
              <w:t xml:space="preserve"> </w:t>
            </w:r>
            <w:r w:rsidRPr="00DE0AB2">
              <w:t>образцом</w:t>
            </w:r>
            <w:r w:rsidR="00BF0122">
              <w:t xml:space="preserve"> </w:t>
            </w:r>
            <w:r w:rsidRPr="00DE0AB2">
              <w:t>(выход</w:t>
            </w:r>
            <w:r w:rsidR="00BF0122">
              <w:t xml:space="preserve"> </w:t>
            </w:r>
            <w:r w:rsidRPr="00DE0AB2">
              <w:t>«</w:t>
            </w:r>
            <w:r>
              <w:t>yes</w:t>
            </w:r>
            <w:r w:rsidRPr="00DE0AB2">
              <w:t>»),</w:t>
            </w:r>
            <w:r w:rsidR="00BF0122">
              <w:t xml:space="preserve"> </w:t>
            </w:r>
            <w:r w:rsidRPr="00DE0AB2">
              <w:t>второй</w:t>
            </w:r>
            <w:r w:rsidR="00BF0122">
              <w:t xml:space="preserve"> </w:t>
            </w:r>
            <w:r w:rsidRPr="00DE0AB2">
              <w:t>–</w:t>
            </w:r>
            <w:r w:rsidR="00BF0122">
              <w:t xml:space="preserve"> </w:t>
            </w:r>
            <w:r w:rsidRPr="00DE0AB2">
              <w:t>при</w:t>
            </w:r>
            <w:r w:rsidR="00BF0122">
              <w:t xml:space="preserve"> </w:t>
            </w:r>
            <w:r w:rsidRPr="00DE0AB2">
              <w:t>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61152" behindDoc="0" locked="0" layoutInCell="1" allowOverlap="1">
                  <wp:simplePos x="0" y="0"/>
                  <wp:positionH relativeFrom="column">
                    <wp:posOffset>18072</wp:posOffset>
                  </wp:positionH>
                  <wp:positionV relativeFrom="paragraph">
                    <wp:posOffset>2128</wp:posOffset>
                  </wp:positionV>
                  <wp:extent cx="1010679" cy="411892"/>
                  <wp:effectExtent l="19050" t="0" r="0" b="0"/>
                  <wp:wrapSquare wrapText="bothSides"/>
                  <wp:docPr id="227"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3"/>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Numbers</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 с номером вызывающего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шаблон номера вызывающего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вызывающего абонента с заданным шаблоном (выход «</w:t>
            </w:r>
            <w:r>
              <w:t>yes</w:t>
            </w:r>
            <w:r w:rsidRPr="00DE0AB2">
              <w:t>»), второй – при 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2176" behindDoc="0" locked="0" layoutInCell="1" allowOverlap="1">
                  <wp:simplePos x="0" y="0"/>
                  <wp:positionH relativeFrom="column">
                    <wp:posOffset>18072</wp:posOffset>
                  </wp:positionH>
                  <wp:positionV relativeFrom="paragraph">
                    <wp:posOffset>-704</wp:posOffset>
                  </wp:positionV>
                  <wp:extent cx="993569" cy="428368"/>
                  <wp:effectExtent l="19050" t="0" r="0" b="0"/>
                  <wp:wrapSquare wrapText="bothSides"/>
                  <wp:docPr id="228"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4"/>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Digitmap</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w:t>
            </w:r>
            <w:r w:rsidR="00BF0122">
              <w:t xml:space="preserve"> </w:t>
            </w:r>
            <w:r w:rsidRPr="00DE0AB2">
              <w:t>с</w:t>
            </w:r>
            <w:r w:rsidR="00BF0122">
              <w:t xml:space="preserve"> </w:t>
            </w:r>
            <w:r w:rsidRPr="00DE0AB2">
              <w:t>номером</w:t>
            </w:r>
            <w:r w:rsidR="00BF0122">
              <w:t xml:space="preserve"> </w:t>
            </w:r>
            <w:r w:rsidRPr="00DE0AB2">
              <w:t>вызываемого</w:t>
            </w:r>
            <w:r w:rsidR="00BF0122">
              <w:t xml:space="preserve"> </w:t>
            </w:r>
            <w:r w:rsidRPr="00DE0AB2">
              <w:t>абонента.</w:t>
            </w:r>
            <w:r w:rsidR="00BF0122">
              <w:t xml:space="preserve"> </w:t>
            </w:r>
            <w:r w:rsidRPr="00DE0AB2">
              <w:t>Номер</w:t>
            </w:r>
            <w:r w:rsidR="00BF0122">
              <w:t xml:space="preserve"> </w:t>
            </w:r>
            <w:r w:rsidRPr="00DE0AB2">
              <w:t xml:space="preserve">вызываемого абонента проверяется на этапе входа в блок </w:t>
            </w:r>
            <w:r>
              <w:t>digitmap</w:t>
            </w:r>
            <w:r w:rsidRPr="00DE0AB2">
              <w:t>.</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 шаблон номера вызываемого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вызываемого</w:t>
            </w:r>
            <w:r w:rsidR="00BF0122">
              <w:t xml:space="preserve"> </w:t>
            </w:r>
            <w:r w:rsidRPr="00DE0AB2">
              <w:t>абонента с заданным шаблоном</w:t>
            </w:r>
            <w:r w:rsidR="00BF0122">
              <w:t xml:space="preserve"> </w:t>
            </w:r>
            <w:r w:rsidRPr="00DE0AB2">
              <w:t>(выход «</w:t>
            </w:r>
            <w:r>
              <w:t>yes</w:t>
            </w:r>
            <w:r w:rsidRPr="00DE0AB2">
              <w:t>»), второй – при несовпадении (выход «</w:t>
            </w:r>
            <w:r>
              <w:t>no</w:t>
            </w:r>
            <w:r w:rsidRPr="00DE0AB2">
              <w:t>»).</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3200" behindDoc="0" locked="0" layoutInCell="1" allowOverlap="1">
                  <wp:simplePos x="0" y="0"/>
                  <wp:positionH relativeFrom="column">
                    <wp:posOffset>18072</wp:posOffset>
                  </wp:positionH>
                  <wp:positionV relativeFrom="paragraph">
                    <wp:posOffset>-1047</wp:posOffset>
                  </wp:positionV>
                  <wp:extent cx="1010679" cy="411892"/>
                  <wp:effectExtent l="19050" t="0" r="0" b="0"/>
                  <wp:wrapSquare wrapText="bothSides"/>
                  <wp:docPr id="229"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5"/>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Goto</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перевода</w:t>
            </w:r>
            <w:r w:rsidR="00BF0122">
              <w:t xml:space="preserve"> </w:t>
            </w:r>
            <w:r w:rsidRPr="00DE0AB2">
              <w:t>вызова</w:t>
            </w:r>
            <w:r w:rsidR="00BF0122">
              <w:t xml:space="preserve"> </w:t>
            </w:r>
            <w:r w:rsidRPr="00DE0AB2">
              <w:t>на</w:t>
            </w:r>
            <w:r w:rsidR="00BF0122">
              <w:t xml:space="preserve"> </w:t>
            </w:r>
            <w:r w:rsidRPr="00DE0AB2">
              <w:t>другой</w:t>
            </w:r>
            <w:r w:rsidR="00BF0122">
              <w:t xml:space="preserve"> </w:t>
            </w:r>
            <w:r w:rsidRPr="00DE0AB2">
              <w:t>произвольный</w:t>
            </w:r>
            <w:r w:rsidR="00BF0122">
              <w:t xml:space="preserve"> </w:t>
            </w:r>
            <w:r w:rsidRPr="00DE0AB2">
              <w:t xml:space="preserve">блок сценария. </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Выбрать</w:t>
            </w:r>
            <w:r w:rsidR="00BF0122">
              <w:t xml:space="preserve"> </w:t>
            </w:r>
            <w:r w:rsidRPr="00DE0AB2">
              <w:t>блок</w:t>
            </w:r>
            <w:r w:rsidR="00BF0122">
              <w:t xml:space="preserve"> </w:t>
            </w:r>
            <w:r w:rsidRPr="00DE0AB2">
              <w:t>на</w:t>
            </w:r>
            <w:r w:rsidR="00BF0122">
              <w:t xml:space="preserve"> </w:t>
            </w:r>
            <w:r w:rsidRPr="00DE0AB2">
              <w:t>схеме</w:t>
            </w:r>
            <w:r w:rsidR="00BF0122">
              <w:t xml:space="preserve"> </w:t>
            </w:r>
            <w:r w:rsidRPr="00DE0AB2">
              <w:t>–</w:t>
            </w:r>
            <w:r w:rsidR="00BF0122">
              <w:t xml:space="preserve"> </w:t>
            </w:r>
            <w:r w:rsidRPr="00DE0AB2">
              <w:t>после</w:t>
            </w:r>
            <w:r w:rsidR="00BF0122">
              <w:t xml:space="preserve"> </w:t>
            </w:r>
            <w:r w:rsidRPr="00DE0AB2">
              <w:t>нажатия</w:t>
            </w:r>
            <w:r w:rsidR="00BF0122">
              <w:t xml:space="preserve"> </w:t>
            </w:r>
            <w:r w:rsidRPr="00DE0AB2">
              <w:t>на</w:t>
            </w:r>
            <w:r w:rsidR="00BF0122">
              <w:t xml:space="preserve"> </w:t>
            </w:r>
            <w:r w:rsidRPr="00DE0AB2">
              <w:t>данную</w:t>
            </w:r>
            <w:r w:rsidR="00BF0122">
              <w:t xml:space="preserve"> </w:t>
            </w:r>
            <w:r w:rsidRPr="00DE0AB2">
              <w:t>кнопку</w:t>
            </w:r>
            <w:r w:rsidR="00BF0122">
              <w:t xml:space="preserve"> </w:t>
            </w:r>
            <w:r w:rsidRPr="00DE0AB2">
              <w:t>можно выбрать блок на схеме, на который будет производиться перевод. Максимальное</w:t>
            </w:r>
            <w:r w:rsidR="00BF0122">
              <w:t xml:space="preserve"> </w:t>
            </w:r>
            <w:r w:rsidRPr="00DE0AB2">
              <w:t>количество</w:t>
            </w:r>
            <w:r w:rsidR="00BF0122">
              <w:t xml:space="preserve"> </w:t>
            </w:r>
            <w:r w:rsidRPr="00DE0AB2">
              <w:t>срабатываний</w:t>
            </w:r>
            <w:r w:rsidR="00BF0122">
              <w:t xml:space="preserve"> </w:t>
            </w:r>
            <w:r w:rsidRPr="00DE0AB2">
              <w:t>–</w:t>
            </w:r>
            <w:r w:rsidR="00BF0122">
              <w:t xml:space="preserve"> </w:t>
            </w:r>
            <w:r w:rsidRPr="00DE0AB2">
              <w:t>выбор</w:t>
            </w:r>
            <w:r w:rsidR="00BF0122">
              <w:t xml:space="preserve"> </w:t>
            </w:r>
            <w:r w:rsidRPr="00DE0AB2">
              <w:t>количества циклов</w:t>
            </w:r>
            <w:r w:rsidR="00BF0122">
              <w:t xml:space="preserve"> </w:t>
            </w:r>
            <w:r w:rsidRPr="00DE0AB2">
              <w:t>прохождения</w:t>
            </w:r>
            <w:r w:rsidR="00BF0122">
              <w:t xml:space="preserve"> </w:t>
            </w:r>
            <w:r w:rsidRPr="00DE0AB2">
              <w:t>звонка</w:t>
            </w:r>
            <w:r w:rsidR="00BF0122">
              <w:t xml:space="preserve"> </w:t>
            </w:r>
            <w:r w:rsidRPr="00DE0AB2">
              <w:t>через</w:t>
            </w:r>
            <w:r w:rsidR="00BF0122">
              <w:t xml:space="preserve"> </w:t>
            </w:r>
            <w:r w:rsidRPr="00DE0AB2">
              <w:t>данный</w:t>
            </w:r>
            <w:r w:rsidR="00BF0122">
              <w:t xml:space="preserve"> </w:t>
            </w:r>
            <w:r w:rsidRPr="00DE0AB2">
              <w:t>блок</w:t>
            </w:r>
            <w:r w:rsidR="00BF0122">
              <w:t xml:space="preserve"> </w:t>
            </w:r>
            <w:r w:rsidRPr="00DE0AB2">
              <w:t>для</w:t>
            </w:r>
            <w:r w:rsidR="00BF0122">
              <w:t xml:space="preserve"> </w:t>
            </w:r>
            <w:r w:rsidRPr="00DE0AB2">
              <w:t>защиты</w:t>
            </w:r>
            <w:r w:rsidR="00BF0122">
              <w:t xml:space="preserve"> </w:t>
            </w:r>
            <w:r w:rsidRPr="00DE0AB2">
              <w:t>от зацикливания вызова.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 – один выход в блок, на который осуществляется перевод.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4224"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30"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6"/>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REC</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начала</w:t>
            </w:r>
            <w:r w:rsidR="00BF0122">
              <w:t xml:space="preserve"> </w:t>
            </w:r>
            <w:r w:rsidRPr="00DE0AB2">
              <w:t>записи</w:t>
            </w:r>
            <w:r w:rsidR="00BF0122">
              <w:t xml:space="preserve"> </w:t>
            </w:r>
            <w:r w:rsidRPr="00DE0AB2">
              <w:t>разговора,</w:t>
            </w:r>
            <w:r w:rsidR="00BF0122">
              <w:t xml:space="preserve"> </w:t>
            </w:r>
            <w:r w:rsidRPr="00DE0AB2">
              <w:t>с</w:t>
            </w:r>
            <w:r w:rsidR="00BF0122">
              <w:t xml:space="preserve"> </w:t>
            </w:r>
            <w:r w:rsidRPr="00DE0AB2">
              <w:t>момента</w:t>
            </w:r>
            <w:r w:rsidR="00BF0122">
              <w:t xml:space="preserve"> </w:t>
            </w:r>
            <w:r w:rsidRPr="00DE0AB2">
              <w:t>прохождения логики вызова через блок разговор абонентов записывается в файл.</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w:t>
            </w:r>
            <w:r>
              <w:t>–</w:t>
            </w:r>
            <w:r w:rsidRPr="00DE0AB2">
              <w:t xml:space="preserve"> входящий вызов в 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lastRenderedPageBreak/>
              <w:t>Блок</w:t>
            </w:r>
            <w:r w:rsidR="00BF0122">
              <w:t xml:space="preserve"> </w:t>
            </w:r>
            <w:r w:rsidRPr="00DE0AB2">
              <w:t>не</w:t>
            </w:r>
            <w:r w:rsidR="00BF0122">
              <w:t xml:space="preserve"> </w:t>
            </w:r>
            <w:r w:rsidRPr="00DE0AB2">
              <w:t>меняет</w:t>
            </w:r>
            <w:r w:rsidR="00BF0122">
              <w:t xml:space="preserve"> </w:t>
            </w:r>
            <w:r w:rsidRPr="00DE0AB2">
              <w:t>состояния</w:t>
            </w:r>
            <w:r w:rsidR="00BF0122">
              <w:t xml:space="preserve"> </w:t>
            </w:r>
            <w:r w:rsidRPr="00DE0AB2">
              <w:t>вызова.</w:t>
            </w:r>
            <w:r w:rsidR="00BF0122">
              <w:t xml:space="preserve"> </w:t>
            </w:r>
            <w:r w:rsidRPr="00DE0AB2">
              <w:t>Запись</w:t>
            </w:r>
            <w:r w:rsidR="00BF0122">
              <w:t xml:space="preserve"> </w:t>
            </w:r>
            <w:r w:rsidRPr="00DE0AB2">
              <w:t>разговора</w:t>
            </w:r>
            <w:r w:rsidR="00BF0122">
              <w:t xml:space="preserve"> </w:t>
            </w:r>
            <w:r w:rsidRPr="00DE0AB2">
              <w:t xml:space="preserve">прекращается </w:t>
            </w:r>
          </w:p>
          <w:p w:rsidR="000A7673" w:rsidRPr="00DE0AB2" w:rsidRDefault="000A7673" w:rsidP="00C5719E">
            <w:pPr>
              <w:pStyle w:val="-1"/>
            </w:pPr>
            <w:r w:rsidRPr="00DE0AB2">
              <w:t>только после разъединения.</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65248"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31"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7"/>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Default="000A7673" w:rsidP="00C5719E">
            <w:pPr>
              <w:pStyle w:val="-1"/>
            </w:pPr>
            <w:r>
              <w:t xml:space="preserve">Caller </w:t>
            </w:r>
          </w:p>
          <w:p w:rsidR="000A7673" w:rsidRPr="008E1A2A" w:rsidRDefault="000A7673" w:rsidP="00C5719E">
            <w:pPr>
              <w:pStyle w:val="-1"/>
            </w:pPr>
            <w:r>
              <w:t>Info</w:t>
            </w:r>
          </w:p>
        </w:tc>
        <w:tc>
          <w:tcPr>
            <w:tcW w:w="6471" w:type="dxa"/>
          </w:tcPr>
          <w:p w:rsidR="000A7673" w:rsidRPr="00DE0AB2" w:rsidRDefault="000A7673" w:rsidP="00C5719E">
            <w:pPr>
              <w:pStyle w:val="-1"/>
            </w:pPr>
            <w:r w:rsidRPr="00DE0AB2">
              <w:t>Блок позволяет изменить</w:t>
            </w:r>
            <w:r w:rsidR="00BF0122">
              <w:t xml:space="preserve"> </w:t>
            </w:r>
            <w:r w:rsidRPr="00DE0AB2">
              <w:t>имя</w:t>
            </w:r>
            <w:r w:rsidR="00BF0122">
              <w:t xml:space="preserve"> </w:t>
            </w:r>
            <w:r w:rsidRPr="00DE0AB2">
              <w:t>вызывающего абонента,</w:t>
            </w:r>
            <w:r w:rsidR="00BF0122">
              <w:t xml:space="preserve"> </w:t>
            </w:r>
            <w:r w:rsidRPr="00DE0AB2">
              <w:t>которое</w:t>
            </w:r>
            <w:r w:rsidR="00BF0122">
              <w:t xml:space="preserve"> </w:t>
            </w:r>
            <w:r w:rsidRPr="00DE0AB2">
              <w:t>отобразится на</w:t>
            </w:r>
            <w:r w:rsidR="00BF0122">
              <w:t xml:space="preserve"> </w:t>
            </w:r>
            <w:r w:rsidRPr="00DE0AB2">
              <w:t>телефоне вызываемого абонента. Блок позволяет отобразить на телефоне вызываемого</w:t>
            </w:r>
            <w:r w:rsidR="00BF0122">
              <w:t xml:space="preserve"> </w:t>
            </w:r>
            <w:r w:rsidRPr="00DE0AB2">
              <w:t>абонента</w:t>
            </w:r>
            <w:r w:rsidR="00BF0122">
              <w:t xml:space="preserve"> </w:t>
            </w:r>
            <w:r w:rsidRPr="00DE0AB2">
              <w:t>имя</w:t>
            </w:r>
            <w:r w:rsidR="00BF0122">
              <w:t xml:space="preserve"> </w:t>
            </w:r>
            <w:r w:rsidRPr="00DE0AB2">
              <w:t>вызывающего</w:t>
            </w:r>
            <w:r w:rsidR="00BF0122">
              <w:t xml:space="preserve"> </w:t>
            </w:r>
            <w:r w:rsidRPr="00DE0AB2">
              <w:t>абонента,</w:t>
            </w:r>
            <w:r w:rsidR="00BF0122">
              <w:t xml:space="preserve"> </w:t>
            </w:r>
            <w:r w:rsidRPr="00DE0AB2">
              <w:t>название</w:t>
            </w:r>
            <w:r w:rsidR="00BF0122">
              <w:t xml:space="preserve"> </w:t>
            </w:r>
            <w:r w:rsidRPr="00DE0AB2">
              <w:t>компании</w:t>
            </w:r>
            <w:r w:rsidR="00BF0122">
              <w:t xml:space="preserve"> </w:t>
            </w:r>
            <w:r w:rsidRPr="00DE0AB2">
              <w:t>и прочие данные.</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номера – шаблон номера вызываемого абонента.</w:t>
            </w:r>
          </w:p>
          <w:p w:rsidR="000A7673" w:rsidRPr="00DE0AB2" w:rsidRDefault="000A7673" w:rsidP="00C5719E">
            <w:pPr>
              <w:pStyle w:val="-1"/>
            </w:pPr>
            <w:r w:rsidRPr="00DE0AB2">
              <w:t>Имя абонента – новое имя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bl>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F6182C" w:rsidRDefault="00044DC7" w:rsidP="00F6182C">
      <w:pPr>
        <w:pStyle w:val="-4"/>
      </w:pPr>
      <w:bookmarkStart w:id="45" w:name="_Toc421637487"/>
      <w:r>
        <w:lastRenderedPageBreak/>
        <w:t>Приложение г</w:t>
      </w:r>
      <w:bookmarkEnd w:id="45"/>
    </w:p>
    <w:p w:rsidR="00F6182C" w:rsidRPr="00505061" w:rsidRDefault="00505061" w:rsidP="00505061">
      <w:pPr>
        <w:pStyle w:val="-5"/>
      </w:pPr>
      <w:r>
        <w:rPr>
          <w:lang w:val="en-US"/>
        </w:rPr>
        <w:t>IVR</w:t>
      </w:r>
      <w:r w:rsidRPr="00044DC7">
        <w:t xml:space="preserve"> сценарий в формате </w:t>
      </w:r>
      <w:r>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6052BE"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6052BE">
        <w:rPr>
          <w:lang w:val="en-US"/>
        </w:rPr>
        <w:t>"play":</w:t>
      </w:r>
      <w:r w:rsidRPr="006052BE">
        <w:rPr>
          <w:lang w:val="en-US"/>
        </w:rPr>
        <w:tab/>
        <w:t>[],</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6052BE">
        <w:rPr>
          <w:lang w:val="en-US"/>
        </w:rPr>
        <w:tab/>
        <w:t>"replay":</w:t>
      </w:r>
      <w:r w:rsidRPr="006052BE">
        <w:rPr>
          <w:lang w:val="en-US"/>
        </w:rPr>
        <w:tab/>
        <w:t>1</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t>},</w:t>
      </w:r>
    </w:p>
    <w:p w:rsidR="00044DC7" w:rsidRPr="00044DC7"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6052BE" w:rsidRDefault="00044DC7" w:rsidP="0000136A">
      <w:pPr>
        <w:pStyle w:val="af5"/>
        <w:framePr w:wrap="notBeside"/>
      </w:pPr>
      <w:r w:rsidRPr="00044DC7">
        <w:rPr>
          <w:lang w:val="en-US"/>
        </w:rPr>
        <w:tab/>
      </w:r>
      <w:r w:rsidRPr="00044DC7">
        <w:rPr>
          <w:lang w:val="en-US"/>
        </w:rPr>
        <w:tab/>
      </w:r>
      <w:r w:rsidRPr="00044DC7">
        <w:rPr>
          <w:lang w:val="en-US"/>
        </w:rPr>
        <w:tab/>
      </w:r>
      <w:r w:rsidRPr="006052BE">
        <w:t>"</w:t>
      </w:r>
      <w:r w:rsidRPr="00044DC7">
        <w:rPr>
          <w:lang w:val="en-US"/>
        </w:rPr>
        <w:t>params</w:t>
      </w:r>
      <w:r w:rsidRPr="006052BE">
        <w:t>":</w:t>
      </w:r>
      <w:r w:rsidRPr="006052BE">
        <w:tab/>
        <w:t>{</w:t>
      </w:r>
    </w:p>
    <w:p w:rsidR="00044DC7" w:rsidRPr="006052BE" w:rsidRDefault="00044DC7" w:rsidP="0000136A">
      <w:pPr>
        <w:pStyle w:val="af5"/>
        <w:framePr w:wrap="notBeside"/>
      </w:pPr>
      <w:r w:rsidRPr="006052BE">
        <w:tab/>
      </w:r>
      <w:r w:rsidRPr="006052BE">
        <w:tab/>
      </w:r>
      <w:r w:rsidRPr="006052BE">
        <w:tab/>
      </w:r>
      <w:r w:rsidRPr="006052BE">
        <w:tab/>
        <w:t>"</w:t>
      </w:r>
      <w:r w:rsidRPr="00044DC7">
        <w:rPr>
          <w:lang w:val="en-US"/>
        </w:rPr>
        <w:t>description</w:t>
      </w:r>
      <w:r w:rsidRPr="006052BE">
        <w:t>":</w:t>
      </w:r>
      <w:r w:rsidRPr="006052BE">
        <w:tab/>
        <w:t>"</w:t>
      </w:r>
      <w:r>
        <w:t>Переход</w:t>
      </w:r>
      <w:r w:rsidRPr="006052BE">
        <w:t xml:space="preserve"> </w:t>
      </w:r>
      <w:r>
        <w:t>в</w:t>
      </w:r>
      <w:r w:rsidRPr="006052BE">
        <w:t xml:space="preserve"> </w:t>
      </w:r>
      <w:r>
        <w:t>основное</w:t>
      </w:r>
      <w:r w:rsidRPr="006052BE">
        <w:t xml:space="preserve"> </w:t>
      </w:r>
      <w:r>
        <w:t>меню</w:t>
      </w:r>
      <w:r w:rsidRPr="006052BE">
        <w:t>.",</w:t>
      </w:r>
    </w:p>
    <w:p w:rsidR="00044DC7" w:rsidRPr="00044DC7" w:rsidRDefault="00044DC7" w:rsidP="0000136A">
      <w:pPr>
        <w:pStyle w:val="af5"/>
        <w:framePr w:wrap="notBeside"/>
        <w:rPr>
          <w:lang w:val="en-US"/>
        </w:rPr>
      </w:pPr>
      <w:r w:rsidRPr="006052BE">
        <w:tab/>
      </w:r>
      <w:r w:rsidRPr="006052BE">
        <w:tab/>
      </w:r>
      <w:r w:rsidRPr="006052BE">
        <w:tab/>
      </w:r>
      <w:r w:rsidRPr="006052BE">
        <w:tab/>
      </w:r>
      <w:r w:rsidRPr="00044DC7">
        <w:rPr>
          <w:lang w:val="en-US"/>
        </w:rPr>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Pr="006052BE" w:rsidRDefault="00044DC7" w:rsidP="00F6182C">
      <w:pPr>
        <w:rPr>
          <w:lang w:val="en-US"/>
        </w:rPr>
      </w:pP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6" w:name="_Toc421637488"/>
      <w:r>
        <w:lastRenderedPageBreak/>
        <w:t xml:space="preserve">приложение </w:t>
      </w:r>
      <w:r w:rsidR="0066503A">
        <w:t>Д</w:t>
      </w:r>
      <w:bookmarkEnd w:id="46"/>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6052BE" w:rsidRDefault="00080D4B" w:rsidP="0000136A">
      <w:pPr>
        <w:pStyle w:val="af5"/>
        <w:framePr w:wrap="notBeside"/>
        <w:rPr>
          <w:lang w:val="en-US"/>
        </w:rPr>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Pr="006052BE" w:rsidRDefault="009B57CA" w:rsidP="0000136A">
      <w:pPr>
        <w:pStyle w:val="af5"/>
        <w:framePr w:wrap="notBeside"/>
        <w:rPr>
          <w:lang w:val="en-US"/>
        </w:rPr>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6052BE" w:rsidRDefault="00C01B3C" w:rsidP="007B1BBC">
      <w:pPr>
        <w:pStyle w:val="-"/>
        <w:rPr>
          <w:lang w:val="en-US"/>
        </w:rPr>
      </w:pPr>
      <w:r>
        <w:t>Листинг</w:t>
      </w:r>
      <w:r w:rsidRPr="006052BE">
        <w:rPr>
          <w:lang w:val="en-US"/>
        </w:rPr>
        <w:t xml:space="preserve"> </w:t>
      </w:r>
      <w:r>
        <w:t>Д</w:t>
      </w:r>
      <w:r w:rsidRPr="006052BE">
        <w:rPr>
          <w:lang w:val="en-US"/>
        </w:rPr>
        <w:t>.</w:t>
      </w:r>
      <w:r w:rsidR="000B03C5" w:rsidRPr="006052BE">
        <w:rPr>
          <w:lang w:val="en-US"/>
        </w:rPr>
        <w:t xml:space="preserve">4 – </w:t>
      </w:r>
      <w:r w:rsidR="000B03C5">
        <w:t>Настройки</w:t>
      </w:r>
      <w:r w:rsidR="000B03C5" w:rsidRPr="006052BE">
        <w:rPr>
          <w:lang w:val="en-US"/>
        </w:rPr>
        <w:t xml:space="preserve"> </w:t>
      </w:r>
      <w:r w:rsidR="000B03C5">
        <w:t>сбора</w:t>
      </w:r>
      <w:r w:rsidR="000B03C5" w:rsidRPr="006052BE">
        <w:rPr>
          <w:lang w:val="en-US"/>
        </w:rPr>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6052BE" w:rsidRDefault="00C01B3C" w:rsidP="007B1BBC">
      <w:pPr>
        <w:pStyle w:val="-"/>
      </w:pPr>
      <w:r>
        <w:t>Листинг</w:t>
      </w:r>
      <w:r w:rsidRPr="006052BE">
        <w:t xml:space="preserve"> </w:t>
      </w:r>
      <w:r>
        <w:t>Д</w:t>
      </w:r>
      <w:r w:rsidRPr="006052BE">
        <w:t>.</w:t>
      </w:r>
      <w:r w:rsidR="003C3F2B" w:rsidRPr="006052BE">
        <w:t xml:space="preserve">5 – </w:t>
      </w:r>
      <w:r w:rsidR="003C3F2B">
        <w:t>Поиск</w:t>
      </w:r>
      <w:r w:rsidR="003C3F2B" w:rsidRPr="006052BE">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Pr="006052BE" w:rsidRDefault="00076DA6" w:rsidP="00ED7F1E">
      <w:pPr>
        <w:pStyle w:val="af5"/>
        <w:framePr w:wrap="notBeside"/>
        <w:rPr>
          <w:lang w:val="en-US"/>
        </w:rPr>
      </w:pPr>
      <w:r w:rsidRPr="00DE0AB2">
        <w:rPr>
          <w:lang w:val="en-US"/>
        </w:rPr>
        <w:tab/>
      </w:r>
    </w:p>
    <w:p w:rsidR="00076DA6" w:rsidRPr="00DE0AB2" w:rsidRDefault="005D4299" w:rsidP="00ED7F1E">
      <w:pPr>
        <w:pStyle w:val="af5"/>
        <w:framePr w:wrap="notBeside"/>
        <w:rPr>
          <w:lang w:val="en-US"/>
        </w:rPr>
      </w:pPr>
      <w:r w:rsidRPr="006052BE">
        <w:rPr>
          <w:lang w:val="en-US"/>
        </w:rP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Pr="006052BE" w:rsidRDefault="007A5DBB" w:rsidP="00ED7F1E">
      <w:pPr>
        <w:pStyle w:val="af5"/>
        <w:framePr w:wrap="notBeside"/>
        <w:rPr>
          <w:lang w:val="en-US"/>
        </w:rPr>
      </w:pPr>
      <w:r w:rsidRPr="00DE0AB2">
        <w:rPr>
          <w:lang w:val="en-US"/>
        </w:rPr>
        <w:tab/>
        <w:t>}</w:t>
      </w:r>
    </w:p>
    <w:p w:rsidR="00ED7F1E" w:rsidRPr="006052BE" w:rsidRDefault="00ED7F1E" w:rsidP="00ED7F1E">
      <w:pPr>
        <w:rPr>
          <w:lang w:val="en-US"/>
        </w:rPr>
      </w:pPr>
    </w:p>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Pr="006052BE" w:rsidRDefault="00354B04" w:rsidP="001A10DF">
      <w:pPr>
        <w:pStyle w:val="af5"/>
        <w:framePr w:wrap="notBeside"/>
        <w:rPr>
          <w:lang w:val="en-US"/>
        </w:rPr>
      </w:pPr>
      <w:r w:rsidRPr="00413756">
        <w:rPr>
          <w:lang w:val="en-US"/>
        </w:rPr>
        <w:tab/>
        <w:t>DIR *dir = NULL;</w:t>
      </w:r>
    </w:p>
    <w:p w:rsidR="00004816" w:rsidRPr="006052BE" w:rsidRDefault="00004816"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F076D1" w:rsidRPr="006052BE" w:rsidRDefault="00F076D1" w:rsidP="00F076D1">
      <w:pPr>
        <w:rPr>
          <w:lang w:val="en-US"/>
        </w:rPr>
      </w:pPr>
    </w:p>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Pr="006052BE" w:rsidRDefault="00C01B3C" w:rsidP="007B1BBC">
      <w:pPr>
        <w:pStyle w:val="-"/>
        <w:rPr>
          <w:lang w:val="en-US"/>
        </w:rPr>
      </w:pPr>
      <w:r>
        <w:t>Листинг</w:t>
      </w:r>
      <w:r w:rsidRPr="006052BE">
        <w:rPr>
          <w:lang w:val="en-US"/>
        </w:rPr>
        <w:t xml:space="preserve"> </w:t>
      </w:r>
      <w:r>
        <w:t>Д</w:t>
      </w:r>
      <w:r w:rsidRPr="006052BE">
        <w:rPr>
          <w:lang w:val="en-US"/>
        </w:rPr>
        <w:t>.</w:t>
      </w:r>
      <w:r w:rsidR="00B23BED" w:rsidRPr="006052BE">
        <w:rPr>
          <w:lang w:val="en-US"/>
        </w:rPr>
        <w:t xml:space="preserve">9 – </w:t>
      </w:r>
      <w:r w:rsidR="00B23BED">
        <w:t>Таймер</w:t>
      </w:r>
      <w:r w:rsidR="00B23BED" w:rsidRPr="006052BE">
        <w:rPr>
          <w:lang w:val="en-US"/>
        </w:rPr>
        <w:t xml:space="preserve"> </w:t>
      </w:r>
      <w:r w:rsidR="00B23BED">
        <w:t>сбора</w:t>
      </w:r>
      <w:r w:rsidR="00B23BED" w:rsidRPr="006052BE">
        <w:rPr>
          <w:lang w:val="en-US"/>
        </w:rPr>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Pr="006052BE" w:rsidRDefault="00D04497" w:rsidP="00F076D1">
      <w:pPr>
        <w:rPr>
          <w:lang w:val="en-US"/>
        </w:rPr>
      </w:pPr>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rsidRPr="006052BE">
        <w:rPr>
          <w:lang w:val="en-US"/>
        </w:rPr>
        <w:tab/>
      </w:r>
      <w:r w:rsidRPr="006052BE">
        <w:rPr>
          <w:lang w:val="en-US"/>
        </w:rP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6052BE" w:rsidRDefault="00C01B3C" w:rsidP="007B1BBC">
      <w:pPr>
        <w:pStyle w:val="-"/>
        <w:rPr>
          <w:lang w:val="en-US"/>
        </w:rPr>
      </w:pPr>
      <w:r>
        <w:lastRenderedPageBreak/>
        <w:t>Листинг</w:t>
      </w:r>
      <w:r w:rsidRPr="006052BE">
        <w:rPr>
          <w:lang w:val="en-US"/>
        </w:rPr>
        <w:t xml:space="preserve"> </w:t>
      </w:r>
      <w:r>
        <w:t>Д</w:t>
      </w:r>
      <w:r w:rsidRPr="006052BE">
        <w:rPr>
          <w:lang w:val="en-US"/>
        </w:rPr>
        <w:t>.</w:t>
      </w:r>
      <w:r w:rsidR="009F0C70" w:rsidRPr="006052BE">
        <w:rPr>
          <w:lang w:val="en-US"/>
        </w:rPr>
        <w:t xml:space="preserve">11 – </w:t>
      </w:r>
      <w:r w:rsidR="002C0A3C" w:rsidRPr="00016621">
        <w:t>Служебные</w:t>
      </w:r>
      <w:r w:rsidR="002C0A3C" w:rsidRPr="006052BE">
        <w:rPr>
          <w:lang w:val="en-US"/>
        </w:rPr>
        <w:t xml:space="preserve"> </w:t>
      </w:r>
      <w:r w:rsidR="002C0A3C" w:rsidRPr="00016621">
        <w:t>сообщения</w:t>
      </w:r>
      <w:r w:rsidR="002C0A3C" w:rsidRPr="006052BE">
        <w:rPr>
          <w:lang w:val="en-US"/>
        </w:rPr>
        <w:t xml:space="preserve"> </w:t>
      </w:r>
      <w:r w:rsidR="008F0CD8">
        <w:rPr>
          <w:lang w:val="en-US"/>
        </w:rPr>
        <w:t>SMARTI</w:t>
      </w:r>
      <w:r w:rsidR="00B86797" w:rsidRPr="006052BE">
        <w:rPr>
          <w:lang w:val="en-US"/>
        </w:rPr>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6052BE" w:rsidRDefault="00DE0016" w:rsidP="005A24CD">
      <w:pPr>
        <w:pStyle w:val="af5"/>
        <w:framePr w:wrap="notBeside"/>
      </w:pPr>
      <w:r w:rsidRPr="00AB2C38">
        <w:rPr>
          <w:lang w:val="en-US"/>
        </w:rPr>
        <w:tab/>
      </w:r>
      <w:r w:rsidRPr="00AB2C38">
        <w:rPr>
          <w:lang w:val="en-US"/>
        </w:rPr>
        <w:tab/>
      </w:r>
      <w:r w:rsidRPr="00DE0016">
        <w:t>}</w:t>
      </w:r>
    </w:p>
    <w:p w:rsidR="005A24CD" w:rsidRPr="006052BE" w:rsidRDefault="005A24CD" w:rsidP="005A24CD">
      <w:pPr>
        <w:pStyle w:val="af5"/>
        <w:framePr w:wrap="notBeside"/>
      </w:pPr>
      <w:r w:rsidRPr="006052BE">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0247BB" w:rsidRPr="006052BE">
        <w:rPr>
          <w:lang w:val="en-US"/>
        </w:rPr>
        <w:t xml:space="preserve">15 </w:t>
      </w:r>
      <w:r w:rsidR="00B86797" w:rsidRPr="006052BE">
        <w:rPr>
          <w:lang w:val="en-US"/>
        </w:rPr>
        <w:t>–</w:t>
      </w:r>
      <w:r w:rsidR="000247BB" w:rsidRPr="006052BE">
        <w:rPr>
          <w:lang w:val="en-US"/>
        </w:rPr>
        <w:t xml:space="preserve"> </w:t>
      </w:r>
      <w:r w:rsidR="000247BB">
        <w:t>Сообщения</w:t>
      </w:r>
      <w:r w:rsidR="000247BB" w:rsidRPr="006052BE">
        <w:rPr>
          <w:lang w:val="en-US"/>
        </w:rPr>
        <w:t xml:space="preserve"> </w:t>
      </w:r>
      <w:r w:rsidR="000247BB">
        <w:t>для</w:t>
      </w:r>
      <w:r w:rsidR="000247BB" w:rsidRPr="006052BE">
        <w:rPr>
          <w:lang w:val="en-US"/>
        </w:rPr>
        <w:t xml:space="preserve"> </w:t>
      </w:r>
      <w:r w:rsidR="000247BB">
        <w:t>управления</w:t>
      </w:r>
      <w:r w:rsidR="000247BB" w:rsidRPr="006052BE">
        <w:rPr>
          <w:lang w:val="en-US"/>
        </w:rPr>
        <w:t xml:space="preserve"> </w:t>
      </w:r>
      <w:r w:rsidR="000247BB">
        <w:t>сессиями</w:t>
      </w:r>
      <w:r w:rsidR="000247BB" w:rsidRPr="006052BE">
        <w:rPr>
          <w:lang w:val="en-US"/>
        </w:rPr>
        <w:t xml:space="preserve"> </w:t>
      </w:r>
      <w:r w:rsidR="000247BB">
        <w:t>протокола</w:t>
      </w:r>
      <w:r w:rsidR="000247BB" w:rsidRPr="006052BE">
        <w:rPr>
          <w:lang w:val="en-US"/>
        </w:rPr>
        <w:t xml:space="preserve"> </w:t>
      </w:r>
      <w:r w:rsidR="008F0CD8">
        <w:rPr>
          <w:lang w:val="en-US"/>
        </w:rPr>
        <w:t>SMARTI</w:t>
      </w:r>
      <w:r w:rsidR="000247BB" w:rsidRPr="006052BE">
        <w:rPr>
          <w:lang w:val="en-US"/>
        </w:rPr>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D17B31" w:rsidRPr="006052BE">
        <w:rPr>
          <w:lang w:val="en-US"/>
        </w:rPr>
        <w:t xml:space="preserve">16 </w:t>
      </w:r>
      <w:r w:rsidR="00B86797" w:rsidRPr="006052BE">
        <w:rPr>
          <w:lang w:val="en-US"/>
        </w:rPr>
        <w:t>–</w:t>
      </w:r>
      <w:r w:rsidR="00D17B31" w:rsidRPr="006052BE">
        <w:rPr>
          <w:lang w:val="en-US"/>
        </w:rPr>
        <w:t xml:space="preserve"> </w:t>
      </w:r>
      <w:r w:rsidR="00D17B31" w:rsidRPr="00DE0AB2">
        <w:rPr>
          <w:lang w:val="en-US"/>
        </w:rPr>
        <w:t>API</w:t>
      </w:r>
      <w:r w:rsidR="00D17B31" w:rsidRPr="006052BE">
        <w:rPr>
          <w:lang w:val="en-US"/>
        </w:rPr>
        <w:t xml:space="preserve"> </w:t>
      </w:r>
      <w:r w:rsidR="00D17B31">
        <w:t>для</w:t>
      </w:r>
      <w:r w:rsidR="00D17B31" w:rsidRPr="006052BE">
        <w:rPr>
          <w:lang w:val="en-US"/>
        </w:rPr>
        <w:t xml:space="preserve"> </w:t>
      </w:r>
      <w:r w:rsidR="00D17B31">
        <w:t>кодирования</w:t>
      </w:r>
      <w:r w:rsidR="00D17B31" w:rsidRPr="006052BE">
        <w:rPr>
          <w:lang w:val="en-US"/>
        </w:rPr>
        <w:t>/</w:t>
      </w:r>
      <w:r w:rsidR="00D17B31">
        <w:t>декодирования</w:t>
      </w:r>
      <w:r w:rsidR="00D17B31" w:rsidRPr="006052BE">
        <w:rPr>
          <w:lang w:val="en-US"/>
        </w:rPr>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6052BE" w:rsidRDefault="00C113D8" w:rsidP="0083524E">
      <w:pPr>
        <w:pStyle w:val="af5"/>
        <w:framePr w:wrap="notBeside"/>
        <w:rPr>
          <w:lang w:val="en-US"/>
        </w:rPr>
      </w:pPr>
      <w:r w:rsidRPr="00C113D8">
        <w:rPr>
          <w:lang w:val="en-US"/>
        </w:rPr>
        <w:t xml:space="preserve">     swSessionID:  . . . . . 1</w:t>
      </w:r>
      <w:r w:rsidR="00956AF3" w:rsidRPr="006052BE">
        <w:rPr>
          <w:lang w:val="en-US"/>
        </w:rPr>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Pr="006052BE" w:rsidRDefault="00C113D8" w:rsidP="0083524E">
      <w:pPr>
        <w:pStyle w:val="af5"/>
        <w:framePr w:h="9962" w:hRule="exact" w:wrap="notBeside" w:y="7"/>
        <w:rPr>
          <w:lang w:val="en-US"/>
        </w:rPr>
      </w:pPr>
      <w:r w:rsidRPr="00C113D8">
        <w:rPr>
          <w:lang w:val="en-US"/>
        </w:rPr>
        <w:t xml:space="preserve">        </w:t>
      </w:r>
      <w:r w:rsidRPr="006052BE">
        <w:rPr>
          <w:lang w:val="en-US"/>
        </w:rP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Pr="006052BE" w:rsidRDefault="00C113D8" w:rsidP="0083524E">
      <w:pPr>
        <w:pStyle w:val="af5"/>
        <w:framePr w:h="9962" w:hRule="exact" w:wrap="notBeside" w:y="7"/>
        <w:rPr>
          <w:lang w:val="en-US"/>
        </w:rPr>
      </w:pPr>
      <w:r w:rsidRPr="00C113D8">
        <w:rPr>
          <w:lang w:val="en-US"/>
        </w:rPr>
        <w:t xml:space="preserve">        address: . . . . . . </w:t>
      </w:r>
      <w:r w:rsidRPr="006052BE">
        <w:rPr>
          <w:lang w:val="en-US"/>
        </w:rPr>
        <w:t>101</w:t>
      </w:r>
    </w:p>
    <w:p w:rsidR="00C113D8" w:rsidRPr="006052BE" w:rsidRDefault="00C113D8" w:rsidP="0083524E">
      <w:pPr>
        <w:pStyle w:val="af5"/>
        <w:framePr w:h="9962" w:hRule="exact" w:wrap="notBeside" w:y="7"/>
        <w:rPr>
          <w:lang w:val="en-US"/>
        </w:rPr>
      </w:pPr>
      <w:r w:rsidRPr="006052BE">
        <w:rPr>
          <w:lang w:val="en-US"/>
        </w:rPr>
        <w:t xml:space="preserve">     category: . . . . . . . 1</w:t>
      </w:r>
    </w:p>
    <w:p w:rsidR="00C113D8" w:rsidRPr="006052BE" w:rsidRDefault="00C113D8" w:rsidP="0083524E">
      <w:pPr>
        <w:pStyle w:val="af5"/>
        <w:framePr w:h="9962" w:hRule="exact" w:wrap="notBeside" w:y="7"/>
        <w:rPr>
          <w:lang w:val="en-US"/>
        </w:rPr>
      </w:pPr>
      <w:r w:rsidRPr="006052BE">
        <w:rPr>
          <w:lang w:val="en-US"/>
        </w:rPr>
        <w:t xml:space="preserve">     callingAccess:  . . . . 255</w:t>
      </w:r>
    </w:p>
    <w:p w:rsidR="00C113D8" w:rsidRPr="006052BE" w:rsidRDefault="00C113D8" w:rsidP="0083524E">
      <w:pPr>
        <w:pStyle w:val="af5"/>
        <w:framePr w:h="9962" w:hRule="exact" w:wrap="notBeside" w:y="7"/>
        <w:rPr>
          <w:lang w:val="en-US"/>
        </w:rPr>
      </w:pPr>
      <w:r w:rsidRPr="006052BE">
        <w:rPr>
          <w:lang w:val="en-US"/>
        </w:rPr>
        <w:t xml:space="preserve">     tmr . . . . . . . . . . 0</w:t>
      </w:r>
    </w:p>
    <w:p w:rsidR="00C113D8" w:rsidRPr="006052BE" w:rsidRDefault="00C113D8" w:rsidP="0083524E">
      <w:pPr>
        <w:pStyle w:val="af5"/>
        <w:framePr w:h="9962" w:hRule="exact" w:wrap="notBeside" w:y="7"/>
        <w:rPr>
          <w:lang w:val="en-US"/>
        </w:rPr>
      </w:pPr>
      <w:r w:rsidRPr="006052BE">
        <w:rPr>
          <w:lang w:val="en-US"/>
        </w:rP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rsidRPr="006052BE">
        <w:rPr>
          <w:lang w:val="en-US"/>
        </w:rP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rsidRPr="006052BE">
        <w:rPr>
          <w:lang w:val="en-US"/>
        </w:rPr>
        <w:t xml:space="preserve"> </w:t>
      </w:r>
      <w:r w:rsidR="00956AF3" w:rsidRPr="00956AF3">
        <w:rPr>
          <w:lang w:val="en-US"/>
        </w:rPr>
        <w:t>b905134a2e4f8a6c</w:t>
      </w:r>
    </w:p>
    <w:p w:rsidR="00C113D8" w:rsidRPr="006052BE" w:rsidRDefault="00C113D8" w:rsidP="0083524E">
      <w:pPr>
        <w:pStyle w:val="af5"/>
        <w:framePr w:h="9962" w:hRule="exact" w:wrap="notBeside" w:y="7"/>
        <w:rPr>
          <w:lang w:val="en-US"/>
        </w:rPr>
      </w:pPr>
      <w:r w:rsidRPr="00C231C8">
        <w:rPr>
          <w:lang w:val="en-US"/>
        </w:rPr>
        <w:t xml:space="preserve">     swSessionID:  . . . . . 1</w:t>
      </w:r>
      <w:r w:rsidR="00956AF3" w:rsidRPr="006052BE">
        <w:rPr>
          <w:lang w:val="en-US"/>
        </w:rPr>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6052BE" w:rsidRDefault="0083524E" w:rsidP="0000136A">
      <w:pPr>
        <w:pStyle w:val="af5"/>
        <w:framePr w:wrap="notBeside"/>
        <w:rPr>
          <w:lang w:val="en-US"/>
        </w:rPr>
      </w:pPr>
      <w:r w:rsidRPr="006052BE">
        <w:t xml:space="preserve">  </w:t>
      </w:r>
      <w:r w:rsidR="00BD1451" w:rsidRPr="006052BE">
        <w:rPr>
          <w:lang w:val="en-US"/>
        </w:rPr>
        <w:t>ZMQ. RX. Incomming message detected.</w:t>
      </w:r>
    </w:p>
    <w:p w:rsidR="00BD1451" w:rsidRPr="006052BE" w:rsidRDefault="00BD1451" w:rsidP="0000136A">
      <w:pPr>
        <w:pStyle w:val="af5"/>
        <w:framePr w:wrap="notBeside"/>
        <w:rPr>
          <w:lang w:val="en-US"/>
        </w:rPr>
      </w:pPr>
      <w:r w:rsidRPr="006052BE">
        <w:rPr>
          <w:lang w:val="en-US"/>
        </w:rPr>
        <w:t xml:space="preserve">  ASN. Try decode message</w:t>
      </w:r>
    </w:p>
    <w:p w:rsidR="00BD1451" w:rsidRPr="006052BE" w:rsidRDefault="00BD1451" w:rsidP="0000136A">
      <w:pPr>
        <w:pStyle w:val="af5"/>
        <w:framePr w:wrap="notBeside"/>
        <w:rPr>
          <w:lang w:val="en-US"/>
        </w:rPr>
      </w:pPr>
      <w:r w:rsidRPr="006052BE">
        <w:rPr>
          <w:lang w:val="en-US"/>
        </w:rPr>
        <w:t xml:space="preserve">  Basic message params:</w:t>
      </w:r>
    </w:p>
    <w:p w:rsidR="00BD1451" w:rsidRPr="006052BE" w:rsidRDefault="00BD1451" w:rsidP="0000136A">
      <w:pPr>
        <w:pStyle w:val="af5"/>
        <w:framePr w:wrap="notBeside"/>
        <w:rPr>
          <w:lang w:val="en-US"/>
        </w:rPr>
      </w:pPr>
      <w:r w:rsidRPr="006052BE">
        <w:rPr>
          <w:lang w:val="en-US"/>
        </w:rPr>
        <w:t xml:space="preserve">     version:  . . . . . . . 1</w:t>
      </w:r>
    </w:p>
    <w:p w:rsidR="00BD1451" w:rsidRPr="006052BE" w:rsidRDefault="00BD1451" w:rsidP="0000136A">
      <w:pPr>
        <w:pStyle w:val="af5"/>
        <w:framePr w:wrap="notBeside"/>
        <w:rPr>
          <w:lang w:val="en-US"/>
        </w:rPr>
      </w:pPr>
      <w:r w:rsidRPr="006052BE">
        <w:rPr>
          <w:lang w:val="en-US"/>
        </w:rPr>
        <w:t xml:space="preserve">     appSessionID  . . . . . b905134a2e4f8a6c</w:t>
      </w:r>
    </w:p>
    <w:p w:rsidR="00BD1451" w:rsidRPr="006052BE" w:rsidRDefault="00BD1451" w:rsidP="0000136A">
      <w:pPr>
        <w:pStyle w:val="af5"/>
        <w:framePr w:wrap="notBeside"/>
        <w:rPr>
          <w:lang w:val="en-US"/>
        </w:rPr>
      </w:pPr>
      <w:r w:rsidRPr="006052BE">
        <w:rPr>
          <w:lang w:val="en-US"/>
        </w:rPr>
        <w:t xml:space="preserve">     swSessionID:  . . . . . 12</w:t>
      </w:r>
    </w:p>
    <w:p w:rsidR="00BD1451" w:rsidRPr="006052BE" w:rsidRDefault="00BD1451" w:rsidP="0000136A">
      <w:pPr>
        <w:pStyle w:val="af5"/>
        <w:framePr w:wrap="notBeside"/>
        <w:rPr>
          <w:lang w:val="en-US"/>
        </w:rPr>
      </w:pPr>
      <w:r w:rsidRPr="006052BE">
        <w:rPr>
          <w:lang w:val="en-US"/>
        </w:rPr>
        <w:t xml:space="preserve">     body: . . . . . . . . . Progress</w:t>
      </w:r>
    </w:p>
    <w:p w:rsidR="00BD1451" w:rsidRPr="006052BE" w:rsidRDefault="00BD1451" w:rsidP="0000136A">
      <w:pPr>
        <w:pStyle w:val="af5"/>
        <w:framePr w:wrap="notBeside"/>
        <w:rPr>
          <w:lang w:val="en-US"/>
        </w:rPr>
      </w:pPr>
      <w:r w:rsidRPr="006052BE">
        <w:rPr>
          <w:lang w:val="en-US"/>
        </w:rPr>
        <w:t xml:space="preserve">     BASIC params:</w:t>
      </w:r>
    </w:p>
    <w:p w:rsidR="00BD1451" w:rsidRPr="006052BE" w:rsidRDefault="00BD1451" w:rsidP="0000136A">
      <w:pPr>
        <w:pStyle w:val="af5"/>
        <w:framePr w:wrap="notBeside"/>
        <w:rPr>
          <w:lang w:val="en-US"/>
        </w:rPr>
      </w:pPr>
      <w:r w:rsidRPr="006052BE">
        <w:rPr>
          <w:lang w:val="en-US"/>
        </w:rPr>
        <w:t xml:space="preserve">     event . . . . . . . . . 2</w:t>
      </w:r>
    </w:p>
    <w:p w:rsidR="00BD1451" w:rsidRPr="006052BE" w:rsidRDefault="00BD1451" w:rsidP="0000136A">
      <w:pPr>
        <w:pStyle w:val="af5"/>
        <w:framePr w:wrap="notBeside"/>
        <w:rPr>
          <w:lang w:val="en-US"/>
        </w:rPr>
      </w:pPr>
      <w:r w:rsidRPr="006052BE">
        <w:rPr>
          <w:lang w:val="en-US"/>
        </w:rPr>
        <w:t xml:space="preserve">     presentation  . . . . . 0</w:t>
      </w:r>
    </w:p>
    <w:p w:rsidR="00BD1451" w:rsidRPr="006052BE" w:rsidRDefault="00BD1451" w:rsidP="0000136A">
      <w:pPr>
        <w:pStyle w:val="af5"/>
        <w:framePr w:wrap="notBeside"/>
        <w:rPr>
          <w:lang w:val="en-US"/>
        </w:rPr>
      </w:pPr>
      <w:r w:rsidRPr="006052BE">
        <w:rPr>
          <w:lang w:val="en-US"/>
        </w:rPr>
        <w:t xml:space="preserve">     timestamp . . . . . . . 1418.732437.666153</w:t>
      </w:r>
    </w:p>
    <w:p w:rsidR="00BD1451" w:rsidRPr="006052BE" w:rsidRDefault="00BD1451" w:rsidP="0000136A">
      <w:pPr>
        <w:pStyle w:val="af5"/>
        <w:framePr w:wrap="notBeside"/>
        <w:rPr>
          <w:lang w:val="en-US"/>
        </w:rPr>
      </w:pPr>
      <w:r w:rsidRPr="006052BE">
        <w:rPr>
          <w:lang w:val="en-US"/>
        </w:rPr>
        <w:t xml:space="preserve">     OPTIONAL params:</w:t>
      </w:r>
    </w:p>
    <w:p w:rsidR="00BD1451" w:rsidRPr="006052BE" w:rsidRDefault="00BD1451" w:rsidP="0000136A">
      <w:pPr>
        <w:pStyle w:val="af5"/>
        <w:framePr w:wrap="notBeside"/>
        <w:rPr>
          <w:lang w:val="en-US"/>
        </w:rPr>
      </w:pPr>
      <w:r w:rsidRPr="006052BE">
        <w:rPr>
          <w:lang w:val="en-US"/>
        </w:rPr>
        <w:t xml:space="preserve">     detect  . . . . . . . . </w:t>
      </w:r>
    </w:p>
    <w:p w:rsidR="00BD1451" w:rsidRPr="006052BE" w:rsidRDefault="00BD1451" w:rsidP="0000136A">
      <w:pPr>
        <w:pStyle w:val="af5"/>
        <w:framePr w:wrap="notBeside"/>
        <w:rPr>
          <w:lang w:val="en-US"/>
        </w:rPr>
      </w:pPr>
      <w:r w:rsidRPr="006052BE">
        <w:rPr>
          <w:lang w:val="en-US"/>
        </w:rPr>
        <w:t xml:space="preserve">        cleardigitbuffer:  . 1</w:t>
      </w:r>
    </w:p>
    <w:p w:rsidR="00BD1451" w:rsidRPr="006052BE" w:rsidRDefault="00BD1451" w:rsidP="0000136A">
      <w:pPr>
        <w:pStyle w:val="af5"/>
        <w:framePr w:wrap="notBeside"/>
        <w:rPr>
          <w:lang w:val="en-US"/>
        </w:rPr>
      </w:pPr>
      <w:r w:rsidRPr="006052BE">
        <w:rPr>
          <w:lang w:val="en-US"/>
        </w:rPr>
        <w:t xml:space="preserve">        timeout: . . . . . . 5000</w:t>
      </w:r>
    </w:p>
    <w:p w:rsidR="00BD1451" w:rsidRPr="006052BE" w:rsidRDefault="00BD1451" w:rsidP="0000136A">
      <w:pPr>
        <w:pStyle w:val="af5"/>
        <w:framePr w:wrap="notBeside"/>
        <w:rPr>
          <w:lang w:val="en-US"/>
        </w:rPr>
      </w:pPr>
      <w:r w:rsidRPr="006052BE">
        <w:rPr>
          <w:lang w:val="en-US"/>
        </w:rPr>
        <w:t xml:space="preserve">        interdigittimeout: . 2000</w:t>
      </w:r>
    </w:p>
    <w:p w:rsidR="00BD1451" w:rsidRPr="006052BE" w:rsidRDefault="00BD1451" w:rsidP="0000136A">
      <w:pPr>
        <w:pStyle w:val="af5"/>
        <w:framePr w:wrap="notBeside"/>
        <w:rPr>
          <w:lang w:val="en-US"/>
        </w:rPr>
      </w:pPr>
      <w:r w:rsidRPr="006052BE">
        <w:rPr>
          <w:lang w:val="en-US"/>
        </w:rPr>
        <w:t xml:space="preserve">        termtimeout: . . . . not set</w:t>
      </w:r>
    </w:p>
    <w:p w:rsidR="00BD1451" w:rsidRPr="006052BE" w:rsidRDefault="00BD1451" w:rsidP="0000136A">
      <w:pPr>
        <w:pStyle w:val="af5"/>
        <w:framePr w:wrap="notBeside"/>
        <w:rPr>
          <w:lang w:val="en-US"/>
        </w:rPr>
      </w:pPr>
      <w:r w:rsidRPr="006052BE">
        <w:rPr>
          <w:lang w:val="en-US"/>
        </w:rPr>
        <w:t xml:space="preserve">        escapekey: . . . . . not set</w:t>
      </w:r>
    </w:p>
    <w:p w:rsidR="00BD1451" w:rsidRPr="006052BE" w:rsidRDefault="00BD1451" w:rsidP="0000136A">
      <w:pPr>
        <w:pStyle w:val="af5"/>
        <w:framePr w:wrap="notBeside"/>
        <w:rPr>
          <w:lang w:val="en-US"/>
        </w:rPr>
      </w:pPr>
      <w:r w:rsidRPr="006052BE">
        <w:rPr>
          <w:lang w:val="en-US"/>
        </w:rPr>
        <w:t xml:space="preserve">        termchar:  . . . . . not set</w:t>
      </w:r>
    </w:p>
    <w:p w:rsidR="00BD1451" w:rsidRPr="006052BE" w:rsidRDefault="00BD1451" w:rsidP="0000136A">
      <w:pPr>
        <w:pStyle w:val="af5"/>
        <w:framePr w:wrap="notBeside"/>
        <w:rPr>
          <w:lang w:val="en-US"/>
        </w:rPr>
      </w:pPr>
      <w:r w:rsidRPr="006052BE">
        <w:rPr>
          <w:lang w:val="en-US"/>
        </w:rPr>
        <w:t xml:space="preserve">        maxdigits: . . . . . 3</w:t>
      </w:r>
    </w:p>
    <w:p w:rsidR="00BD1451" w:rsidRPr="006052BE" w:rsidRDefault="00BD1451" w:rsidP="0000136A">
      <w:pPr>
        <w:pStyle w:val="af5"/>
        <w:framePr w:wrap="notBeside"/>
        <w:rPr>
          <w:lang w:val="en-US"/>
        </w:rPr>
      </w:pPr>
      <w:r w:rsidRPr="006052BE">
        <w:rPr>
          <w:lang w:val="en-US"/>
        </w:rPr>
        <w:t xml:space="preserve">     play  . . . . . . . . . </w:t>
      </w:r>
    </w:p>
    <w:p w:rsidR="00BD1451" w:rsidRPr="006052BE" w:rsidRDefault="00BD1451" w:rsidP="0000136A">
      <w:pPr>
        <w:pStyle w:val="af5"/>
        <w:framePr w:wrap="notBeside"/>
        <w:rPr>
          <w:lang w:val="en-US"/>
        </w:rPr>
      </w:pPr>
      <w:r w:rsidRPr="006052BE">
        <w:rPr>
          <w:lang w:val="en-US"/>
        </w:rPr>
        <w:t xml:space="preserve">        file:  . . . . . . . 1_23.wav</w:t>
      </w:r>
    </w:p>
    <w:p w:rsidR="00BD1451" w:rsidRPr="006052BE" w:rsidRDefault="00BD1451" w:rsidP="0000136A">
      <w:pPr>
        <w:pStyle w:val="af5"/>
        <w:framePr w:wrap="notBeside"/>
        <w:rPr>
          <w:lang w:val="en-US"/>
        </w:rPr>
      </w:pPr>
      <w:r w:rsidRPr="006052BE">
        <w:rPr>
          <w:lang w:val="en-US"/>
        </w:rPr>
        <w:tab/>
        <w:t xml:space="preserve">   file:  . . . . . . . 2_23.wav</w:t>
      </w:r>
    </w:p>
    <w:p w:rsidR="00BD1451" w:rsidRPr="006052BE" w:rsidRDefault="00BD1451" w:rsidP="0000136A">
      <w:pPr>
        <w:pStyle w:val="af5"/>
        <w:framePr w:wrap="notBeside"/>
        <w:rPr>
          <w:lang w:val="en-US"/>
        </w:rPr>
      </w:pPr>
      <w:r w:rsidRPr="006052BE">
        <w:rPr>
          <w:lang w:val="en-US"/>
        </w:rPr>
        <w:tab/>
        <w:t xml:space="preserve">   tone:  . . . . . . . 0</w:t>
      </w:r>
    </w:p>
    <w:p w:rsidR="00BD1451" w:rsidRPr="006052BE" w:rsidRDefault="00BD1451" w:rsidP="0000136A">
      <w:pPr>
        <w:pStyle w:val="af5"/>
        <w:framePr w:wrap="notBeside"/>
        <w:rPr>
          <w:lang w:val="en-US"/>
        </w:rPr>
      </w:pPr>
      <w:r w:rsidRPr="006052BE">
        <w:rPr>
          <w:lang w:val="en-US"/>
        </w:rPr>
        <w:tab/>
        <w:t xml:space="preserve">   tone:  . . . . . . . 1</w:t>
      </w:r>
    </w:p>
    <w:p w:rsidR="00BD1451" w:rsidRPr="006052BE" w:rsidRDefault="00BD1451" w:rsidP="0000136A">
      <w:pPr>
        <w:pStyle w:val="af5"/>
        <w:framePr w:wrap="notBeside"/>
        <w:rPr>
          <w:lang w:val="en-US"/>
        </w:rPr>
      </w:pPr>
      <w:r w:rsidRPr="006052BE">
        <w:rPr>
          <w:lang w:val="en-US"/>
        </w:rPr>
        <w:tab/>
        <w:t xml:space="preserve">   tone:  . . . . . . . 2</w:t>
      </w:r>
    </w:p>
    <w:p w:rsidR="00BD1451" w:rsidRPr="006052BE" w:rsidRDefault="00BD1451" w:rsidP="0000136A">
      <w:pPr>
        <w:pStyle w:val="af5"/>
        <w:framePr w:wrap="notBeside"/>
        <w:rPr>
          <w:lang w:val="en-US"/>
        </w:rPr>
      </w:pPr>
      <w:r w:rsidRPr="006052BE">
        <w:rPr>
          <w:lang w:val="en-US"/>
        </w:rPr>
        <w:tab/>
        <w:t xml:space="preserve">   tone:  . . . . . . . 3</w:t>
      </w:r>
    </w:p>
    <w:p w:rsidR="00BD1451" w:rsidRPr="006052BE" w:rsidRDefault="00BD1451" w:rsidP="0000136A">
      <w:pPr>
        <w:pStyle w:val="af5"/>
        <w:framePr w:wrap="notBeside"/>
        <w:rPr>
          <w:lang w:val="en-US"/>
        </w:rPr>
      </w:pPr>
      <w:r w:rsidRPr="006052BE">
        <w:rPr>
          <w:lang w:val="en-US"/>
        </w:rPr>
        <w:tab/>
        <w:t xml:space="preserve">   tone:  . . . . . . . 4</w:t>
      </w:r>
    </w:p>
    <w:p w:rsidR="00BD1451" w:rsidRPr="006052BE" w:rsidRDefault="00BD1451" w:rsidP="0000136A">
      <w:pPr>
        <w:pStyle w:val="af5"/>
        <w:framePr w:wrap="notBeside"/>
        <w:rPr>
          <w:lang w:val="en-US"/>
        </w:rPr>
      </w:pPr>
      <w:r w:rsidRPr="006052BE">
        <w:rPr>
          <w:lang w:val="en-US"/>
        </w:rPr>
        <w:t xml:space="preserve">        bargein: . . . . . . 1</w:t>
      </w:r>
    </w:p>
    <w:p w:rsidR="00BD1451" w:rsidRPr="006052BE" w:rsidRDefault="00BD1451" w:rsidP="0000136A">
      <w:pPr>
        <w:pStyle w:val="af5"/>
        <w:framePr w:wrap="notBeside"/>
        <w:rPr>
          <w:lang w:val="en-US"/>
        </w:rPr>
      </w:pPr>
      <w:r w:rsidRPr="006052BE">
        <w:rPr>
          <w:lang w:val="en-US"/>
        </w:rPr>
        <w:t xml:space="preserve">        repeatCount: . . . . 1</w:t>
      </w:r>
    </w:p>
    <w:p w:rsidR="00BD1451" w:rsidRPr="006052BE" w:rsidRDefault="00BD1451" w:rsidP="0000136A">
      <w:pPr>
        <w:pStyle w:val="af5"/>
        <w:framePr w:wrap="notBeside"/>
        <w:rPr>
          <w:lang w:val="en-US"/>
        </w:rPr>
      </w:pPr>
      <w:r w:rsidRPr="006052BE">
        <w:rPr>
          <w:lang w:val="en-US"/>
        </w:rPr>
        <w:t xml:space="preserve">  ASN. Decode success</w:t>
      </w:r>
    </w:p>
    <w:p w:rsidR="00BD1451" w:rsidRPr="006052BE" w:rsidRDefault="00BD1451" w:rsidP="00FA4FE5">
      <w:pPr>
        <w:pStyle w:val="-"/>
        <w:rPr>
          <w:lang w:val="en-US"/>
        </w:rPr>
      </w:pPr>
      <w:r w:rsidRPr="009B07C8">
        <w:t>Листинг</w:t>
      </w:r>
      <w:r w:rsidRPr="006052BE">
        <w:rPr>
          <w:lang w:val="en-US"/>
        </w:rPr>
        <w:t xml:space="preserve"> </w:t>
      </w:r>
      <w:r w:rsidR="00784125">
        <w:t>Д</w:t>
      </w:r>
      <w:r w:rsidRPr="006052BE">
        <w:rPr>
          <w:lang w:val="en-US"/>
        </w:rPr>
        <w:t>.</w:t>
      </w:r>
      <w:r w:rsidR="00096239" w:rsidRPr="006052BE">
        <w:rPr>
          <w:lang w:val="en-US"/>
        </w:rPr>
        <w:t>20</w:t>
      </w:r>
      <w:r w:rsidRPr="006052BE">
        <w:rPr>
          <w:lang w:val="en-US"/>
        </w:rPr>
        <w:t xml:space="preserve">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w:t>
      </w:r>
      <w:r>
        <w:t>блока</w:t>
      </w:r>
      <w:r w:rsidRPr="006052BE">
        <w:rPr>
          <w:lang w:val="en-US"/>
        </w:rPr>
        <w:t xml:space="preserve"> </w:t>
      </w:r>
      <w:r w:rsidR="00A97439">
        <w:rPr>
          <w:lang w:val="en-US"/>
        </w:rPr>
        <w:t>Dial</w:t>
      </w:r>
    </w:p>
    <w:p w:rsidR="00576BF4" w:rsidRPr="00576BF4" w:rsidRDefault="00576BF4" w:rsidP="00A7614F">
      <w:pPr>
        <w:pStyle w:val="af5"/>
        <w:framePr w:wrap="notBeside"/>
        <w:rPr>
          <w:lang w:val="en-US"/>
        </w:rPr>
      </w:pPr>
      <w:r w:rsidRPr="006052BE">
        <w:rPr>
          <w:lang w:val="en-US"/>
        </w:rPr>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6052BE" w:rsidRDefault="009622BD" w:rsidP="009622BD">
      <w:pPr>
        <w:pStyle w:val="-"/>
        <w:rPr>
          <w:lang w:val="en-US"/>
        </w:rPr>
      </w:pPr>
      <w:r w:rsidRPr="009B07C8">
        <w:t>Листинг</w:t>
      </w:r>
      <w:r w:rsidRPr="006052BE">
        <w:rPr>
          <w:lang w:val="en-US"/>
        </w:rPr>
        <w:t xml:space="preserve"> </w:t>
      </w:r>
      <w:r>
        <w:t>Д</w:t>
      </w:r>
      <w:r w:rsidRPr="006052BE">
        <w:rPr>
          <w:lang w:val="en-US"/>
        </w:rPr>
        <w:t xml:space="preserve">.21 -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Pr="006052BE" w:rsidRDefault="0052731A" w:rsidP="0000136A">
      <w:pPr>
        <w:pStyle w:val="af5"/>
        <w:framePr w:wrap="notBeside"/>
        <w:rPr>
          <w:lang w:val="en-US"/>
        </w:rPr>
      </w:pPr>
      <w:r w:rsidRPr="0052731A">
        <w:rPr>
          <w:lang w:val="en-US"/>
        </w:rPr>
        <w:t xml:space="preserve">     </w:t>
      </w:r>
      <w:r w:rsidRPr="006052BE">
        <w:rPr>
          <w:lang w:val="en-US"/>
        </w:rPr>
        <w:t>version:  . . . . . . . 1</w:t>
      </w:r>
    </w:p>
    <w:p w:rsidR="0052731A" w:rsidRPr="006052BE" w:rsidRDefault="0052731A" w:rsidP="0000136A">
      <w:pPr>
        <w:pStyle w:val="af5"/>
        <w:framePr w:wrap="notBeside"/>
        <w:rPr>
          <w:lang w:val="en-US"/>
        </w:rPr>
      </w:pPr>
      <w:r w:rsidRPr="006052BE">
        <w:rPr>
          <w:lang w:val="en-US"/>
        </w:rPr>
        <w:t xml:space="preserve">     appSessionID  . . . . . ea0512a84b20ffee</w:t>
      </w:r>
    </w:p>
    <w:p w:rsidR="0052731A" w:rsidRPr="006052BE" w:rsidRDefault="0052731A" w:rsidP="0000136A">
      <w:pPr>
        <w:pStyle w:val="af5"/>
        <w:framePr w:wrap="notBeside"/>
        <w:rPr>
          <w:lang w:val="en-US"/>
        </w:rPr>
      </w:pPr>
      <w:r w:rsidRPr="006052BE">
        <w:rPr>
          <w:lang w:val="en-US"/>
        </w:rP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Pr="006052BE" w:rsidRDefault="001F3DDD" w:rsidP="0000136A">
      <w:pPr>
        <w:pStyle w:val="af5"/>
        <w:framePr w:wrap="notBeside"/>
        <w:rPr>
          <w:lang w:val="en-US"/>
        </w:rPr>
      </w:pPr>
      <w:r w:rsidRPr="001F3DDD">
        <w:rPr>
          <w:lang w:val="en-US"/>
        </w:rPr>
        <w:t xml:space="preserve">        present: . . . . . . record</w:t>
      </w:r>
    </w:p>
    <w:p w:rsidR="00362FCC" w:rsidRDefault="00096239" w:rsidP="0000136A">
      <w:pPr>
        <w:pStyle w:val="af5"/>
        <w:framePr w:wrap="notBeside"/>
      </w:pPr>
      <w:r w:rsidRPr="006052BE">
        <w:rPr>
          <w:lang w:val="en-US"/>
        </w:rP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FA4FE5">
      <w:pPr>
        <w:pStyle w:val="-"/>
      </w:pPr>
    </w:p>
    <w:p w:rsidR="009F0C70" w:rsidRDefault="00FA4FE5" w:rsidP="0000136A">
      <w:pPr>
        <w:pStyle w:val="af5"/>
        <w:framePr w:wrap="notBeside"/>
      </w:pPr>
      <w:r w:rsidRPr="00FA4FE5">
        <w:t xml:space="preserve">  </w:t>
      </w:r>
    </w:p>
    <w:p w:rsidR="00BD1451" w:rsidRDefault="00BD1451" w:rsidP="0000136A">
      <w:pPr>
        <w:pStyle w:val="af5"/>
        <w:framePr w:wrap="notBeside"/>
      </w:pPr>
    </w:p>
    <w:p w:rsidR="00BD1451" w:rsidRDefault="00BD1451" w:rsidP="0000136A">
      <w:pPr>
        <w:pStyle w:val="af5"/>
        <w:framePr w:wrap="notBeside"/>
      </w:pPr>
    </w:p>
    <w:p w:rsidR="00BD1451" w:rsidRDefault="00BD1451" w:rsidP="0000136A">
      <w:pPr>
        <w:pStyle w:val="af5"/>
        <w:framePr w:wrap="notBeside"/>
      </w:pPr>
    </w:p>
    <w:p w:rsidR="00BD1451" w:rsidRPr="00BD1451" w:rsidRDefault="00BD1451" w:rsidP="0000136A">
      <w:pPr>
        <w:pStyle w:val="af5"/>
        <w:framePr w:wrap="notBeside"/>
      </w:pPr>
    </w:p>
    <w:sectPr w:rsidR="00BD1451" w:rsidRPr="00BD1451" w:rsidSect="001D722E">
      <w:headerReference w:type="even" r:id="rId48"/>
      <w:headerReference w:type="default" r:id="rId49"/>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00BB" w:rsidRDefault="005200BB">
      <w:r>
        <w:separator/>
      </w:r>
    </w:p>
  </w:endnote>
  <w:endnote w:type="continuationSeparator" w:id="1">
    <w:p w:rsidR="005200BB" w:rsidRDefault="005200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Pr="00315F65" w:rsidRDefault="00DF40CF"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00BB" w:rsidRDefault="005200BB">
      <w:r>
        <w:separator/>
      </w:r>
    </w:p>
  </w:footnote>
  <w:footnote w:type="continuationSeparator" w:id="1">
    <w:p w:rsidR="005200BB" w:rsidRDefault="005200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417FFB">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DF40CF" w:rsidRPr="0047560E" w:rsidRDefault="00DF40CF" w:rsidP="006064F9">
                    <w:pPr>
                      <w:pStyle w:val="a5"/>
                    </w:pPr>
                    <w:r w:rsidRPr="006064F9">
                      <w:rPr>
                        <w:rStyle w:val="a6"/>
                      </w:rPr>
                      <w:t>Инв. №</w:t>
                    </w:r>
                    <w:r w:rsidRPr="0047560E">
                      <w:t xml:space="preserve"> подл.</w:t>
                    </w:r>
                  </w:p>
                  <w:p w:rsidR="00DF40CF" w:rsidRDefault="00417FFB">
                    <w:fldSimple w:instr=" NUMPAGES  \* MERGEFORMAT ">
                      <w:r w:rsidR="00A013CD" w:rsidRPr="00A013CD">
                        <w:rPr>
                          <w:i/>
                          <w:noProof/>
                        </w:rPr>
                        <w:t>93</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DF40CF" w:rsidRPr="0047560E" w:rsidRDefault="00DF40CF"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DF40CF" w:rsidRPr="0032083A" w:rsidRDefault="00DF40CF" w:rsidP="006064F9">
                    <w:pPr>
                      <w:pStyle w:val="a5"/>
                    </w:pPr>
                    <w:r w:rsidRPr="006064F9">
                      <w:rPr>
                        <w:rStyle w:val="a6"/>
                      </w:rPr>
                      <w:t>Инв.</w:t>
                    </w:r>
                    <w:r w:rsidRPr="0032083A">
                      <w:t xml:space="preserve"> № дубл.</w:t>
                    </w:r>
                  </w:p>
                  <w:p w:rsidR="00DF40CF" w:rsidRPr="0032083A" w:rsidRDefault="00DF40CF"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DF40CF" w:rsidRPr="0047560E" w:rsidRDefault="00DF40CF" w:rsidP="006064F9">
                    <w:pPr>
                      <w:pStyle w:val="a5"/>
                    </w:pPr>
                    <w:r w:rsidRPr="0047560E">
                      <w:t>Взам. инв. №</w:t>
                    </w:r>
                  </w:p>
                  <w:p w:rsidR="00DF40CF" w:rsidRPr="0032083A" w:rsidRDefault="00DF40CF"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DF40CF" w:rsidRPr="0047560E" w:rsidRDefault="00DF40CF"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DF40CF" w:rsidRPr="009E3291" w:rsidRDefault="00DF40CF"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DF40CF" w:rsidRPr="009E3291" w:rsidRDefault="00DF40CF"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DF40CF" w:rsidRPr="009E3291" w:rsidRDefault="00DF40CF"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DF40CF" w:rsidRPr="009E3291" w:rsidRDefault="00DF40CF"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DF40CF" w:rsidRPr="009E3291" w:rsidRDefault="00DF40CF"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417FFB">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DF40CF" w:rsidRPr="00315F65" w:rsidRDefault="00DF40CF" w:rsidP="003D4EB9">
                      <w:pPr>
                        <w:pStyle w:val="a5"/>
                      </w:pPr>
                      <w:r w:rsidRPr="00315F65">
                        <w:t>Инв. № подп</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DF40CF" w:rsidRPr="0047560E" w:rsidRDefault="00DF40CF" w:rsidP="003D4EB9">
                      <w:pPr>
                        <w:pStyle w:val="a5"/>
                      </w:pPr>
                      <w:r w:rsidRPr="0047560E">
                        <w:t>Подп. и 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DF40CF" w:rsidRPr="009E3291" w:rsidRDefault="00DF40CF" w:rsidP="003D4EB9">
                      <w:pPr>
                        <w:pStyle w:val="a5"/>
                        <w:rPr>
                          <w:sz w:val="22"/>
                          <w:szCs w:val="22"/>
                        </w:rPr>
                      </w:pPr>
                      <w:r w:rsidRPr="0047560E">
                        <w:t>Инв. № дубл</w:t>
                      </w:r>
                      <w:r w:rsidRPr="009E3291">
                        <w:rPr>
                          <w:sz w:val="22"/>
                          <w:szCs w:val="22"/>
                        </w:rPr>
                        <w:t>.</w:t>
                      </w:r>
                    </w:p>
                    <w:p w:rsidR="00DF40CF"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DF40CF" w:rsidRPr="0047560E" w:rsidRDefault="00DF40CF" w:rsidP="003D4EB9">
                      <w:pPr>
                        <w:pStyle w:val="a5"/>
                      </w:pPr>
                      <w:r w:rsidRPr="0047560E">
                        <w:t>Взам. инв. №</w:t>
                      </w:r>
                    </w:p>
                    <w:p w:rsidR="00DF40CF" w:rsidRPr="00C2774B"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DF40CF" w:rsidRPr="0047560E" w:rsidRDefault="00DF40CF" w:rsidP="003D4EB9">
                      <w:pPr>
                        <w:pStyle w:val="a5"/>
                      </w:pPr>
                      <w:r w:rsidRPr="0047560E">
                        <w:t>Подп. и 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DF40CF" w:rsidRPr="009E3291" w:rsidRDefault="00DF40CF" w:rsidP="00321BDC">
                      <w:pPr>
                        <w:rPr>
                          <w:rFonts w:ascii="GOST type A" w:hAnsi="GOST type A"/>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DF40CF" w:rsidRPr="0047560E" w:rsidRDefault="00DF40CF" w:rsidP="003D4EB9">
                          <w:pPr>
                            <w:pStyle w:val="a5"/>
                          </w:pPr>
                          <w:r w:rsidRPr="003D4EB9">
                            <w:rPr>
                              <w:rStyle w:val="a6"/>
                            </w:rPr>
                            <w:t>Л</w:t>
                          </w:r>
                          <w:r w:rsidRPr="0047560E">
                            <w:t>ит</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DF40CF" w:rsidRPr="0047560E" w:rsidRDefault="00DF40CF" w:rsidP="003D4EB9">
                          <w:pPr>
                            <w:pStyle w:val="a5"/>
                          </w:pPr>
                          <w:r w:rsidRPr="003D4EB9">
                            <w:rPr>
                              <w:rStyle w:val="a6"/>
                            </w:rPr>
                            <w:t>Л</w:t>
                          </w:r>
                          <w:r w:rsidRPr="0047560E">
                            <w:t>ист</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DF40CF" w:rsidRPr="0047560E" w:rsidRDefault="00DF40CF" w:rsidP="003D4EB9">
                          <w:pPr>
                            <w:pStyle w:val="a5"/>
                          </w:pPr>
                          <w:r w:rsidRPr="003D4EB9">
                            <w:rPr>
                              <w:rStyle w:val="a6"/>
                            </w:rPr>
                            <w:t>Ли</w:t>
                          </w:r>
                          <w:r w:rsidRPr="0047560E">
                            <w:t>стов</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DF40CF" w:rsidRPr="0047560E" w:rsidRDefault="00417FFB" w:rsidP="003D4EB9">
                          <w:pPr>
                            <w:pStyle w:val="a5"/>
                          </w:pPr>
                          <w:fldSimple w:instr=" PAGE  \* MERGEFORMAT ">
                            <w:r w:rsidR="00A013CD">
                              <w:rPr>
                                <w:noProof/>
                              </w:rPr>
                              <w:t>8</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DF40CF" w:rsidRPr="0047560E" w:rsidRDefault="00417FFB" w:rsidP="003D4EB9">
                          <w:pPr>
                            <w:pStyle w:val="a5"/>
                          </w:pPr>
                          <w:fldSimple w:instr=" NUMPAGES  \* MERGEFORMAT ">
                            <w:r w:rsidR="00A013CD">
                              <w:rPr>
                                <w:noProof/>
                              </w:rPr>
                              <w:t>93</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DF40CF" w:rsidRPr="009E3291" w:rsidRDefault="00DF40CF" w:rsidP="003D4EB9">
                            <w:pPr>
                              <w:pStyle w:val="a5"/>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DF40CF" w:rsidRPr="00E142F6" w:rsidRDefault="00DF40CF"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DF40CF" w:rsidRPr="00D941AF" w:rsidRDefault="00417FFB" w:rsidP="00D941AF">
                        <w:pPr>
                          <w:ind w:firstLine="0"/>
                          <w:jc w:val="center"/>
                          <w:rPr>
                            <w:rFonts w:ascii="GOST type A" w:hAnsi="GOST type A"/>
                            <w:sz w:val="22"/>
                            <w:szCs w:val="22"/>
                          </w:rPr>
                        </w:pPr>
                        <w:r w:rsidRPr="00D941AF">
                          <w:rPr>
                            <w:rFonts w:ascii="GOST type A" w:hAnsi="GOST type A"/>
                            <w:sz w:val="22"/>
                            <w:szCs w:val="22"/>
                          </w:rPr>
                          <w:fldChar w:fldCharType="begin"/>
                        </w:r>
                        <w:r w:rsidR="00DF40CF" w:rsidRPr="00D941AF">
                          <w:rPr>
                            <w:rFonts w:ascii="GOST type A" w:hAnsi="GOST type A"/>
                            <w:sz w:val="22"/>
                            <w:szCs w:val="22"/>
                          </w:rPr>
                          <w:instrText xml:space="preserve"> DOCPROPERTY  Название  \* </w:instrText>
                        </w:r>
                        <w:r w:rsidR="00DF40CF" w:rsidRPr="00D941AF">
                          <w:rPr>
                            <w:rFonts w:ascii="GOST type A" w:hAnsi="GOST type A"/>
                            <w:sz w:val="22"/>
                            <w:szCs w:val="22"/>
                            <w:lang w:val="en-US"/>
                          </w:rPr>
                          <w:instrText>CHAR</w:instrText>
                        </w:r>
                        <w:r w:rsidR="00DF40CF"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C56403">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DF40CF" w:rsidRPr="00D941AF" w:rsidRDefault="00DF40CF"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DF40CF" w:rsidRPr="00A3092E" w:rsidRDefault="00DF40CF"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DF40CF" w:rsidRPr="0047560E" w:rsidRDefault="00DF40CF" w:rsidP="003D4EB9">
                            <w:pPr>
                              <w:pStyle w:val="a5"/>
                            </w:pPr>
                            <w:r w:rsidRPr="003D4EB9">
                              <w:t>И</w:t>
                            </w:r>
                            <w:r w:rsidRPr="0047560E">
                              <w:t>зм.</w:t>
                            </w:r>
                          </w:p>
                          <w:p w:rsidR="00DF40CF" w:rsidRPr="0032083A" w:rsidRDefault="00DF40CF" w:rsidP="003D4EB9">
                            <w:pPr>
                              <w:pStyle w:val="a5"/>
                              <w:rPr>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DF40CF" w:rsidRPr="0047560E" w:rsidRDefault="00DF40CF" w:rsidP="003D4EB9">
                            <w:pPr>
                              <w:pStyle w:val="a5"/>
                            </w:pPr>
                            <w:r w:rsidRPr="0047560E">
                              <w:t>№ докум.</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DF40CF" w:rsidRPr="0047560E" w:rsidRDefault="00DF40CF" w:rsidP="003D4EB9">
                            <w:pPr>
                              <w:pStyle w:val="a5"/>
                            </w:pPr>
                            <w:r w:rsidRPr="0047560E">
                              <w:t>Лист</w:t>
                            </w:r>
                          </w:p>
                          <w:p w:rsidR="00DF40CF" w:rsidRPr="0032083A" w:rsidRDefault="00DF40CF" w:rsidP="003D4EB9">
                            <w:pPr>
                              <w:pStyle w:val="a5"/>
                              <w:rPr>
                                <w:sz w:val="22"/>
                                <w:szCs w:val="22"/>
                              </w:rPr>
                            </w:pP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DF40CF" w:rsidRPr="0047560E" w:rsidRDefault="00DF40CF" w:rsidP="003D4EB9">
                            <w:pPr>
                              <w:pStyle w:val="a5"/>
                            </w:pPr>
                            <w:r w:rsidRPr="0047560E">
                              <w:t>Подп.</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DF40CF" w:rsidRPr="0047560E" w:rsidRDefault="00DF40CF" w:rsidP="003D4EB9">
                            <w:pPr>
                              <w:pStyle w:val="a5"/>
                            </w:pPr>
                            <w:r w:rsidRPr="0047560E">
                              <w:t>Дата</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DF40CF" w:rsidRPr="00315F65" w:rsidRDefault="00417FFB" w:rsidP="003D4EB9">
                                <w:pPr>
                                  <w:pStyle w:val="a5"/>
                                </w:pPr>
                                <w:fldSimple w:instr=" DOCPROPERTY  Студ.ФИО  \* MERGEFORMAT ">
                                  <w:r w:rsidR="00C56403">
                                    <w:t>Лещёв А.В.</w:t>
                                  </w:r>
                                </w:fldSimple>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DF40CF" w:rsidRPr="00315F65" w:rsidRDefault="00DF40CF" w:rsidP="003D4EB9">
                                <w:pPr>
                                  <w:pStyle w:val="a5"/>
                                </w:pPr>
                                <w:r w:rsidRPr="00315F65">
                                  <w:t>Разраб.</w:t>
                                </w:r>
                              </w:p>
                              <w:p w:rsidR="00DF40CF" w:rsidRDefault="00DF40CF"/>
                              <w:p w:rsidR="00DF40CF" w:rsidRDefault="00DF40CF" w:rsidP="005D02C1"/>
                              <w:p w:rsidR="00DF40CF" w:rsidRDefault="00DF40CF" w:rsidP="00FD4416"/>
                              <w:p w:rsidR="00DF40CF" w:rsidRDefault="00DF40CF" w:rsidP="00FD4416"/>
                              <w:p w:rsidR="00DF40CF" w:rsidRDefault="00DF40CF" w:rsidP="0047500F"/>
                              <w:p w:rsidR="00DF40CF" w:rsidRDefault="00DF40CF" w:rsidP="0047500F"/>
                              <w:p w:rsidR="00DF40CF" w:rsidRDefault="00DF40CF"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DF40CF" w:rsidRPr="009E3291" w:rsidRDefault="00DF40CF"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DF40CF" w:rsidRPr="009E3291" w:rsidRDefault="00DF40CF"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DF40CF" w:rsidRPr="00315F65" w:rsidRDefault="00417FFB" w:rsidP="003D4EB9">
                                <w:pPr>
                                  <w:pStyle w:val="a5"/>
                                </w:pPr>
                                <w:fldSimple w:instr=" DOCPROPERTY  Рук.ФИО  \* MERGEFORMAT ">
                                  <w:r w:rsidR="00C56403">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DF40CF" w:rsidRPr="00315F65" w:rsidRDefault="00DF40CF"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DF40CF" w:rsidRPr="009E3291" w:rsidRDefault="00DF40CF"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DF40CF" w:rsidRPr="009E3291" w:rsidRDefault="00DF40CF"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DF40CF" w:rsidRPr="00315F65" w:rsidRDefault="00417FFB" w:rsidP="003D4EB9">
                                <w:pPr>
                                  <w:pStyle w:val="a5"/>
                                </w:pPr>
                                <w:fldSimple w:instr=" DOCPROPERTY  Рец.ФИО  \* MERGEFORMAT ">
                                  <w:r w:rsidR="00C56403">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DF40CF" w:rsidRPr="00315F65" w:rsidRDefault="00DF40CF"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DF40CF" w:rsidRPr="009E3291" w:rsidRDefault="00DF40CF"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DF40CF" w:rsidRPr="009E3291" w:rsidRDefault="00DF40CF"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DF40CF" w:rsidRPr="00315F65" w:rsidRDefault="00417FFB" w:rsidP="003D4EB9">
                                <w:pPr>
                                  <w:pStyle w:val="a5"/>
                                </w:pPr>
                                <w:fldSimple w:instr=" DOCPROPERTY  Нормокнтр.ФИО  \* MERGEFORMAT ">
                                  <w:r w:rsidR="00C56403">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DF40CF" w:rsidRPr="00315F65" w:rsidRDefault="00DF40CF"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DF40CF" w:rsidRPr="009E3291" w:rsidRDefault="00DF40CF"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DF40CF" w:rsidRPr="009E3291" w:rsidRDefault="00DF40CF"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DF40CF" w:rsidRPr="00315F65" w:rsidRDefault="00417FFB" w:rsidP="003D4EB9">
                                <w:pPr>
                                  <w:pStyle w:val="a5"/>
                                </w:pPr>
                                <w:fldSimple w:instr=" DOCPROPERTY  Каф.Зав.ФИО  \* MERGEFORMAT ">
                                  <w:r w:rsidR="00C56403">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DF40CF" w:rsidRPr="00315F65" w:rsidRDefault="00DF40CF"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DF40CF" w:rsidRPr="009E3291" w:rsidRDefault="00DF40CF"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DF40CF" w:rsidRPr="009E3291" w:rsidRDefault="00DF40CF"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DF40CF" w:rsidRPr="009E3291" w:rsidRDefault="00DF40CF"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DF40CF" w:rsidRPr="009E3291" w:rsidRDefault="00DF40CF"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DF40CF" w:rsidRPr="009E3291" w:rsidRDefault="00DF40CF"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DF40CF" w:rsidRPr="009E3291" w:rsidRDefault="00DF40CF"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DF40CF" w:rsidRPr="009E3291" w:rsidRDefault="00DF40CF"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DF40CF" w:rsidRPr="009E3291" w:rsidRDefault="00DF40CF"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DF40CF" w:rsidRPr="009E3291" w:rsidRDefault="00DF40CF"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DF40CF" w:rsidRPr="009E3291" w:rsidRDefault="00DF40CF"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DF40CF" w:rsidRPr="009E3291" w:rsidRDefault="00DF40CF"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DF40CF" w:rsidRPr="009E3291" w:rsidRDefault="00DF40CF"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DF40C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0CF" w:rsidRDefault="00417FFB">
    <w:r w:rsidRPr="00417FFB">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DF40CF" w:rsidRPr="0047560E" w:rsidRDefault="00DF40CF"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DF40CF" w:rsidRPr="0047560E" w:rsidRDefault="00DF40CF"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DF40CF" w:rsidRPr="0047560E" w:rsidRDefault="00DF40CF" w:rsidP="003D4EB9">
                      <w:pPr>
                        <w:pStyle w:val="a5"/>
                      </w:pPr>
                      <w:r w:rsidRPr="0047560E">
                        <w:t>Инв. № дубл.</w:t>
                      </w:r>
                    </w:p>
                    <w:p w:rsidR="00DF40CF" w:rsidRPr="0032083A" w:rsidRDefault="00DF40CF"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DF40CF" w:rsidRPr="0047560E" w:rsidRDefault="00DF40CF" w:rsidP="003D4EB9">
                      <w:pPr>
                        <w:pStyle w:val="a5"/>
                      </w:pPr>
                      <w:r w:rsidRPr="0047560E">
                        <w:t>Взам. инв. №</w:t>
                      </w:r>
                    </w:p>
                    <w:p w:rsidR="00DF40CF" w:rsidRPr="0032083A" w:rsidRDefault="00DF40CF"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DF40CF" w:rsidRPr="0047560E" w:rsidRDefault="00DF40CF"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DF40CF" w:rsidRDefault="00DF40CF"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DF40CF" w:rsidRDefault="00DF40CF"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DF40CF" w:rsidRPr="0047560E" w:rsidRDefault="00DF40CF"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DF40CF" w:rsidRPr="003D4EB9" w:rsidRDefault="00417FFB" w:rsidP="003D4EB9">
                        <w:pPr>
                          <w:pStyle w:val="a5"/>
                          <w:spacing w:before="120"/>
                          <w:ind w:left="0"/>
                          <w:jc w:val="center"/>
                          <w:rPr>
                            <w:noProof/>
                            <w:sz w:val="28"/>
                            <w:szCs w:val="28"/>
                          </w:rPr>
                        </w:pPr>
                        <w:r w:rsidRPr="003D4EB9">
                          <w:rPr>
                            <w:noProof/>
                            <w:sz w:val="28"/>
                            <w:szCs w:val="28"/>
                          </w:rPr>
                          <w:fldChar w:fldCharType="begin"/>
                        </w:r>
                        <w:r w:rsidR="00DF40CF" w:rsidRPr="003D4EB9">
                          <w:rPr>
                            <w:noProof/>
                            <w:sz w:val="28"/>
                            <w:szCs w:val="28"/>
                          </w:rPr>
                          <w:instrText xml:space="preserve"> PAGE  \* MERGEFORMAT </w:instrText>
                        </w:r>
                        <w:r w:rsidRPr="003D4EB9">
                          <w:rPr>
                            <w:noProof/>
                            <w:sz w:val="28"/>
                            <w:szCs w:val="28"/>
                          </w:rPr>
                          <w:fldChar w:fldCharType="separate"/>
                        </w:r>
                        <w:r w:rsidR="00A013CD">
                          <w:rPr>
                            <w:noProof/>
                            <w:sz w:val="28"/>
                            <w:szCs w:val="28"/>
                          </w:rPr>
                          <w:t>9</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DF40CF" w:rsidRPr="009E3291" w:rsidRDefault="00DF40CF"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DF40CF" w:rsidRPr="0047560E" w:rsidRDefault="00DF40CF" w:rsidP="003D4EB9">
                          <w:pPr>
                            <w:pStyle w:val="a5"/>
                          </w:pPr>
                          <w:r w:rsidRPr="003D4EB9">
                            <w:rPr>
                              <w:rStyle w:val="a6"/>
                            </w:rPr>
                            <w:t>И</w:t>
                          </w:r>
                          <w:r w:rsidRPr="0047560E">
                            <w:t>зм.</w:t>
                          </w:r>
                        </w:p>
                        <w:p w:rsidR="00DF40CF" w:rsidRPr="00ED3EC0" w:rsidRDefault="00DF40CF"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DF40CF" w:rsidRPr="0047560E" w:rsidRDefault="00DF40CF"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DF40CF" w:rsidRPr="0047560E" w:rsidRDefault="00DF40CF"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DF40CF" w:rsidRPr="0047560E" w:rsidRDefault="00DF40CF"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DF40CF" w:rsidRPr="0047560E" w:rsidRDefault="00DF40CF"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DF40CF" w:rsidRPr="009E3291" w:rsidRDefault="00DF40CF"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DF40CF" w:rsidRPr="009E3291" w:rsidRDefault="00DF40CF"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DF40CF" w:rsidRPr="009E3291" w:rsidRDefault="00DF40CF"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DF40CF" w:rsidRPr="009E3291" w:rsidRDefault="00DF40CF"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DF40CF" w:rsidRPr="009E3291" w:rsidRDefault="00DF40CF"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26011EE"/>
    <w:multiLevelType w:val="multilevel"/>
    <w:tmpl w:val="072A2938"/>
    <w:numStyleLink w:val="1"/>
  </w:abstractNum>
  <w:abstractNum w:abstractNumId="4">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7387B3A"/>
    <w:multiLevelType w:val="singleLevel"/>
    <w:tmpl w:val="78AA9B4A"/>
    <w:lvl w:ilvl="0">
      <w:numFmt w:val="bullet"/>
      <w:lvlText w:val="-"/>
      <w:lvlJc w:val="left"/>
      <w:pPr>
        <w:tabs>
          <w:tab w:val="num" w:pos="927"/>
        </w:tabs>
        <w:ind w:left="927" w:hanging="360"/>
      </w:pPr>
      <w:rPr>
        <w:rFonts w:hint="default"/>
      </w:rPr>
    </w:lvl>
  </w:abstractNum>
  <w:abstractNum w:abstractNumId="6">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6">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8">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0">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11D6CB3"/>
    <w:multiLevelType w:val="multilevel"/>
    <w:tmpl w:val="E8AA3DA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86C3F20"/>
    <w:multiLevelType w:val="multilevel"/>
    <w:tmpl w:val="5860ED50"/>
    <w:numStyleLink w:val="a"/>
  </w:abstractNum>
  <w:abstractNum w:abstractNumId="25">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9"/>
  </w:num>
  <w:num w:numId="3">
    <w:abstractNumId w:val="8"/>
  </w:num>
  <w:num w:numId="4">
    <w:abstractNumId w:val="21"/>
  </w:num>
  <w:num w:numId="5">
    <w:abstractNumId w:val="16"/>
  </w:num>
  <w:num w:numId="6">
    <w:abstractNumId w:val="24"/>
  </w:num>
  <w:num w:numId="7">
    <w:abstractNumId w:val="13"/>
  </w:num>
  <w:num w:numId="8">
    <w:abstractNumId w:val="22"/>
  </w:num>
  <w:num w:numId="9">
    <w:abstractNumId w:val="11"/>
  </w:num>
  <w:num w:numId="10">
    <w:abstractNumId w:val="7"/>
  </w:num>
  <w:num w:numId="11">
    <w:abstractNumId w:val="4"/>
  </w:num>
  <w:num w:numId="12">
    <w:abstractNumId w:val="1"/>
  </w:num>
  <w:num w:numId="13">
    <w:abstractNumId w:val="18"/>
  </w:num>
  <w:num w:numId="14">
    <w:abstractNumId w:val="26"/>
  </w:num>
  <w:num w:numId="15">
    <w:abstractNumId w:val="17"/>
  </w:num>
  <w:num w:numId="16">
    <w:abstractNumId w:val="15"/>
  </w:num>
  <w:num w:numId="17">
    <w:abstractNumId w:val="19"/>
  </w:num>
  <w:num w:numId="18">
    <w:abstractNumId w:val="5"/>
  </w:num>
  <w:num w:numId="19">
    <w:abstractNumId w:val="25"/>
  </w:num>
  <w:num w:numId="20">
    <w:abstractNumId w:val="6"/>
  </w:num>
  <w:num w:numId="21">
    <w:abstractNumId w:val="23"/>
  </w:num>
  <w:num w:numId="22">
    <w:abstractNumId w:val="27"/>
  </w:num>
  <w:num w:numId="23">
    <w:abstractNumId w:val="20"/>
  </w:num>
  <w:num w:numId="24">
    <w:abstractNumId w:val="12"/>
  </w:num>
  <w:num w:numId="25">
    <w:abstractNumId w:val="10"/>
  </w:num>
  <w:num w:numId="26">
    <w:abstractNumId w:val="0"/>
  </w:num>
  <w:num w:numId="27">
    <w:abstractNumId w:val="14"/>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54274"/>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1D6"/>
    <w:rsid w:val="000115DF"/>
    <w:rsid w:val="000131BC"/>
    <w:rsid w:val="0001424F"/>
    <w:rsid w:val="00014F6D"/>
    <w:rsid w:val="00015567"/>
    <w:rsid w:val="00016076"/>
    <w:rsid w:val="000165D7"/>
    <w:rsid w:val="00016621"/>
    <w:rsid w:val="000170D3"/>
    <w:rsid w:val="0001755B"/>
    <w:rsid w:val="000212A5"/>
    <w:rsid w:val="000221ED"/>
    <w:rsid w:val="0002226C"/>
    <w:rsid w:val="00022CB7"/>
    <w:rsid w:val="00023C4C"/>
    <w:rsid w:val="00023E74"/>
    <w:rsid w:val="000247BB"/>
    <w:rsid w:val="00025151"/>
    <w:rsid w:val="00026EF6"/>
    <w:rsid w:val="0002708E"/>
    <w:rsid w:val="0002785D"/>
    <w:rsid w:val="0003013E"/>
    <w:rsid w:val="0003117C"/>
    <w:rsid w:val="0003617A"/>
    <w:rsid w:val="00037354"/>
    <w:rsid w:val="000378FC"/>
    <w:rsid w:val="00037A82"/>
    <w:rsid w:val="000400D4"/>
    <w:rsid w:val="000401D9"/>
    <w:rsid w:val="00040B4F"/>
    <w:rsid w:val="000415D1"/>
    <w:rsid w:val="00041DFE"/>
    <w:rsid w:val="00042EF6"/>
    <w:rsid w:val="00044218"/>
    <w:rsid w:val="00044DC7"/>
    <w:rsid w:val="00045B82"/>
    <w:rsid w:val="00045BB8"/>
    <w:rsid w:val="00047B1B"/>
    <w:rsid w:val="00051DEB"/>
    <w:rsid w:val="00054015"/>
    <w:rsid w:val="00056B05"/>
    <w:rsid w:val="0006344B"/>
    <w:rsid w:val="0006523F"/>
    <w:rsid w:val="000658B8"/>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C76"/>
    <w:rsid w:val="000B2CFF"/>
    <w:rsid w:val="000B4C55"/>
    <w:rsid w:val="000B6AD2"/>
    <w:rsid w:val="000B74B6"/>
    <w:rsid w:val="000C1BB5"/>
    <w:rsid w:val="000C2306"/>
    <w:rsid w:val="000C4BFD"/>
    <w:rsid w:val="000D049D"/>
    <w:rsid w:val="000D0E57"/>
    <w:rsid w:val="000D1D4A"/>
    <w:rsid w:val="000D2079"/>
    <w:rsid w:val="000D590D"/>
    <w:rsid w:val="000D6491"/>
    <w:rsid w:val="000D6960"/>
    <w:rsid w:val="000D6A24"/>
    <w:rsid w:val="000D70A5"/>
    <w:rsid w:val="000E29C9"/>
    <w:rsid w:val="000E3395"/>
    <w:rsid w:val="000E3C77"/>
    <w:rsid w:val="000E5B4B"/>
    <w:rsid w:val="000E60B0"/>
    <w:rsid w:val="000E659B"/>
    <w:rsid w:val="000E695A"/>
    <w:rsid w:val="000E7461"/>
    <w:rsid w:val="000E78FF"/>
    <w:rsid w:val="000F0688"/>
    <w:rsid w:val="000F10E4"/>
    <w:rsid w:val="000F341C"/>
    <w:rsid w:val="000F4271"/>
    <w:rsid w:val="000F42AF"/>
    <w:rsid w:val="000F59F8"/>
    <w:rsid w:val="000F650D"/>
    <w:rsid w:val="0010050B"/>
    <w:rsid w:val="001018CD"/>
    <w:rsid w:val="00102FF1"/>
    <w:rsid w:val="00103514"/>
    <w:rsid w:val="00103786"/>
    <w:rsid w:val="0010524B"/>
    <w:rsid w:val="0010646A"/>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C68"/>
    <w:rsid w:val="00131F03"/>
    <w:rsid w:val="00133CD7"/>
    <w:rsid w:val="00134AEB"/>
    <w:rsid w:val="001357DD"/>
    <w:rsid w:val="00135E4C"/>
    <w:rsid w:val="00136EA6"/>
    <w:rsid w:val="0013706A"/>
    <w:rsid w:val="0013730E"/>
    <w:rsid w:val="001377F5"/>
    <w:rsid w:val="00137FDE"/>
    <w:rsid w:val="00140DD1"/>
    <w:rsid w:val="00141272"/>
    <w:rsid w:val="00142C64"/>
    <w:rsid w:val="00145001"/>
    <w:rsid w:val="001460C3"/>
    <w:rsid w:val="0014729F"/>
    <w:rsid w:val="00147DC2"/>
    <w:rsid w:val="001509EE"/>
    <w:rsid w:val="00150C66"/>
    <w:rsid w:val="00151060"/>
    <w:rsid w:val="00154872"/>
    <w:rsid w:val="001557E4"/>
    <w:rsid w:val="00156990"/>
    <w:rsid w:val="0016131F"/>
    <w:rsid w:val="0016207B"/>
    <w:rsid w:val="0016224D"/>
    <w:rsid w:val="00163DD9"/>
    <w:rsid w:val="00164E0E"/>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68AE"/>
    <w:rsid w:val="00187910"/>
    <w:rsid w:val="00192511"/>
    <w:rsid w:val="0019307F"/>
    <w:rsid w:val="001939C3"/>
    <w:rsid w:val="00193A7A"/>
    <w:rsid w:val="00193FC9"/>
    <w:rsid w:val="001953A7"/>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440C"/>
    <w:rsid w:val="001C5838"/>
    <w:rsid w:val="001C5ABF"/>
    <w:rsid w:val="001C6232"/>
    <w:rsid w:val="001C66BF"/>
    <w:rsid w:val="001D04FF"/>
    <w:rsid w:val="001D0D01"/>
    <w:rsid w:val="001D1F8A"/>
    <w:rsid w:val="001D223E"/>
    <w:rsid w:val="001D4345"/>
    <w:rsid w:val="001D5933"/>
    <w:rsid w:val="001D6131"/>
    <w:rsid w:val="001D6C08"/>
    <w:rsid w:val="001D722E"/>
    <w:rsid w:val="001D7230"/>
    <w:rsid w:val="001D735F"/>
    <w:rsid w:val="001E14CD"/>
    <w:rsid w:val="001E1F5E"/>
    <w:rsid w:val="001E3376"/>
    <w:rsid w:val="001E4AA6"/>
    <w:rsid w:val="001E4F7D"/>
    <w:rsid w:val="001E672A"/>
    <w:rsid w:val="001E6974"/>
    <w:rsid w:val="001E6AD5"/>
    <w:rsid w:val="001E790D"/>
    <w:rsid w:val="001F0E3F"/>
    <w:rsid w:val="001F2CF9"/>
    <w:rsid w:val="001F3DDD"/>
    <w:rsid w:val="001F4A80"/>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2ED"/>
    <w:rsid w:val="0022197F"/>
    <w:rsid w:val="00221D58"/>
    <w:rsid w:val="00222449"/>
    <w:rsid w:val="002232EB"/>
    <w:rsid w:val="00223D6F"/>
    <w:rsid w:val="00224C14"/>
    <w:rsid w:val="0022552D"/>
    <w:rsid w:val="00225B93"/>
    <w:rsid w:val="00226515"/>
    <w:rsid w:val="002266F3"/>
    <w:rsid w:val="00226EA1"/>
    <w:rsid w:val="00230CC5"/>
    <w:rsid w:val="00232E03"/>
    <w:rsid w:val="00234D84"/>
    <w:rsid w:val="00235390"/>
    <w:rsid w:val="002356A0"/>
    <w:rsid w:val="00235C3B"/>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706F4"/>
    <w:rsid w:val="00271990"/>
    <w:rsid w:val="0027311D"/>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564C"/>
    <w:rsid w:val="002872C4"/>
    <w:rsid w:val="00290AA5"/>
    <w:rsid w:val="002936DE"/>
    <w:rsid w:val="00293988"/>
    <w:rsid w:val="002940B7"/>
    <w:rsid w:val="002940E8"/>
    <w:rsid w:val="00294188"/>
    <w:rsid w:val="00296227"/>
    <w:rsid w:val="00296E6F"/>
    <w:rsid w:val="00296E89"/>
    <w:rsid w:val="002A07F3"/>
    <w:rsid w:val="002A0C58"/>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720B"/>
    <w:rsid w:val="002B72EE"/>
    <w:rsid w:val="002C0A3C"/>
    <w:rsid w:val="002C318E"/>
    <w:rsid w:val="002C4917"/>
    <w:rsid w:val="002C499F"/>
    <w:rsid w:val="002C67CE"/>
    <w:rsid w:val="002C7B67"/>
    <w:rsid w:val="002D1AEC"/>
    <w:rsid w:val="002D1B60"/>
    <w:rsid w:val="002D5617"/>
    <w:rsid w:val="002D6B35"/>
    <w:rsid w:val="002E0B30"/>
    <w:rsid w:val="002E28F7"/>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BD"/>
    <w:rsid w:val="00300C02"/>
    <w:rsid w:val="00300F40"/>
    <w:rsid w:val="003021EF"/>
    <w:rsid w:val="00302892"/>
    <w:rsid w:val="00303034"/>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4F7A"/>
    <w:rsid w:val="00325BDC"/>
    <w:rsid w:val="00325C1D"/>
    <w:rsid w:val="00326D8D"/>
    <w:rsid w:val="003306A2"/>
    <w:rsid w:val="003320AE"/>
    <w:rsid w:val="003325F3"/>
    <w:rsid w:val="00332C23"/>
    <w:rsid w:val="00333126"/>
    <w:rsid w:val="003340B8"/>
    <w:rsid w:val="003375F3"/>
    <w:rsid w:val="00337F2C"/>
    <w:rsid w:val="00341017"/>
    <w:rsid w:val="0034115C"/>
    <w:rsid w:val="00341637"/>
    <w:rsid w:val="0034234F"/>
    <w:rsid w:val="00345032"/>
    <w:rsid w:val="00345471"/>
    <w:rsid w:val="00345623"/>
    <w:rsid w:val="00346306"/>
    <w:rsid w:val="003465B8"/>
    <w:rsid w:val="00346CEA"/>
    <w:rsid w:val="0034702C"/>
    <w:rsid w:val="003473BC"/>
    <w:rsid w:val="00350953"/>
    <w:rsid w:val="00354B04"/>
    <w:rsid w:val="00354CF6"/>
    <w:rsid w:val="00355012"/>
    <w:rsid w:val="00355C0D"/>
    <w:rsid w:val="00357A9B"/>
    <w:rsid w:val="00357C52"/>
    <w:rsid w:val="0036175E"/>
    <w:rsid w:val="003625D2"/>
    <w:rsid w:val="00362FCC"/>
    <w:rsid w:val="00366342"/>
    <w:rsid w:val="00372373"/>
    <w:rsid w:val="0037243C"/>
    <w:rsid w:val="003724B0"/>
    <w:rsid w:val="00380008"/>
    <w:rsid w:val="00381A01"/>
    <w:rsid w:val="00381E98"/>
    <w:rsid w:val="00382EE6"/>
    <w:rsid w:val="003836E7"/>
    <w:rsid w:val="00384341"/>
    <w:rsid w:val="00384495"/>
    <w:rsid w:val="00385A2B"/>
    <w:rsid w:val="003860BF"/>
    <w:rsid w:val="003861F9"/>
    <w:rsid w:val="00386B10"/>
    <w:rsid w:val="00386E9D"/>
    <w:rsid w:val="00386F6A"/>
    <w:rsid w:val="0038712A"/>
    <w:rsid w:val="003900C6"/>
    <w:rsid w:val="00391CF6"/>
    <w:rsid w:val="003928BF"/>
    <w:rsid w:val="00392A9C"/>
    <w:rsid w:val="00392F0C"/>
    <w:rsid w:val="00394432"/>
    <w:rsid w:val="00394A8C"/>
    <w:rsid w:val="003963C8"/>
    <w:rsid w:val="00396644"/>
    <w:rsid w:val="00396E52"/>
    <w:rsid w:val="003A0E9F"/>
    <w:rsid w:val="003A17B1"/>
    <w:rsid w:val="003A30D1"/>
    <w:rsid w:val="003A5389"/>
    <w:rsid w:val="003A62D5"/>
    <w:rsid w:val="003A666B"/>
    <w:rsid w:val="003A7E32"/>
    <w:rsid w:val="003B05B2"/>
    <w:rsid w:val="003B0E7B"/>
    <w:rsid w:val="003B277E"/>
    <w:rsid w:val="003B2D60"/>
    <w:rsid w:val="003B3862"/>
    <w:rsid w:val="003B5374"/>
    <w:rsid w:val="003B5C63"/>
    <w:rsid w:val="003B605D"/>
    <w:rsid w:val="003B7490"/>
    <w:rsid w:val="003C13B1"/>
    <w:rsid w:val="003C3F2B"/>
    <w:rsid w:val="003C4879"/>
    <w:rsid w:val="003C5B2A"/>
    <w:rsid w:val="003C685C"/>
    <w:rsid w:val="003C6F48"/>
    <w:rsid w:val="003D2B25"/>
    <w:rsid w:val="003D385B"/>
    <w:rsid w:val="003D3CEB"/>
    <w:rsid w:val="003D42F6"/>
    <w:rsid w:val="003D4560"/>
    <w:rsid w:val="003D4EB9"/>
    <w:rsid w:val="003D59C2"/>
    <w:rsid w:val="003D6D0B"/>
    <w:rsid w:val="003D71B1"/>
    <w:rsid w:val="003E22F7"/>
    <w:rsid w:val="003E3644"/>
    <w:rsid w:val="003E3EEB"/>
    <w:rsid w:val="003E4024"/>
    <w:rsid w:val="003E52B4"/>
    <w:rsid w:val="003F28AB"/>
    <w:rsid w:val="003F3EE6"/>
    <w:rsid w:val="003F48B9"/>
    <w:rsid w:val="003F550F"/>
    <w:rsid w:val="003F65D3"/>
    <w:rsid w:val="003F755A"/>
    <w:rsid w:val="003F78F9"/>
    <w:rsid w:val="003F795F"/>
    <w:rsid w:val="004000A6"/>
    <w:rsid w:val="004006DD"/>
    <w:rsid w:val="004008C0"/>
    <w:rsid w:val="00400ABF"/>
    <w:rsid w:val="00400CFD"/>
    <w:rsid w:val="00401B5B"/>
    <w:rsid w:val="00401E37"/>
    <w:rsid w:val="00403F36"/>
    <w:rsid w:val="00404960"/>
    <w:rsid w:val="00407708"/>
    <w:rsid w:val="0041012E"/>
    <w:rsid w:val="00410960"/>
    <w:rsid w:val="0041188D"/>
    <w:rsid w:val="00413429"/>
    <w:rsid w:val="004134B0"/>
    <w:rsid w:val="00413756"/>
    <w:rsid w:val="004142F0"/>
    <w:rsid w:val="00414ED7"/>
    <w:rsid w:val="00414FD9"/>
    <w:rsid w:val="0041659B"/>
    <w:rsid w:val="00417D45"/>
    <w:rsid w:val="00417FD1"/>
    <w:rsid w:val="00417FFB"/>
    <w:rsid w:val="00421392"/>
    <w:rsid w:val="00422755"/>
    <w:rsid w:val="00422A44"/>
    <w:rsid w:val="004231D3"/>
    <w:rsid w:val="004255E3"/>
    <w:rsid w:val="004270E5"/>
    <w:rsid w:val="00427B09"/>
    <w:rsid w:val="00430292"/>
    <w:rsid w:val="00431295"/>
    <w:rsid w:val="0043143D"/>
    <w:rsid w:val="004319A8"/>
    <w:rsid w:val="0043267B"/>
    <w:rsid w:val="00432BB1"/>
    <w:rsid w:val="00432EA0"/>
    <w:rsid w:val="00433BF4"/>
    <w:rsid w:val="004349A5"/>
    <w:rsid w:val="00435CA0"/>
    <w:rsid w:val="00436BF6"/>
    <w:rsid w:val="004404EA"/>
    <w:rsid w:val="004415A4"/>
    <w:rsid w:val="0044560D"/>
    <w:rsid w:val="004461AC"/>
    <w:rsid w:val="004463B7"/>
    <w:rsid w:val="00447031"/>
    <w:rsid w:val="00447504"/>
    <w:rsid w:val="00447E16"/>
    <w:rsid w:val="0045080E"/>
    <w:rsid w:val="004511BD"/>
    <w:rsid w:val="00451394"/>
    <w:rsid w:val="0045159B"/>
    <w:rsid w:val="00451CCA"/>
    <w:rsid w:val="00452251"/>
    <w:rsid w:val="00453391"/>
    <w:rsid w:val="004547C1"/>
    <w:rsid w:val="00454BF3"/>
    <w:rsid w:val="00455430"/>
    <w:rsid w:val="00456961"/>
    <w:rsid w:val="004614B1"/>
    <w:rsid w:val="0046157C"/>
    <w:rsid w:val="004618D7"/>
    <w:rsid w:val="00462EDC"/>
    <w:rsid w:val="00464ABD"/>
    <w:rsid w:val="00465306"/>
    <w:rsid w:val="004655F5"/>
    <w:rsid w:val="0046622D"/>
    <w:rsid w:val="00467841"/>
    <w:rsid w:val="00467D2A"/>
    <w:rsid w:val="00467DF4"/>
    <w:rsid w:val="00467FCA"/>
    <w:rsid w:val="004722D7"/>
    <w:rsid w:val="0047298B"/>
    <w:rsid w:val="00472A50"/>
    <w:rsid w:val="00474BD2"/>
    <w:rsid w:val="0047500F"/>
    <w:rsid w:val="0047560E"/>
    <w:rsid w:val="0047662B"/>
    <w:rsid w:val="00476B85"/>
    <w:rsid w:val="004776B9"/>
    <w:rsid w:val="00481106"/>
    <w:rsid w:val="00482A15"/>
    <w:rsid w:val="0048325C"/>
    <w:rsid w:val="004840B1"/>
    <w:rsid w:val="00484277"/>
    <w:rsid w:val="00484EC1"/>
    <w:rsid w:val="00486CAE"/>
    <w:rsid w:val="00490581"/>
    <w:rsid w:val="00490A5C"/>
    <w:rsid w:val="00490AC2"/>
    <w:rsid w:val="00491B3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6F88"/>
    <w:rsid w:val="004E21DE"/>
    <w:rsid w:val="004E4A71"/>
    <w:rsid w:val="004E4D60"/>
    <w:rsid w:val="004E5039"/>
    <w:rsid w:val="004E712E"/>
    <w:rsid w:val="004E7FC1"/>
    <w:rsid w:val="004F0F7F"/>
    <w:rsid w:val="004F1A1A"/>
    <w:rsid w:val="004F30AB"/>
    <w:rsid w:val="004F5AAB"/>
    <w:rsid w:val="0050020B"/>
    <w:rsid w:val="0050493C"/>
    <w:rsid w:val="00505061"/>
    <w:rsid w:val="00506A6C"/>
    <w:rsid w:val="0051115D"/>
    <w:rsid w:val="00512E3A"/>
    <w:rsid w:val="00512FC9"/>
    <w:rsid w:val="00513AAC"/>
    <w:rsid w:val="0051562C"/>
    <w:rsid w:val="005164C2"/>
    <w:rsid w:val="00516B6F"/>
    <w:rsid w:val="005200BB"/>
    <w:rsid w:val="00520AE9"/>
    <w:rsid w:val="00521C03"/>
    <w:rsid w:val="0052297C"/>
    <w:rsid w:val="00522D06"/>
    <w:rsid w:val="005230B5"/>
    <w:rsid w:val="005252DE"/>
    <w:rsid w:val="00525A05"/>
    <w:rsid w:val="00525B56"/>
    <w:rsid w:val="0052731A"/>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0F5"/>
    <w:rsid w:val="005527E1"/>
    <w:rsid w:val="00553894"/>
    <w:rsid w:val="00554296"/>
    <w:rsid w:val="005560B1"/>
    <w:rsid w:val="0056062D"/>
    <w:rsid w:val="00560D66"/>
    <w:rsid w:val="00561201"/>
    <w:rsid w:val="00561729"/>
    <w:rsid w:val="00562DDC"/>
    <w:rsid w:val="005635CE"/>
    <w:rsid w:val="005640AB"/>
    <w:rsid w:val="00564664"/>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3F3D"/>
    <w:rsid w:val="005842AF"/>
    <w:rsid w:val="005846CF"/>
    <w:rsid w:val="005857B2"/>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70"/>
    <w:rsid w:val="005A7B15"/>
    <w:rsid w:val="005B006E"/>
    <w:rsid w:val="005B26D0"/>
    <w:rsid w:val="005B3509"/>
    <w:rsid w:val="005B41EC"/>
    <w:rsid w:val="005B45B7"/>
    <w:rsid w:val="005B4C6D"/>
    <w:rsid w:val="005B5EA7"/>
    <w:rsid w:val="005B6620"/>
    <w:rsid w:val="005B745D"/>
    <w:rsid w:val="005B7AB9"/>
    <w:rsid w:val="005B7DFE"/>
    <w:rsid w:val="005C33FF"/>
    <w:rsid w:val="005C46FE"/>
    <w:rsid w:val="005C539E"/>
    <w:rsid w:val="005C55EE"/>
    <w:rsid w:val="005C56F4"/>
    <w:rsid w:val="005C5A93"/>
    <w:rsid w:val="005C6C88"/>
    <w:rsid w:val="005D02C1"/>
    <w:rsid w:val="005D07BA"/>
    <w:rsid w:val="005D1D25"/>
    <w:rsid w:val="005D4299"/>
    <w:rsid w:val="005D45D1"/>
    <w:rsid w:val="005D4B17"/>
    <w:rsid w:val="005D4BF2"/>
    <w:rsid w:val="005D5410"/>
    <w:rsid w:val="005D5C13"/>
    <w:rsid w:val="005D678A"/>
    <w:rsid w:val="005D7ED3"/>
    <w:rsid w:val="005E071E"/>
    <w:rsid w:val="005E07A0"/>
    <w:rsid w:val="005E0CBF"/>
    <w:rsid w:val="005E0ED7"/>
    <w:rsid w:val="005E1787"/>
    <w:rsid w:val="005E1F9F"/>
    <w:rsid w:val="005E2EF6"/>
    <w:rsid w:val="005E4AFF"/>
    <w:rsid w:val="005E4E66"/>
    <w:rsid w:val="005E58CA"/>
    <w:rsid w:val="005E5DFE"/>
    <w:rsid w:val="005E6506"/>
    <w:rsid w:val="005E66BE"/>
    <w:rsid w:val="005E69DD"/>
    <w:rsid w:val="005E6A1B"/>
    <w:rsid w:val="005E780B"/>
    <w:rsid w:val="005E796B"/>
    <w:rsid w:val="005F03FD"/>
    <w:rsid w:val="005F1AA8"/>
    <w:rsid w:val="005F1CAC"/>
    <w:rsid w:val="005F2DAC"/>
    <w:rsid w:val="005F7253"/>
    <w:rsid w:val="006003D9"/>
    <w:rsid w:val="0060056A"/>
    <w:rsid w:val="0060096A"/>
    <w:rsid w:val="00600DA9"/>
    <w:rsid w:val="00602A34"/>
    <w:rsid w:val="006039C3"/>
    <w:rsid w:val="00604BF8"/>
    <w:rsid w:val="006052BE"/>
    <w:rsid w:val="006053C5"/>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ACC"/>
    <w:rsid w:val="00623F31"/>
    <w:rsid w:val="00624BCC"/>
    <w:rsid w:val="00625699"/>
    <w:rsid w:val="00625859"/>
    <w:rsid w:val="00625E87"/>
    <w:rsid w:val="0062673D"/>
    <w:rsid w:val="0062792B"/>
    <w:rsid w:val="00627AAC"/>
    <w:rsid w:val="0063227F"/>
    <w:rsid w:val="00633787"/>
    <w:rsid w:val="00634CC9"/>
    <w:rsid w:val="00635A7E"/>
    <w:rsid w:val="00637121"/>
    <w:rsid w:val="006371AE"/>
    <w:rsid w:val="00637E52"/>
    <w:rsid w:val="00637F0B"/>
    <w:rsid w:val="00642303"/>
    <w:rsid w:val="006429DF"/>
    <w:rsid w:val="00643102"/>
    <w:rsid w:val="00643AFC"/>
    <w:rsid w:val="0064559A"/>
    <w:rsid w:val="006467D4"/>
    <w:rsid w:val="006472B4"/>
    <w:rsid w:val="006477B5"/>
    <w:rsid w:val="00647C21"/>
    <w:rsid w:val="0065088B"/>
    <w:rsid w:val="00653088"/>
    <w:rsid w:val="006542B1"/>
    <w:rsid w:val="00656C23"/>
    <w:rsid w:val="00656DD4"/>
    <w:rsid w:val="00660D66"/>
    <w:rsid w:val="006611A8"/>
    <w:rsid w:val="00661B11"/>
    <w:rsid w:val="00662369"/>
    <w:rsid w:val="00662931"/>
    <w:rsid w:val="00663271"/>
    <w:rsid w:val="00664D4C"/>
    <w:rsid w:val="00664F1D"/>
    <w:rsid w:val="0066503A"/>
    <w:rsid w:val="0066532D"/>
    <w:rsid w:val="00665E69"/>
    <w:rsid w:val="0066669A"/>
    <w:rsid w:val="00666A49"/>
    <w:rsid w:val="00667ACD"/>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B69"/>
    <w:rsid w:val="006A60C5"/>
    <w:rsid w:val="006A67C6"/>
    <w:rsid w:val="006A7E4F"/>
    <w:rsid w:val="006B05BD"/>
    <w:rsid w:val="006B0738"/>
    <w:rsid w:val="006B14C2"/>
    <w:rsid w:val="006B1DF4"/>
    <w:rsid w:val="006B4F9C"/>
    <w:rsid w:val="006B55DC"/>
    <w:rsid w:val="006B5E73"/>
    <w:rsid w:val="006B6FD5"/>
    <w:rsid w:val="006B71B6"/>
    <w:rsid w:val="006C0439"/>
    <w:rsid w:val="006C1AEF"/>
    <w:rsid w:val="006C1D92"/>
    <w:rsid w:val="006C1EEB"/>
    <w:rsid w:val="006C2537"/>
    <w:rsid w:val="006C2A8E"/>
    <w:rsid w:val="006C2B37"/>
    <w:rsid w:val="006C2F84"/>
    <w:rsid w:val="006C3B78"/>
    <w:rsid w:val="006C448B"/>
    <w:rsid w:val="006C550C"/>
    <w:rsid w:val="006D1359"/>
    <w:rsid w:val="006D1C9F"/>
    <w:rsid w:val="006D1F16"/>
    <w:rsid w:val="006D2468"/>
    <w:rsid w:val="006D2A00"/>
    <w:rsid w:val="006D32E5"/>
    <w:rsid w:val="006D40DB"/>
    <w:rsid w:val="006D5CB9"/>
    <w:rsid w:val="006D5EE3"/>
    <w:rsid w:val="006D6C54"/>
    <w:rsid w:val="006D7DEB"/>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04466"/>
    <w:rsid w:val="00711AB4"/>
    <w:rsid w:val="00711F3C"/>
    <w:rsid w:val="00714B73"/>
    <w:rsid w:val="0071567F"/>
    <w:rsid w:val="007158D2"/>
    <w:rsid w:val="00715DD0"/>
    <w:rsid w:val="00716F43"/>
    <w:rsid w:val="00720B90"/>
    <w:rsid w:val="007217B6"/>
    <w:rsid w:val="00727DA8"/>
    <w:rsid w:val="00727FBF"/>
    <w:rsid w:val="0073468D"/>
    <w:rsid w:val="007348EF"/>
    <w:rsid w:val="0073498F"/>
    <w:rsid w:val="007358C5"/>
    <w:rsid w:val="00737709"/>
    <w:rsid w:val="00740649"/>
    <w:rsid w:val="007406C6"/>
    <w:rsid w:val="00741673"/>
    <w:rsid w:val="00742985"/>
    <w:rsid w:val="00743BD0"/>
    <w:rsid w:val="00745CFD"/>
    <w:rsid w:val="00746B40"/>
    <w:rsid w:val="007473EF"/>
    <w:rsid w:val="00747E55"/>
    <w:rsid w:val="00750E50"/>
    <w:rsid w:val="0075270B"/>
    <w:rsid w:val="00753AB2"/>
    <w:rsid w:val="0075471E"/>
    <w:rsid w:val="00755643"/>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3EE4"/>
    <w:rsid w:val="007A4513"/>
    <w:rsid w:val="007A537F"/>
    <w:rsid w:val="007A59B6"/>
    <w:rsid w:val="007A5DBB"/>
    <w:rsid w:val="007A63A2"/>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FF1"/>
    <w:rsid w:val="00806190"/>
    <w:rsid w:val="00807534"/>
    <w:rsid w:val="00807E88"/>
    <w:rsid w:val="00810086"/>
    <w:rsid w:val="00810291"/>
    <w:rsid w:val="00811843"/>
    <w:rsid w:val="00812EE0"/>
    <w:rsid w:val="008140D7"/>
    <w:rsid w:val="00814168"/>
    <w:rsid w:val="00815F4C"/>
    <w:rsid w:val="0081652E"/>
    <w:rsid w:val="00817AD6"/>
    <w:rsid w:val="00820E9D"/>
    <w:rsid w:val="008210C6"/>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367C3"/>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82C"/>
    <w:rsid w:val="008B1D6D"/>
    <w:rsid w:val="008B26CC"/>
    <w:rsid w:val="008B4517"/>
    <w:rsid w:val="008B56E9"/>
    <w:rsid w:val="008B6AB4"/>
    <w:rsid w:val="008C00C0"/>
    <w:rsid w:val="008C21F6"/>
    <w:rsid w:val="008C23A0"/>
    <w:rsid w:val="008C307C"/>
    <w:rsid w:val="008C3E78"/>
    <w:rsid w:val="008C42B6"/>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6536"/>
    <w:rsid w:val="008E73AB"/>
    <w:rsid w:val="008E7533"/>
    <w:rsid w:val="008E7CE4"/>
    <w:rsid w:val="008F0936"/>
    <w:rsid w:val="008F0CD8"/>
    <w:rsid w:val="008F0D2C"/>
    <w:rsid w:val="008F176F"/>
    <w:rsid w:val="008F2228"/>
    <w:rsid w:val="008F3385"/>
    <w:rsid w:val="008F36F0"/>
    <w:rsid w:val="008F4DEF"/>
    <w:rsid w:val="008F6A29"/>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60EB"/>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3CD"/>
    <w:rsid w:val="00A014D9"/>
    <w:rsid w:val="00A02EA1"/>
    <w:rsid w:val="00A03A8E"/>
    <w:rsid w:val="00A03BF6"/>
    <w:rsid w:val="00A05463"/>
    <w:rsid w:val="00A059FB"/>
    <w:rsid w:val="00A05AB6"/>
    <w:rsid w:val="00A0602C"/>
    <w:rsid w:val="00A06BFA"/>
    <w:rsid w:val="00A06EB7"/>
    <w:rsid w:val="00A12D20"/>
    <w:rsid w:val="00A12F0F"/>
    <w:rsid w:val="00A13A31"/>
    <w:rsid w:val="00A15702"/>
    <w:rsid w:val="00A15E3E"/>
    <w:rsid w:val="00A160A3"/>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73A3"/>
    <w:rsid w:val="00A406D9"/>
    <w:rsid w:val="00A42A6A"/>
    <w:rsid w:val="00A42EA8"/>
    <w:rsid w:val="00A43121"/>
    <w:rsid w:val="00A44933"/>
    <w:rsid w:val="00A44A00"/>
    <w:rsid w:val="00A45706"/>
    <w:rsid w:val="00A45DFC"/>
    <w:rsid w:val="00A511F2"/>
    <w:rsid w:val="00A52D35"/>
    <w:rsid w:val="00A53B15"/>
    <w:rsid w:val="00A55D57"/>
    <w:rsid w:val="00A55D73"/>
    <w:rsid w:val="00A56EDB"/>
    <w:rsid w:val="00A57809"/>
    <w:rsid w:val="00A6038D"/>
    <w:rsid w:val="00A61502"/>
    <w:rsid w:val="00A61B98"/>
    <w:rsid w:val="00A61C5E"/>
    <w:rsid w:val="00A61F18"/>
    <w:rsid w:val="00A6324B"/>
    <w:rsid w:val="00A632F7"/>
    <w:rsid w:val="00A634F3"/>
    <w:rsid w:val="00A63AAA"/>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620A"/>
    <w:rsid w:val="00AA69F2"/>
    <w:rsid w:val="00AA6BD5"/>
    <w:rsid w:val="00AB2C38"/>
    <w:rsid w:val="00AB38D9"/>
    <w:rsid w:val="00AB4F5D"/>
    <w:rsid w:val="00AB50DC"/>
    <w:rsid w:val="00AB5934"/>
    <w:rsid w:val="00AB73F6"/>
    <w:rsid w:val="00AC0393"/>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4A86"/>
    <w:rsid w:val="00AD5C63"/>
    <w:rsid w:val="00AD6698"/>
    <w:rsid w:val="00AD75C8"/>
    <w:rsid w:val="00AD75CF"/>
    <w:rsid w:val="00AD76A5"/>
    <w:rsid w:val="00AD77CA"/>
    <w:rsid w:val="00AD7BB7"/>
    <w:rsid w:val="00AD7BC1"/>
    <w:rsid w:val="00AE03FB"/>
    <w:rsid w:val="00AE05AE"/>
    <w:rsid w:val="00AE25FB"/>
    <w:rsid w:val="00AE34E6"/>
    <w:rsid w:val="00AE5DB6"/>
    <w:rsid w:val="00AF08FD"/>
    <w:rsid w:val="00AF1201"/>
    <w:rsid w:val="00AF15EE"/>
    <w:rsid w:val="00AF1821"/>
    <w:rsid w:val="00AF36FF"/>
    <w:rsid w:val="00AF4DB1"/>
    <w:rsid w:val="00AF4FBB"/>
    <w:rsid w:val="00AF5DB2"/>
    <w:rsid w:val="00AF6C3A"/>
    <w:rsid w:val="00AF7F72"/>
    <w:rsid w:val="00B0118F"/>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1ACF"/>
    <w:rsid w:val="00B52D65"/>
    <w:rsid w:val="00B56626"/>
    <w:rsid w:val="00B60735"/>
    <w:rsid w:val="00B631F7"/>
    <w:rsid w:val="00B6323E"/>
    <w:rsid w:val="00B632E5"/>
    <w:rsid w:val="00B65B0F"/>
    <w:rsid w:val="00B71D22"/>
    <w:rsid w:val="00B71FD9"/>
    <w:rsid w:val="00B73645"/>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28E"/>
    <w:rsid w:val="00BA2423"/>
    <w:rsid w:val="00BA3212"/>
    <w:rsid w:val="00BA37CF"/>
    <w:rsid w:val="00BA4012"/>
    <w:rsid w:val="00BA57FA"/>
    <w:rsid w:val="00BA5D6A"/>
    <w:rsid w:val="00BA6029"/>
    <w:rsid w:val="00BA6E5A"/>
    <w:rsid w:val="00BA7FB0"/>
    <w:rsid w:val="00BB08C8"/>
    <w:rsid w:val="00BB1328"/>
    <w:rsid w:val="00BB140E"/>
    <w:rsid w:val="00BB5ED9"/>
    <w:rsid w:val="00BB5F3E"/>
    <w:rsid w:val="00BB6412"/>
    <w:rsid w:val="00BB6C75"/>
    <w:rsid w:val="00BB7223"/>
    <w:rsid w:val="00BB75C5"/>
    <w:rsid w:val="00BB7F85"/>
    <w:rsid w:val="00BC00E7"/>
    <w:rsid w:val="00BC0B16"/>
    <w:rsid w:val="00BC1F84"/>
    <w:rsid w:val="00BC2182"/>
    <w:rsid w:val="00BC3422"/>
    <w:rsid w:val="00BC49D5"/>
    <w:rsid w:val="00BC6199"/>
    <w:rsid w:val="00BC62B7"/>
    <w:rsid w:val="00BD0308"/>
    <w:rsid w:val="00BD0977"/>
    <w:rsid w:val="00BD0DF2"/>
    <w:rsid w:val="00BD0F1B"/>
    <w:rsid w:val="00BD1261"/>
    <w:rsid w:val="00BD1451"/>
    <w:rsid w:val="00BD1DFB"/>
    <w:rsid w:val="00BD20B8"/>
    <w:rsid w:val="00BD2847"/>
    <w:rsid w:val="00BD498B"/>
    <w:rsid w:val="00BD542E"/>
    <w:rsid w:val="00BD6F15"/>
    <w:rsid w:val="00BD7CBB"/>
    <w:rsid w:val="00BE0847"/>
    <w:rsid w:val="00BE0E30"/>
    <w:rsid w:val="00BE0F9E"/>
    <w:rsid w:val="00BE1AB4"/>
    <w:rsid w:val="00BE3C06"/>
    <w:rsid w:val="00BE40AD"/>
    <w:rsid w:val="00BE44F6"/>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4F99"/>
    <w:rsid w:val="00C16675"/>
    <w:rsid w:val="00C16948"/>
    <w:rsid w:val="00C174CA"/>
    <w:rsid w:val="00C1756A"/>
    <w:rsid w:val="00C17E7B"/>
    <w:rsid w:val="00C2020B"/>
    <w:rsid w:val="00C20E1C"/>
    <w:rsid w:val="00C20F77"/>
    <w:rsid w:val="00C224D4"/>
    <w:rsid w:val="00C22750"/>
    <w:rsid w:val="00C231C8"/>
    <w:rsid w:val="00C25F60"/>
    <w:rsid w:val="00C27E9C"/>
    <w:rsid w:val="00C33135"/>
    <w:rsid w:val="00C37535"/>
    <w:rsid w:val="00C379A7"/>
    <w:rsid w:val="00C40E90"/>
    <w:rsid w:val="00C43523"/>
    <w:rsid w:val="00C44329"/>
    <w:rsid w:val="00C450EF"/>
    <w:rsid w:val="00C462E7"/>
    <w:rsid w:val="00C468E2"/>
    <w:rsid w:val="00C50CAE"/>
    <w:rsid w:val="00C512CE"/>
    <w:rsid w:val="00C52381"/>
    <w:rsid w:val="00C527D3"/>
    <w:rsid w:val="00C52BD4"/>
    <w:rsid w:val="00C55A16"/>
    <w:rsid w:val="00C56403"/>
    <w:rsid w:val="00C56695"/>
    <w:rsid w:val="00C5719E"/>
    <w:rsid w:val="00C609EA"/>
    <w:rsid w:val="00C612DD"/>
    <w:rsid w:val="00C627B7"/>
    <w:rsid w:val="00C64E6A"/>
    <w:rsid w:val="00C65530"/>
    <w:rsid w:val="00C66296"/>
    <w:rsid w:val="00C66CD5"/>
    <w:rsid w:val="00C66F13"/>
    <w:rsid w:val="00C67F57"/>
    <w:rsid w:val="00C71EE8"/>
    <w:rsid w:val="00C73752"/>
    <w:rsid w:val="00C73889"/>
    <w:rsid w:val="00C757B4"/>
    <w:rsid w:val="00C75D25"/>
    <w:rsid w:val="00C75F32"/>
    <w:rsid w:val="00C75F4A"/>
    <w:rsid w:val="00C77E00"/>
    <w:rsid w:val="00C80044"/>
    <w:rsid w:val="00C81994"/>
    <w:rsid w:val="00C824A6"/>
    <w:rsid w:val="00C82E37"/>
    <w:rsid w:val="00C83038"/>
    <w:rsid w:val="00C83BD7"/>
    <w:rsid w:val="00C844D0"/>
    <w:rsid w:val="00C84CE4"/>
    <w:rsid w:val="00C876CA"/>
    <w:rsid w:val="00C9012A"/>
    <w:rsid w:val="00C91971"/>
    <w:rsid w:val="00C9236D"/>
    <w:rsid w:val="00C926ED"/>
    <w:rsid w:val="00C92713"/>
    <w:rsid w:val="00C93C79"/>
    <w:rsid w:val="00C9421B"/>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435"/>
    <w:rsid w:val="00CB5733"/>
    <w:rsid w:val="00CC25E9"/>
    <w:rsid w:val="00CC56A3"/>
    <w:rsid w:val="00CC6067"/>
    <w:rsid w:val="00CC6A0A"/>
    <w:rsid w:val="00CC6FF8"/>
    <w:rsid w:val="00CC73EB"/>
    <w:rsid w:val="00CC7D9F"/>
    <w:rsid w:val="00CD2152"/>
    <w:rsid w:val="00CD2E4E"/>
    <w:rsid w:val="00CD3411"/>
    <w:rsid w:val="00CD3B23"/>
    <w:rsid w:val="00CD3B82"/>
    <w:rsid w:val="00CD4A45"/>
    <w:rsid w:val="00CD4B82"/>
    <w:rsid w:val="00CD5936"/>
    <w:rsid w:val="00CD75A8"/>
    <w:rsid w:val="00CE03AA"/>
    <w:rsid w:val="00CE292F"/>
    <w:rsid w:val="00CE359D"/>
    <w:rsid w:val="00CE3665"/>
    <w:rsid w:val="00CE6CB9"/>
    <w:rsid w:val="00CE6F85"/>
    <w:rsid w:val="00CF0AC6"/>
    <w:rsid w:val="00CF197F"/>
    <w:rsid w:val="00CF2466"/>
    <w:rsid w:val="00CF32B0"/>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F25"/>
    <w:rsid w:val="00D10756"/>
    <w:rsid w:val="00D1115F"/>
    <w:rsid w:val="00D15B22"/>
    <w:rsid w:val="00D15FB8"/>
    <w:rsid w:val="00D179CC"/>
    <w:rsid w:val="00D17B31"/>
    <w:rsid w:val="00D20C6D"/>
    <w:rsid w:val="00D21841"/>
    <w:rsid w:val="00D276A0"/>
    <w:rsid w:val="00D3067C"/>
    <w:rsid w:val="00D33291"/>
    <w:rsid w:val="00D33ED5"/>
    <w:rsid w:val="00D35A9E"/>
    <w:rsid w:val="00D3600A"/>
    <w:rsid w:val="00D376D1"/>
    <w:rsid w:val="00D37BBF"/>
    <w:rsid w:val="00D37E2A"/>
    <w:rsid w:val="00D43B80"/>
    <w:rsid w:val="00D45635"/>
    <w:rsid w:val="00D45CC5"/>
    <w:rsid w:val="00D45E80"/>
    <w:rsid w:val="00D46265"/>
    <w:rsid w:val="00D4733D"/>
    <w:rsid w:val="00D47498"/>
    <w:rsid w:val="00D47EEA"/>
    <w:rsid w:val="00D5082C"/>
    <w:rsid w:val="00D52115"/>
    <w:rsid w:val="00D53383"/>
    <w:rsid w:val="00D53AD7"/>
    <w:rsid w:val="00D54C63"/>
    <w:rsid w:val="00D55222"/>
    <w:rsid w:val="00D55C48"/>
    <w:rsid w:val="00D55FB7"/>
    <w:rsid w:val="00D606B7"/>
    <w:rsid w:val="00D61380"/>
    <w:rsid w:val="00D6197A"/>
    <w:rsid w:val="00D6252F"/>
    <w:rsid w:val="00D63281"/>
    <w:rsid w:val="00D6373F"/>
    <w:rsid w:val="00D65C8A"/>
    <w:rsid w:val="00D67E57"/>
    <w:rsid w:val="00D70F92"/>
    <w:rsid w:val="00D710F4"/>
    <w:rsid w:val="00D71986"/>
    <w:rsid w:val="00D723E9"/>
    <w:rsid w:val="00D72E9C"/>
    <w:rsid w:val="00D74F90"/>
    <w:rsid w:val="00D76CE6"/>
    <w:rsid w:val="00D811BA"/>
    <w:rsid w:val="00D82C29"/>
    <w:rsid w:val="00D83035"/>
    <w:rsid w:val="00D83435"/>
    <w:rsid w:val="00D83B92"/>
    <w:rsid w:val="00D844A5"/>
    <w:rsid w:val="00D84B42"/>
    <w:rsid w:val="00D85305"/>
    <w:rsid w:val="00D866C6"/>
    <w:rsid w:val="00D86A27"/>
    <w:rsid w:val="00D86ED6"/>
    <w:rsid w:val="00D87704"/>
    <w:rsid w:val="00D87821"/>
    <w:rsid w:val="00D878D6"/>
    <w:rsid w:val="00D900B8"/>
    <w:rsid w:val="00D90F87"/>
    <w:rsid w:val="00D9206B"/>
    <w:rsid w:val="00D9223B"/>
    <w:rsid w:val="00D92BC2"/>
    <w:rsid w:val="00D93948"/>
    <w:rsid w:val="00D941AF"/>
    <w:rsid w:val="00D96390"/>
    <w:rsid w:val="00D96A07"/>
    <w:rsid w:val="00D97E6D"/>
    <w:rsid w:val="00DA08B2"/>
    <w:rsid w:val="00DA0AB8"/>
    <w:rsid w:val="00DA0C30"/>
    <w:rsid w:val="00DA12BE"/>
    <w:rsid w:val="00DA305F"/>
    <w:rsid w:val="00DA4B73"/>
    <w:rsid w:val="00DA4DE9"/>
    <w:rsid w:val="00DA7C8C"/>
    <w:rsid w:val="00DB0335"/>
    <w:rsid w:val="00DB0BD7"/>
    <w:rsid w:val="00DB1DE9"/>
    <w:rsid w:val="00DB2083"/>
    <w:rsid w:val="00DB3264"/>
    <w:rsid w:val="00DB38E4"/>
    <w:rsid w:val="00DB42A9"/>
    <w:rsid w:val="00DB6876"/>
    <w:rsid w:val="00DB6FA6"/>
    <w:rsid w:val="00DB73A7"/>
    <w:rsid w:val="00DC2626"/>
    <w:rsid w:val="00DC2A00"/>
    <w:rsid w:val="00DC3818"/>
    <w:rsid w:val="00DC6506"/>
    <w:rsid w:val="00DC7BDD"/>
    <w:rsid w:val="00DC7ED8"/>
    <w:rsid w:val="00DD13AB"/>
    <w:rsid w:val="00DD2B82"/>
    <w:rsid w:val="00DD41F6"/>
    <w:rsid w:val="00DD5C21"/>
    <w:rsid w:val="00DD61AB"/>
    <w:rsid w:val="00DD6311"/>
    <w:rsid w:val="00DD653A"/>
    <w:rsid w:val="00DD65F9"/>
    <w:rsid w:val="00DD66E7"/>
    <w:rsid w:val="00DD7173"/>
    <w:rsid w:val="00DE0016"/>
    <w:rsid w:val="00DE07F3"/>
    <w:rsid w:val="00DE0AB2"/>
    <w:rsid w:val="00DE0D48"/>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81C"/>
    <w:rsid w:val="00E201B2"/>
    <w:rsid w:val="00E236C8"/>
    <w:rsid w:val="00E24E37"/>
    <w:rsid w:val="00E26704"/>
    <w:rsid w:val="00E30EE6"/>
    <w:rsid w:val="00E313BD"/>
    <w:rsid w:val="00E3192F"/>
    <w:rsid w:val="00E32EB3"/>
    <w:rsid w:val="00E35D73"/>
    <w:rsid w:val="00E36320"/>
    <w:rsid w:val="00E36A9B"/>
    <w:rsid w:val="00E37A39"/>
    <w:rsid w:val="00E402CC"/>
    <w:rsid w:val="00E4031A"/>
    <w:rsid w:val="00E40A7F"/>
    <w:rsid w:val="00E43533"/>
    <w:rsid w:val="00E43817"/>
    <w:rsid w:val="00E44AC4"/>
    <w:rsid w:val="00E47EA8"/>
    <w:rsid w:val="00E5108B"/>
    <w:rsid w:val="00E515AB"/>
    <w:rsid w:val="00E51E74"/>
    <w:rsid w:val="00E52421"/>
    <w:rsid w:val="00E5347C"/>
    <w:rsid w:val="00E54D4F"/>
    <w:rsid w:val="00E54FA8"/>
    <w:rsid w:val="00E5783E"/>
    <w:rsid w:val="00E61940"/>
    <w:rsid w:val="00E641F0"/>
    <w:rsid w:val="00E652BA"/>
    <w:rsid w:val="00E65E72"/>
    <w:rsid w:val="00E664AF"/>
    <w:rsid w:val="00E67E9B"/>
    <w:rsid w:val="00E70622"/>
    <w:rsid w:val="00E71554"/>
    <w:rsid w:val="00E71C72"/>
    <w:rsid w:val="00E71E69"/>
    <w:rsid w:val="00E72F06"/>
    <w:rsid w:val="00E747A6"/>
    <w:rsid w:val="00E74EB4"/>
    <w:rsid w:val="00E75362"/>
    <w:rsid w:val="00E7552B"/>
    <w:rsid w:val="00E75E8D"/>
    <w:rsid w:val="00E7706F"/>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E72DB"/>
    <w:rsid w:val="00EF0D32"/>
    <w:rsid w:val="00EF1EB4"/>
    <w:rsid w:val="00EF2995"/>
    <w:rsid w:val="00EF2E14"/>
    <w:rsid w:val="00EF3005"/>
    <w:rsid w:val="00EF35BF"/>
    <w:rsid w:val="00EF521B"/>
    <w:rsid w:val="00EF5237"/>
    <w:rsid w:val="00EF5416"/>
    <w:rsid w:val="00EF63E9"/>
    <w:rsid w:val="00EF6840"/>
    <w:rsid w:val="00EF7551"/>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1376"/>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3A3A"/>
    <w:rsid w:val="00F540EF"/>
    <w:rsid w:val="00F54B38"/>
    <w:rsid w:val="00F56099"/>
    <w:rsid w:val="00F563DD"/>
    <w:rsid w:val="00F56772"/>
    <w:rsid w:val="00F56833"/>
    <w:rsid w:val="00F60423"/>
    <w:rsid w:val="00F6182C"/>
    <w:rsid w:val="00F61EC5"/>
    <w:rsid w:val="00F62260"/>
    <w:rsid w:val="00F62A5E"/>
    <w:rsid w:val="00F650D4"/>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4336"/>
    <w:rsid w:val="00F85AD6"/>
    <w:rsid w:val="00F867B1"/>
    <w:rsid w:val="00F90C45"/>
    <w:rsid w:val="00F91217"/>
    <w:rsid w:val="00F91DD6"/>
    <w:rsid w:val="00F93915"/>
    <w:rsid w:val="00F93FC7"/>
    <w:rsid w:val="00F96930"/>
    <w:rsid w:val="00F96CD3"/>
    <w:rsid w:val="00F97173"/>
    <w:rsid w:val="00F979B9"/>
    <w:rsid w:val="00FA06D6"/>
    <w:rsid w:val="00FA0CF7"/>
    <w:rsid w:val="00FA15FB"/>
    <w:rsid w:val="00FA1A9F"/>
    <w:rsid w:val="00FA2340"/>
    <w:rsid w:val="00FA24B0"/>
    <w:rsid w:val="00FA3E22"/>
    <w:rsid w:val="00FA4078"/>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5CA5"/>
    <w:rsid w:val="00FD626F"/>
    <w:rsid w:val="00FD6A1C"/>
    <w:rsid w:val="00FD758C"/>
    <w:rsid w:val="00FE0811"/>
    <w:rsid w:val="00FE09FC"/>
    <w:rsid w:val="00FE28C7"/>
    <w:rsid w:val="00FE3186"/>
    <w:rsid w:val="00FE3623"/>
    <w:rsid w:val="00FE4062"/>
    <w:rsid w:val="00FE4743"/>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AC0393"/>
    <w:pPr>
      <w:keepNext/>
      <w:numPr>
        <w:ilvl w:val="3"/>
        <w:numId w:val="4"/>
      </w:numPr>
      <w:tabs>
        <w:tab w:val="clear" w:pos="2694"/>
        <w:tab w:val="num" w:pos="1701"/>
      </w:tabs>
      <w:spacing w:before="240" w:after="60"/>
      <w:ind w:left="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F90C45"/>
    <w:pPr>
      <w:tabs>
        <w:tab w:val="left" w:pos="0"/>
        <w:tab w:val="left" w:pos="284"/>
        <w:tab w:val="left" w:pos="567"/>
        <w:tab w:val="left" w:pos="851"/>
        <w:tab w:val="left" w:pos="1134"/>
        <w:tab w:val="left" w:leader="dot" w:pos="8789"/>
      </w:tabs>
      <w:ind w:firstLine="0"/>
      <w:jc w:val="left"/>
    </w:pPr>
    <w:rPr>
      <w:bCs/>
      <w:caps/>
      <w:szCs w:val="20"/>
    </w:rPr>
  </w:style>
  <w:style w:type="paragraph" w:styleId="21">
    <w:name w:val="toc 2"/>
    <w:basedOn w:val="a1"/>
    <w:next w:val="a1"/>
    <w:autoRedefine/>
    <w:uiPriority w:val="39"/>
    <w:rsid w:val="00F90C45"/>
    <w:pPr>
      <w:tabs>
        <w:tab w:val="left" w:pos="284"/>
        <w:tab w:val="left" w:pos="567"/>
        <w:tab w:val="left" w:pos="851"/>
        <w:tab w:val="left" w:pos="1134"/>
        <w:tab w:val="left" w:pos="1680"/>
        <w:tab w:val="left" w:leader="dot" w:pos="8789"/>
      </w:tabs>
      <w:ind w:firstLine="0"/>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C165C-8959-4DEF-B407-8F0146CC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4047</TotalTime>
  <Pages>93</Pages>
  <Words>21792</Words>
  <Characters>124220</Characters>
  <Application>Microsoft Office Word</Application>
  <DocSecurity>0</DocSecurity>
  <Lines>1035</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145721</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4574</cp:revision>
  <cp:lastPrinted>2015-06-07T18:56:00Z</cp:lastPrinted>
  <dcterms:created xsi:type="dcterms:W3CDTF">2015-03-24T13:50:00Z</dcterms:created>
  <dcterms:modified xsi:type="dcterms:W3CDTF">2015-06-09T11:24:00Z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 </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